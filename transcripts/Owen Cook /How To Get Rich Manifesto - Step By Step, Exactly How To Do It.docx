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567" w:rsidRPr="00AD7567" w:rsidRDefault="00AD7567" w:rsidP="00AD7567">
      <w:pPr>
        <w:spacing w:afterLines="20" w:after="48" w:line="240" w:lineRule="auto"/>
        <w:outlineLvl w:val="1"/>
        <w:rPr>
          <w:rFonts w:ascii="Times New Roman" w:eastAsia="Times New Roman" w:hAnsi="Times New Roman" w:cs="Times New Roman"/>
          <w:b/>
          <w:bCs/>
          <w:kern w:val="0"/>
          <w:sz w:val="10"/>
          <w:szCs w:val="10"/>
          <w14:ligatures w14:val="none"/>
        </w:rPr>
      </w:pPr>
      <w:r w:rsidRPr="00AD7567">
        <w:rPr>
          <w:rFonts w:ascii="Apple Color Emoji" w:eastAsia="Times New Roman" w:hAnsi="Apple Color Emoji" w:cs="Apple Color Emoji"/>
          <w:b/>
          <w:bCs/>
          <w:kern w:val="0"/>
          <w:sz w:val="10"/>
          <w:szCs w:val="10"/>
          <w14:ligatures w14:val="none"/>
        </w:rPr>
        <w:t>💰</w:t>
      </w:r>
      <w:r w:rsidRPr="00AD7567">
        <w:rPr>
          <w:rFonts w:ascii="Times New Roman" w:eastAsia="Times New Roman" w:hAnsi="Times New Roman" w:cs="Times New Roman"/>
          <w:b/>
          <w:bCs/>
          <w:kern w:val="0"/>
          <w:sz w:val="10"/>
          <w:szCs w:val="10"/>
          <w14:ligatures w14:val="none"/>
        </w:rPr>
        <w:t xml:space="preserve"> The How To Get Rich Manifesto: Step By Step, Exactly How To Do It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Guys, I'm going to show you shit here that's going to make you millions of fucking dollars. You guys ready to make millions? Are you ready to make fucking millions? Okay, the shit the things I'm about to show you guys could potentially make you millions if you follow it. Okay, I have many friends who have. I will show you </w:t>
      </w:r>
      <w:r w:rsidRPr="00AD7567">
        <w:rPr>
          <w:rFonts w:ascii="Times New Roman" w:eastAsia="Times New Roman" w:hAnsi="Times New Roman" w:cs="Times New Roman"/>
          <w:b/>
          <w:bCs/>
          <w:kern w:val="0"/>
          <w:sz w:val="10"/>
          <w:szCs w:val="10"/>
          <w14:ligatures w14:val="none"/>
        </w:rPr>
        <w:t>exactly how to become a millionaire right now</w:t>
      </w:r>
      <w:r w:rsidRPr="00AD7567">
        <w:rPr>
          <w:rFonts w:ascii="Times New Roman" w:eastAsia="Times New Roman" w:hAnsi="Times New Roman" w:cs="Times New Roman"/>
          <w:kern w:val="0"/>
          <w:sz w:val="10"/>
          <w:szCs w:val="10"/>
          <w14:ligatures w14:val="none"/>
        </w:rPr>
        <w:t xml:space="preserve">. Are you guys excited about this? Like for real excited or kind of half excited? How excited are you? </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I'm going to give you Is it okay if I give you some </w:t>
      </w:r>
      <w:r w:rsidRPr="00AD7567">
        <w:rPr>
          <w:rFonts w:ascii="Times New Roman" w:eastAsia="Times New Roman" w:hAnsi="Times New Roman" w:cs="Times New Roman"/>
          <w:b/>
          <w:bCs/>
          <w:kern w:val="0"/>
          <w:sz w:val="10"/>
          <w:szCs w:val="10"/>
          <w14:ligatures w14:val="none"/>
        </w:rPr>
        <w:t>harsh feedback</w:t>
      </w:r>
      <w:r w:rsidRPr="00AD7567">
        <w:rPr>
          <w:rFonts w:ascii="Times New Roman" w:eastAsia="Times New Roman" w:hAnsi="Times New Roman" w:cs="Times New Roman"/>
          <w:kern w:val="0"/>
          <w:sz w:val="10"/>
          <w:szCs w:val="10"/>
          <w14:ligatures w14:val="none"/>
        </w:rPr>
        <w:t xml:space="preserve">? Yes, sir. Is it okay if we call out exactly what's happening to you? We call out the </w:t>
      </w:r>
      <w:r w:rsidRPr="00AD7567">
        <w:rPr>
          <w:rFonts w:ascii="Times New Roman" w:eastAsia="Times New Roman" w:hAnsi="Times New Roman" w:cs="Times New Roman"/>
          <w:b/>
          <w:bCs/>
          <w:kern w:val="0"/>
          <w:sz w:val="10"/>
          <w:szCs w:val="10"/>
          <w14:ligatures w14:val="none"/>
        </w:rPr>
        <w:t>BS</w:t>
      </w:r>
      <w:r w:rsidRPr="00AD7567">
        <w:rPr>
          <w:rFonts w:ascii="Times New Roman" w:eastAsia="Times New Roman" w:hAnsi="Times New Roman" w:cs="Times New Roman"/>
          <w:kern w:val="0"/>
          <w:sz w:val="10"/>
          <w:szCs w:val="10"/>
          <w14:ligatures w14:val="none"/>
        </w:rPr>
        <w:t xml:space="preserve"> and we show you </w:t>
      </w:r>
      <w:r w:rsidRPr="00AD7567">
        <w:rPr>
          <w:rFonts w:ascii="Times New Roman" w:eastAsia="Times New Roman" w:hAnsi="Times New Roman" w:cs="Times New Roman"/>
          <w:b/>
          <w:bCs/>
          <w:kern w:val="0"/>
          <w:sz w:val="10"/>
          <w:szCs w:val="10"/>
          <w14:ligatures w14:val="none"/>
        </w:rPr>
        <w:t>how to change your life right now</w:t>
      </w:r>
      <w:r w:rsidRPr="00AD7567">
        <w:rPr>
          <w:rFonts w:ascii="Times New Roman" w:eastAsia="Times New Roman" w:hAnsi="Times New Roman" w:cs="Times New Roman"/>
          <w:kern w:val="0"/>
          <w:sz w:val="10"/>
          <w:szCs w:val="10"/>
          <w14:ligatures w14:val="none"/>
        </w:rPr>
        <w:t xml:space="preserve">. Is that okay? Okay. Because we got to go </w:t>
      </w:r>
      <w:r w:rsidRPr="00AD7567">
        <w:rPr>
          <w:rFonts w:ascii="Times New Roman" w:eastAsia="Times New Roman" w:hAnsi="Times New Roman" w:cs="Times New Roman"/>
          <w:b/>
          <w:bCs/>
          <w:kern w:val="0"/>
          <w:sz w:val="10"/>
          <w:szCs w:val="10"/>
          <w14:ligatures w14:val="none"/>
        </w:rPr>
        <w:t>deep</w:t>
      </w:r>
      <w:r w:rsidRPr="00AD7567">
        <w:rPr>
          <w:rFonts w:ascii="Times New Roman" w:eastAsia="Times New Roman" w:hAnsi="Times New Roman" w:cs="Times New Roman"/>
          <w:kern w:val="0"/>
          <w:sz w:val="10"/>
          <w:szCs w:val="10"/>
          <w14:ligatures w14:val="none"/>
        </w:rPr>
        <w:t xml:space="preserve">. We got to get </w:t>
      </w:r>
      <w:r w:rsidRPr="00AD7567">
        <w:rPr>
          <w:rFonts w:ascii="Times New Roman" w:eastAsia="Times New Roman" w:hAnsi="Times New Roman" w:cs="Times New Roman"/>
          <w:b/>
          <w:bCs/>
          <w:kern w:val="0"/>
          <w:sz w:val="10"/>
          <w:szCs w:val="10"/>
          <w14:ligatures w14:val="none"/>
        </w:rPr>
        <w:t>serious</w:t>
      </w:r>
      <w:r w:rsidRPr="00AD7567">
        <w:rPr>
          <w:rFonts w:ascii="Times New Roman" w:eastAsia="Times New Roman" w:hAnsi="Times New Roman" w:cs="Times New Roman"/>
          <w:kern w:val="0"/>
          <w:sz w:val="10"/>
          <w:szCs w:val="10"/>
          <w14:ligatures w14:val="none"/>
        </w:rPr>
        <w:t xml:space="preserve">. We got to get </w:t>
      </w:r>
      <w:r w:rsidRPr="00AD7567">
        <w:rPr>
          <w:rFonts w:ascii="Times New Roman" w:eastAsia="Times New Roman" w:hAnsi="Times New Roman" w:cs="Times New Roman"/>
          <w:b/>
          <w:bCs/>
          <w:kern w:val="0"/>
          <w:sz w:val="10"/>
          <w:szCs w:val="10"/>
          <w14:ligatures w14:val="none"/>
        </w:rPr>
        <w:t>locked in</w:t>
      </w:r>
      <w:r w:rsidRPr="00AD7567">
        <w:rPr>
          <w:rFonts w:ascii="Times New Roman" w:eastAsia="Times New Roman" w:hAnsi="Times New Roman" w:cs="Times New Roman"/>
          <w:kern w:val="0"/>
          <w:sz w:val="10"/>
          <w:szCs w:val="10"/>
          <w14:ligatures w14:val="none"/>
        </w:rPr>
        <w:t xml:space="preserve">. I look often a little bit angry when I talk about this because I'm angry for you. I'm going to be honest. I'm very </w:t>
      </w:r>
      <w:r w:rsidRPr="00AD7567">
        <w:rPr>
          <w:rFonts w:ascii="Times New Roman" w:eastAsia="Times New Roman" w:hAnsi="Times New Roman" w:cs="Times New Roman"/>
          <w:b/>
          <w:bCs/>
          <w:kern w:val="0"/>
          <w:sz w:val="10"/>
          <w:szCs w:val="10"/>
          <w14:ligatures w14:val="none"/>
        </w:rPr>
        <w:t>angry for you</w:t>
      </w:r>
      <w:r w:rsidRPr="00AD7567">
        <w:rPr>
          <w:rFonts w:ascii="Times New Roman" w:eastAsia="Times New Roman" w:hAnsi="Times New Roman" w:cs="Times New Roman"/>
          <w:kern w:val="0"/>
          <w:sz w:val="10"/>
          <w:szCs w:val="10"/>
          <w14:ligatures w14:val="none"/>
        </w:rPr>
        <w:t xml:space="preserve">. I can't stand what I see happening to the world. I hate it. I don't like what's happened to you. You're all better than this. You deserve a life better than this. But not because someone handed to you like it's communism. But what rather what you need is a </w:t>
      </w:r>
      <w:r w:rsidRPr="00AD7567">
        <w:rPr>
          <w:rFonts w:ascii="Times New Roman" w:eastAsia="Times New Roman" w:hAnsi="Times New Roman" w:cs="Times New Roman"/>
          <w:b/>
          <w:bCs/>
          <w:kern w:val="0"/>
          <w:sz w:val="10"/>
          <w:szCs w:val="10"/>
          <w14:ligatures w14:val="none"/>
        </w:rPr>
        <w:t>map and the tools to know exactly what to do</w:t>
      </w:r>
      <w:r w:rsidRPr="00AD7567">
        <w:rPr>
          <w:rFonts w:ascii="Times New Roman" w:eastAsia="Times New Roman" w:hAnsi="Times New Roman" w:cs="Times New Roman"/>
          <w:kern w:val="0"/>
          <w:sz w:val="10"/>
          <w:szCs w:val="10"/>
          <w14:ligatures w14:val="none"/>
        </w:rPr>
        <w:t xml:space="preserve">. That's what you actually need and for someone to tell you the </w:t>
      </w:r>
      <w:r w:rsidRPr="00AD7567">
        <w:rPr>
          <w:rFonts w:ascii="Times New Roman" w:eastAsia="Times New Roman" w:hAnsi="Times New Roman" w:cs="Times New Roman"/>
          <w:b/>
          <w:bCs/>
          <w:kern w:val="0"/>
          <w:sz w:val="10"/>
          <w:szCs w:val="10"/>
          <w14:ligatures w14:val="none"/>
        </w:rPr>
        <w:t>damn truth</w:t>
      </w:r>
      <w:r w:rsidRPr="00AD7567">
        <w:rPr>
          <w:rFonts w:ascii="Times New Roman" w:eastAsia="Times New Roman" w:hAnsi="Times New Roman" w:cs="Times New Roman"/>
          <w:kern w:val="0"/>
          <w:sz w:val="10"/>
          <w:szCs w:val="10"/>
          <w14:ligatures w14:val="none"/>
        </w:rPr>
        <w:t xml:space="preserve">. From there, you're going to be a brokie. I don't give a crap or have any empathy for you at all because I threw you down a ladder and you didn't take it. Okay? If I throw you down a ladder, will you take it? If I throw you a ladder at a map right now, will you take it? </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guys. Even though I'm hyping it like some smarmy self-help guy, I do </w:t>
      </w:r>
      <w:r w:rsidRPr="00AD7567">
        <w:rPr>
          <w:rFonts w:ascii="Times New Roman" w:eastAsia="Times New Roman" w:hAnsi="Times New Roman" w:cs="Times New Roman"/>
          <w:b/>
          <w:bCs/>
          <w:kern w:val="0"/>
          <w:sz w:val="10"/>
          <w:szCs w:val="10"/>
          <w14:ligatures w14:val="none"/>
        </w:rPr>
        <w:t>live this</w:t>
      </w:r>
      <w:r w:rsidRPr="00AD7567">
        <w:rPr>
          <w:rFonts w:ascii="Times New Roman" w:eastAsia="Times New Roman" w:hAnsi="Times New Roman" w:cs="Times New Roman"/>
          <w:kern w:val="0"/>
          <w:sz w:val="10"/>
          <w:szCs w:val="10"/>
          <w14:ligatures w14:val="none"/>
        </w:rPr>
        <w:t xml:space="preserve">. I teach it. It is </w:t>
      </w:r>
      <w:r w:rsidRPr="00AD7567">
        <w:rPr>
          <w:rFonts w:ascii="Times New Roman" w:eastAsia="Times New Roman" w:hAnsi="Times New Roman" w:cs="Times New Roman"/>
          <w:b/>
          <w:bCs/>
          <w:kern w:val="0"/>
          <w:sz w:val="10"/>
          <w:szCs w:val="10"/>
          <w14:ligatures w14:val="none"/>
        </w:rPr>
        <w:t>real</w:t>
      </w:r>
      <w:r w:rsidRPr="00AD7567">
        <w:rPr>
          <w:rFonts w:ascii="Times New Roman" w:eastAsia="Times New Roman" w:hAnsi="Times New Roman" w:cs="Times New Roman"/>
          <w:kern w:val="0"/>
          <w:sz w:val="10"/>
          <w:szCs w:val="10"/>
          <w14:ligatures w14:val="none"/>
        </w:rPr>
        <w:t xml:space="preserve">. I'm trying to hype you up because we're in a big crowd here. We're having fun. But this is real. Okay? This is very, very, very real. I got many friends who did it. You saw my buddy Marcel. I met him when he was 19. He followed this </w:t>
      </w:r>
      <w:r w:rsidRPr="00AD7567">
        <w:rPr>
          <w:rFonts w:ascii="Times New Roman" w:eastAsia="Times New Roman" w:hAnsi="Times New Roman" w:cs="Times New Roman"/>
          <w:b/>
          <w:bCs/>
          <w:kern w:val="0"/>
          <w:sz w:val="10"/>
          <w:szCs w:val="10"/>
          <w14:ligatures w14:val="none"/>
        </w:rPr>
        <w:t>exact map</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let me I'm going to show you guys a couple of things of how this works. The first one is that I'm and I'm going to show you a whole process of how to go from what's called </w:t>
      </w:r>
      <w:r w:rsidRPr="00AD7567">
        <w:rPr>
          <w:rFonts w:ascii="Times New Roman" w:eastAsia="Times New Roman" w:hAnsi="Times New Roman" w:cs="Times New Roman"/>
          <w:b/>
          <w:bCs/>
          <w:kern w:val="0"/>
          <w:sz w:val="10"/>
          <w:szCs w:val="10"/>
          <w14:ligatures w14:val="none"/>
        </w:rPr>
        <w:t>zero to one</w:t>
      </w:r>
      <w:r w:rsidRPr="00AD7567">
        <w:rPr>
          <w:rFonts w:ascii="Times New Roman" w:eastAsia="Times New Roman" w:hAnsi="Times New Roman" w:cs="Times New Roman"/>
          <w:kern w:val="0"/>
          <w:sz w:val="10"/>
          <w:szCs w:val="10"/>
          <w14:ligatures w14:val="none"/>
        </w:rPr>
        <w:t xml:space="preserve">. Say zero to one. </w:t>
      </w:r>
      <w:r w:rsidRPr="00AD7567">
        <w:rPr>
          <w:rFonts w:ascii="Times New Roman" w:eastAsia="Times New Roman" w:hAnsi="Times New Roman" w:cs="Times New Roman"/>
          <w:b/>
          <w:bCs/>
          <w:kern w:val="0"/>
          <w:sz w:val="10"/>
          <w:szCs w:val="10"/>
          <w14:ligatures w14:val="none"/>
        </w:rPr>
        <w:t>0 to 1</w:t>
      </w:r>
      <w:r w:rsidRPr="00AD7567">
        <w:rPr>
          <w:rFonts w:ascii="Times New Roman" w:eastAsia="Times New Roman" w:hAnsi="Times New Roman" w:cs="Times New Roman"/>
          <w:kern w:val="0"/>
          <w:sz w:val="10"/>
          <w:szCs w:val="10"/>
          <w14:ligatures w14:val="none"/>
        </w:rPr>
        <w:t xml:space="preserve">. Awesome. What does zero to one mean? It means you're </w:t>
      </w:r>
      <w:r w:rsidRPr="00AD7567">
        <w:rPr>
          <w:rFonts w:ascii="Times New Roman" w:eastAsia="Times New Roman" w:hAnsi="Times New Roman" w:cs="Times New Roman"/>
          <w:b/>
          <w:bCs/>
          <w:kern w:val="0"/>
          <w:sz w:val="10"/>
          <w:szCs w:val="10"/>
          <w14:ligatures w14:val="none"/>
        </w:rPr>
        <w:t>starting at nothing</w:t>
      </w:r>
      <w:r w:rsidRPr="00AD7567">
        <w:rPr>
          <w:rFonts w:ascii="Times New Roman" w:eastAsia="Times New Roman" w:hAnsi="Times New Roman" w:cs="Times New Roman"/>
          <w:kern w:val="0"/>
          <w:sz w:val="10"/>
          <w:szCs w:val="10"/>
          <w14:ligatures w14:val="none"/>
        </w:rPr>
        <w:t xml:space="preserve"> and you're going </w:t>
      </w:r>
      <w:r w:rsidRPr="00AD7567">
        <w:rPr>
          <w:rFonts w:ascii="Times New Roman" w:eastAsia="Times New Roman" w:hAnsi="Times New Roman" w:cs="Times New Roman"/>
          <w:b/>
          <w:bCs/>
          <w:kern w:val="0"/>
          <w:sz w:val="10"/>
          <w:szCs w:val="10"/>
          <w14:ligatures w14:val="none"/>
        </w:rPr>
        <w:t>high</w:t>
      </w:r>
      <w:r w:rsidRPr="00AD7567">
        <w:rPr>
          <w:rFonts w:ascii="Times New Roman" w:eastAsia="Times New Roman" w:hAnsi="Times New Roman" w:cs="Times New Roman"/>
          <w:kern w:val="0"/>
          <w:sz w:val="10"/>
          <w:szCs w:val="10"/>
          <w14:ligatures w14:val="none"/>
        </w:rPr>
        <w:t xml:space="preserve">. But there could be some of you in here that are also very wealthy. If you're already very wealthy, this will get you from </w:t>
      </w:r>
      <w:r w:rsidRPr="00AD7567">
        <w:rPr>
          <w:rFonts w:ascii="Times New Roman" w:eastAsia="Times New Roman" w:hAnsi="Times New Roman" w:cs="Times New Roman"/>
          <w:b/>
          <w:bCs/>
          <w:kern w:val="0"/>
          <w:sz w:val="10"/>
          <w:szCs w:val="10"/>
          <w14:ligatures w14:val="none"/>
        </w:rPr>
        <w:t>10 to 11 or 10 to a thousand</w:t>
      </w:r>
      <w:r w:rsidRPr="00AD7567">
        <w:rPr>
          <w:rFonts w:ascii="Times New Roman" w:eastAsia="Times New Roman" w:hAnsi="Times New Roman" w:cs="Times New Roman"/>
          <w:kern w:val="0"/>
          <w:sz w:val="10"/>
          <w:szCs w:val="10"/>
          <w14:ligatures w14:val="none"/>
        </w:rPr>
        <w:t xml:space="preserve">. So, these same ideas can go from </w:t>
      </w:r>
      <w:r w:rsidRPr="00AD7567">
        <w:rPr>
          <w:rFonts w:ascii="Times New Roman" w:eastAsia="Times New Roman" w:hAnsi="Times New Roman" w:cs="Times New Roman"/>
          <w:b/>
          <w:bCs/>
          <w:kern w:val="0"/>
          <w:sz w:val="10"/>
          <w:szCs w:val="10"/>
          <w14:ligatures w14:val="none"/>
        </w:rPr>
        <w:t>0 to 1 or they can go from a thousand to 10,000</w:t>
      </w:r>
      <w:r w:rsidRPr="00AD7567">
        <w:rPr>
          <w:rFonts w:ascii="Times New Roman" w:eastAsia="Times New Roman" w:hAnsi="Times New Roman" w:cs="Times New Roman"/>
          <w:kern w:val="0"/>
          <w:sz w:val="10"/>
          <w:szCs w:val="10"/>
          <w14:ligatures w14:val="none"/>
        </w:rPr>
        <w:t xml:space="preserve">. It's whatever you want to do with it. But I literally will give you a math from </w:t>
      </w:r>
      <w:r w:rsidRPr="00AD7567">
        <w:rPr>
          <w:rFonts w:ascii="Times New Roman" w:eastAsia="Times New Roman" w:hAnsi="Times New Roman" w:cs="Times New Roman"/>
          <w:b/>
          <w:bCs/>
          <w:kern w:val="0"/>
          <w:sz w:val="10"/>
          <w:szCs w:val="10"/>
          <w14:ligatures w14:val="none"/>
        </w:rPr>
        <w:t>0 to one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The Trap: Why Jobs Suck</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First thing you got to understand, </w:t>
      </w:r>
      <w:r w:rsidRPr="00AD7567">
        <w:rPr>
          <w:rFonts w:ascii="Times New Roman" w:eastAsia="Times New Roman" w:hAnsi="Times New Roman" w:cs="Times New Roman"/>
          <w:b/>
          <w:bCs/>
          <w:kern w:val="0"/>
          <w:sz w:val="10"/>
          <w:szCs w:val="10"/>
          <w14:ligatures w14:val="none"/>
        </w:rPr>
        <w:t>jobs are shit</w:t>
      </w:r>
      <w:r w:rsidRPr="00AD7567">
        <w:rPr>
          <w:rFonts w:ascii="Times New Roman" w:eastAsia="Times New Roman" w:hAnsi="Times New Roman" w:cs="Times New Roman"/>
          <w:kern w:val="0"/>
          <w:sz w:val="10"/>
          <w:szCs w:val="10"/>
          <w14:ligatures w14:val="none"/>
        </w:rPr>
        <w:t xml:space="preserve">. They're not real. They're stupid. Okay? They're completely stupid. The reason why jobs are BS is this. Okay, let me break down the </w:t>
      </w:r>
      <w:r w:rsidRPr="00AD7567">
        <w:rPr>
          <w:rFonts w:ascii="Times New Roman" w:eastAsia="Times New Roman" w:hAnsi="Times New Roman" w:cs="Times New Roman"/>
          <w:b/>
          <w:bCs/>
          <w:kern w:val="0"/>
          <w:sz w:val="10"/>
          <w:szCs w:val="10"/>
          <w14:ligatures w14:val="none"/>
        </w:rPr>
        <w:t>trap</w:t>
      </w:r>
      <w:r w:rsidRPr="00AD7567">
        <w:rPr>
          <w:rFonts w:ascii="Times New Roman" w:eastAsia="Times New Roman" w:hAnsi="Times New Roman" w:cs="Times New Roman"/>
          <w:kern w:val="0"/>
          <w:sz w:val="10"/>
          <w:szCs w:val="10"/>
          <w14:ligatures w14:val="none"/>
        </w:rPr>
        <w:t xml:space="preserve"> that you're in. I want to show you the trap and change your life right now. What's happening to a lot of you guys in this room and again many of you here are wealthy and this does not apply to you. So when I say you, okay, 'cuz I'm going to kind of say you addressing people that are struggling. If you're not struggling, then be like, "Wow, some people are really struggling. That sucks for them. Damn". So you're going to actually get intimately familiar with their struggle and why they're screwed.</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In reality, what's going on is that if you have a job and you're working that job 9 to 5 or whatever, you are </w:t>
      </w:r>
      <w:r w:rsidRPr="00AD7567">
        <w:rPr>
          <w:rFonts w:ascii="Times New Roman" w:eastAsia="Times New Roman" w:hAnsi="Times New Roman" w:cs="Times New Roman"/>
          <w:b/>
          <w:bCs/>
          <w:kern w:val="0"/>
          <w:sz w:val="10"/>
          <w:szCs w:val="10"/>
          <w14:ligatures w14:val="none"/>
        </w:rPr>
        <w:t>exhausted</w:t>
      </w:r>
      <w:r w:rsidRPr="00AD7567">
        <w:rPr>
          <w:rFonts w:ascii="Times New Roman" w:eastAsia="Times New Roman" w:hAnsi="Times New Roman" w:cs="Times New Roman"/>
          <w:kern w:val="0"/>
          <w:sz w:val="10"/>
          <w:szCs w:val="10"/>
          <w14:ligatures w14:val="none"/>
        </w:rPr>
        <w:t xml:space="preserve">. You are literally exhausted. And so what's happening is you take the same commute to work, maybe remote, but for a lot of you commute, you go to work, right? By the way, on the way to work, I'd recommend listening to </w:t>
      </w:r>
      <w:r w:rsidRPr="00AD7567">
        <w:rPr>
          <w:rFonts w:ascii="Times New Roman" w:eastAsia="Times New Roman" w:hAnsi="Times New Roman" w:cs="Times New Roman"/>
          <w:b/>
          <w:bCs/>
          <w:kern w:val="0"/>
          <w:sz w:val="10"/>
          <w:szCs w:val="10"/>
          <w14:ligatures w14:val="none"/>
        </w:rPr>
        <w:t>audio books</w:t>
      </w:r>
      <w:r w:rsidRPr="00AD7567">
        <w:rPr>
          <w:rFonts w:ascii="Times New Roman" w:eastAsia="Times New Roman" w:hAnsi="Times New Roman" w:cs="Times New Roman"/>
          <w:kern w:val="0"/>
          <w:sz w:val="10"/>
          <w:szCs w:val="10"/>
          <w14:ligatures w14:val="none"/>
        </w:rPr>
        <w:t xml:space="preserve">. I if I were you guys, I would be doing marketing audio books and audiobooks in </w:t>
      </w:r>
      <w:r w:rsidRPr="00AD7567">
        <w:rPr>
          <w:rFonts w:ascii="Times New Roman" w:eastAsia="Times New Roman" w:hAnsi="Times New Roman" w:cs="Times New Roman"/>
          <w:b/>
          <w:bCs/>
          <w:kern w:val="0"/>
          <w:sz w:val="10"/>
          <w:szCs w:val="10"/>
          <w14:ligatures w14:val="none"/>
        </w:rPr>
        <w:t>every second you have</w:t>
      </w:r>
      <w:r w:rsidRPr="00AD7567">
        <w:rPr>
          <w:rFonts w:ascii="Times New Roman" w:eastAsia="Times New Roman" w:hAnsi="Times New Roman" w:cs="Times New Roman"/>
          <w:kern w:val="0"/>
          <w:sz w:val="10"/>
          <w:szCs w:val="10"/>
          <w14:ligatures w14:val="none"/>
        </w:rPr>
        <w:t xml:space="preserve">. But the point is that you're going to work and you're </w:t>
      </w:r>
      <w:r w:rsidRPr="00AD7567">
        <w:rPr>
          <w:rFonts w:ascii="Times New Roman" w:eastAsia="Times New Roman" w:hAnsi="Times New Roman" w:cs="Times New Roman"/>
          <w:b/>
          <w:bCs/>
          <w:kern w:val="0"/>
          <w:sz w:val="10"/>
          <w:szCs w:val="10"/>
          <w14:ligatures w14:val="none"/>
        </w:rPr>
        <w:t>zoning out</w:t>
      </w:r>
      <w:r w:rsidRPr="00AD7567">
        <w:rPr>
          <w:rFonts w:ascii="Times New Roman" w:eastAsia="Times New Roman" w:hAnsi="Times New Roman" w:cs="Times New Roman"/>
          <w:kern w:val="0"/>
          <w:sz w:val="10"/>
          <w:szCs w:val="10"/>
          <w14:ligatures w14:val="none"/>
        </w:rPr>
        <w:t xml:space="preserve"> and you're </w:t>
      </w:r>
      <w:r w:rsidRPr="00AD7567">
        <w:rPr>
          <w:rFonts w:ascii="Times New Roman" w:eastAsia="Times New Roman" w:hAnsi="Times New Roman" w:cs="Times New Roman"/>
          <w:b/>
          <w:bCs/>
          <w:kern w:val="0"/>
          <w:sz w:val="10"/>
          <w:szCs w:val="10"/>
          <w14:ligatures w14:val="none"/>
        </w:rPr>
        <w:t>disassociating</w:t>
      </w:r>
      <w:r w:rsidRPr="00AD7567">
        <w:rPr>
          <w:rFonts w:ascii="Times New Roman" w:eastAsia="Times New Roman" w:hAnsi="Times New Roman" w:cs="Times New Roman"/>
          <w:kern w:val="0"/>
          <w:sz w:val="10"/>
          <w:szCs w:val="10"/>
          <w14:ligatures w14:val="none"/>
        </w:rPr>
        <w:t xml:space="preserve">. Say the word disassociating. So you're disassociating on the way to work. You're going into </w:t>
      </w:r>
      <w:r w:rsidRPr="00AD7567">
        <w:rPr>
          <w:rFonts w:ascii="Times New Roman" w:eastAsia="Times New Roman" w:hAnsi="Times New Roman" w:cs="Times New Roman"/>
          <w:b/>
          <w:bCs/>
          <w:kern w:val="0"/>
          <w:sz w:val="10"/>
          <w:szCs w:val="10"/>
          <w14:ligatures w14:val="none"/>
        </w:rPr>
        <w:t>trance</w:t>
      </w:r>
      <w:r w:rsidRPr="00AD7567">
        <w:rPr>
          <w:rFonts w:ascii="Times New Roman" w:eastAsia="Times New Roman" w:hAnsi="Times New Roman" w:cs="Times New Roman"/>
          <w:kern w:val="0"/>
          <w:sz w:val="10"/>
          <w:szCs w:val="10"/>
          <w14:ligatures w14:val="none"/>
        </w:rPr>
        <w:t xml:space="preserve">, going into </w:t>
      </w:r>
      <w:r w:rsidRPr="00AD7567">
        <w:rPr>
          <w:rFonts w:ascii="Times New Roman" w:eastAsia="Times New Roman" w:hAnsi="Times New Roman" w:cs="Times New Roman"/>
          <w:b/>
          <w:bCs/>
          <w:kern w:val="0"/>
          <w:sz w:val="10"/>
          <w:szCs w:val="10"/>
          <w14:ligatures w14:val="none"/>
        </w:rPr>
        <w:t>autopilot</w:t>
      </w:r>
      <w:r w:rsidRPr="00AD7567">
        <w:rPr>
          <w:rFonts w:ascii="Times New Roman" w:eastAsia="Times New Roman" w:hAnsi="Times New Roman" w:cs="Times New Roman"/>
          <w:kern w:val="0"/>
          <w:sz w:val="10"/>
          <w:szCs w:val="10"/>
          <w14:ligatures w14:val="none"/>
        </w:rPr>
        <w:t>. It's not a good look. It's not what you want to be doing.</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then from there, here's the deal. So you go to work, you're completely </w:t>
      </w:r>
      <w:r w:rsidRPr="00AD7567">
        <w:rPr>
          <w:rFonts w:ascii="Times New Roman" w:eastAsia="Times New Roman" w:hAnsi="Times New Roman" w:cs="Times New Roman"/>
          <w:b/>
          <w:bCs/>
          <w:kern w:val="0"/>
          <w:sz w:val="10"/>
          <w:szCs w:val="10"/>
          <w14:ligatures w14:val="none"/>
        </w:rPr>
        <w:t>zoned out</w:t>
      </w:r>
      <w:r w:rsidRPr="00AD7567">
        <w:rPr>
          <w:rFonts w:ascii="Times New Roman" w:eastAsia="Times New Roman" w:hAnsi="Times New Roman" w:cs="Times New Roman"/>
          <w:kern w:val="0"/>
          <w:sz w:val="10"/>
          <w:szCs w:val="10"/>
          <w14:ligatures w14:val="none"/>
        </w:rPr>
        <w:t xml:space="preserve">. The job is </w:t>
      </w:r>
      <w:r w:rsidRPr="00AD7567">
        <w:rPr>
          <w:rFonts w:ascii="Times New Roman" w:eastAsia="Times New Roman" w:hAnsi="Times New Roman" w:cs="Times New Roman"/>
          <w:b/>
          <w:bCs/>
          <w:kern w:val="0"/>
          <w:sz w:val="10"/>
          <w:szCs w:val="10"/>
          <w14:ligatures w14:val="none"/>
        </w:rPr>
        <w:t>soul sucking</w:t>
      </w:r>
      <w:r w:rsidRPr="00AD7567">
        <w:rPr>
          <w:rFonts w:ascii="Times New Roman" w:eastAsia="Times New Roman" w:hAnsi="Times New Roman" w:cs="Times New Roman"/>
          <w:kern w:val="0"/>
          <w:sz w:val="10"/>
          <w:szCs w:val="10"/>
          <w14:ligatures w14:val="none"/>
        </w:rPr>
        <w:t xml:space="preserve">. I've had one job like that. It was at Nortell. It's very similar to Cisco systems. I wind up doing a speech at Cisco once. I met the people at Cisco and I remember I went to Nortell and I had this a boss called Guarshambo. And I remember Gee okay in Canada in in he was French Canadian he said Owen I want you to pull this is French Canadian accent my best best impression Owen we will go pull the wire. And basically what it was was that as an intern I was taught to go under all these kind of like mainframe stacks computers that have all these different wires that are stuck underneath and you go in there and you cut up your hand and you're digging into these like like the floors are like 5 ft deep with all these wires underneath and and it's like removable tiles and you just sit there removing wires. They jokingly would call it </w:t>
      </w:r>
      <w:r w:rsidRPr="00AD7567">
        <w:rPr>
          <w:rFonts w:ascii="Times New Roman" w:eastAsia="Times New Roman" w:hAnsi="Times New Roman" w:cs="Times New Roman"/>
          <w:b/>
          <w:bCs/>
          <w:kern w:val="0"/>
          <w:sz w:val="10"/>
          <w:szCs w:val="10"/>
          <w14:ligatures w14:val="none"/>
        </w:rPr>
        <w:t>pulling the wire</w:t>
      </w:r>
      <w:r w:rsidRPr="00AD7567">
        <w:rPr>
          <w:rFonts w:ascii="Times New Roman" w:eastAsia="Times New Roman" w:hAnsi="Times New Roman" w:cs="Times New Roman"/>
          <w:kern w:val="0"/>
          <w:sz w:val="10"/>
          <w:szCs w:val="10"/>
          <w14:ligatures w14:val="none"/>
        </w:rPr>
        <w:t xml:space="preserve"> as if it was like masturbation, okay? Like pulling the wire. And I was determined. I was like, "Look, I'm at the cause of my results and I want to get hired here for a summer job. So, I am gonna bust my ass every day and I'm gonna get hired for my like $12 an hour summer job because I want to get this on my resume and I'm doing an internship. I'm getting a high school credit for this."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I just want to jump in the video to let you know I'm going to be doing something absolutely </w:t>
      </w:r>
      <w:r w:rsidRPr="00AD7567">
        <w:rPr>
          <w:rFonts w:ascii="Times New Roman" w:eastAsia="Times New Roman" w:hAnsi="Times New Roman" w:cs="Times New Roman"/>
          <w:b/>
          <w:bCs/>
          <w:kern w:val="0"/>
          <w:sz w:val="10"/>
          <w:szCs w:val="10"/>
          <w14:ligatures w14:val="none"/>
        </w:rPr>
        <w:t>incredible</w:t>
      </w:r>
      <w:r w:rsidRPr="00AD7567">
        <w:rPr>
          <w:rFonts w:ascii="Times New Roman" w:eastAsia="Times New Roman" w:hAnsi="Times New Roman" w:cs="Times New Roman"/>
          <w:kern w:val="0"/>
          <w:sz w:val="10"/>
          <w:szCs w:val="10"/>
          <w14:ligatures w14:val="none"/>
        </w:rPr>
        <w:t xml:space="preserve"> for you. Okay, this is a </w:t>
      </w:r>
      <w:r w:rsidRPr="00AD7567">
        <w:rPr>
          <w:rFonts w:ascii="Times New Roman" w:eastAsia="Times New Roman" w:hAnsi="Times New Roman" w:cs="Times New Roman"/>
          <w:b/>
          <w:bCs/>
          <w:kern w:val="0"/>
          <w:sz w:val="10"/>
          <w:szCs w:val="10"/>
          <w14:ligatures w14:val="none"/>
        </w:rPr>
        <w:t>herculean effort</w:t>
      </w:r>
      <w:r w:rsidRPr="00AD7567">
        <w:rPr>
          <w:rFonts w:ascii="Times New Roman" w:eastAsia="Times New Roman" w:hAnsi="Times New Roman" w:cs="Times New Roman"/>
          <w:kern w:val="0"/>
          <w:sz w:val="10"/>
          <w:szCs w:val="10"/>
          <w14:ligatures w14:val="none"/>
        </w:rPr>
        <w:t xml:space="preserve"> that I want to do for you. Now, here's what it is. Back in the day, I was </w:t>
      </w:r>
      <w:r w:rsidRPr="00AD7567">
        <w:rPr>
          <w:rFonts w:ascii="Times New Roman" w:eastAsia="Times New Roman" w:hAnsi="Times New Roman" w:cs="Times New Roman"/>
          <w:b/>
          <w:bCs/>
          <w:kern w:val="0"/>
          <w:sz w:val="10"/>
          <w:szCs w:val="10"/>
          <w14:ligatures w14:val="none"/>
        </w:rPr>
        <w:t>flat broke</w:t>
      </w:r>
      <w:r w:rsidRPr="00AD7567">
        <w:rPr>
          <w:rFonts w:ascii="Times New Roman" w:eastAsia="Times New Roman" w:hAnsi="Times New Roman" w:cs="Times New Roman"/>
          <w:kern w:val="0"/>
          <w:sz w:val="10"/>
          <w:szCs w:val="10"/>
          <w14:ligatures w14:val="none"/>
        </w:rPr>
        <w:t xml:space="preserve">. I had no idea how to meet and attract new people into my life. I was </w:t>
      </w:r>
      <w:r w:rsidRPr="00AD7567">
        <w:rPr>
          <w:rFonts w:ascii="Times New Roman" w:eastAsia="Times New Roman" w:hAnsi="Times New Roman" w:cs="Times New Roman"/>
          <w:b/>
          <w:bCs/>
          <w:kern w:val="0"/>
          <w:sz w:val="10"/>
          <w:szCs w:val="10"/>
          <w14:ligatures w14:val="none"/>
        </w:rPr>
        <w:t>spiritually bankrupt</w:t>
      </w:r>
      <w:r w:rsidRPr="00AD7567">
        <w:rPr>
          <w:rFonts w:ascii="Times New Roman" w:eastAsia="Times New Roman" w:hAnsi="Times New Roman" w:cs="Times New Roman"/>
          <w:kern w:val="0"/>
          <w:sz w:val="10"/>
          <w:szCs w:val="10"/>
          <w14:ligatures w14:val="none"/>
        </w:rPr>
        <w:t xml:space="preserve">. I was just angry all the time, pissed off at everything. And I was also somebody who didn't know how to </w:t>
      </w:r>
      <w:r w:rsidRPr="00AD7567">
        <w:rPr>
          <w:rFonts w:ascii="Times New Roman" w:eastAsia="Times New Roman" w:hAnsi="Times New Roman" w:cs="Times New Roman"/>
          <w:b/>
          <w:bCs/>
          <w:kern w:val="0"/>
          <w:sz w:val="10"/>
          <w:szCs w:val="10"/>
          <w14:ligatures w14:val="none"/>
        </w:rPr>
        <w:t>make cash</w:t>
      </w:r>
      <w:r w:rsidRPr="00AD7567">
        <w:rPr>
          <w:rFonts w:ascii="Times New Roman" w:eastAsia="Times New Roman" w:hAnsi="Times New Roman" w:cs="Times New Roman"/>
          <w:kern w:val="0"/>
          <w:sz w:val="10"/>
          <w:szCs w:val="10"/>
          <w14:ligatures w14:val="none"/>
        </w:rPr>
        <w:t xml:space="preserve">. And this really, really, really frustrated me. And the thing that I found that was the actual solution, the very, very specific solution that I found was realizing that trying to fumble around by yourself learning all of it </w:t>
      </w:r>
      <w:r w:rsidRPr="00AD7567">
        <w:rPr>
          <w:rFonts w:ascii="Times New Roman" w:eastAsia="Times New Roman" w:hAnsi="Times New Roman" w:cs="Times New Roman"/>
          <w:b/>
          <w:bCs/>
          <w:kern w:val="0"/>
          <w:sz w:val="10"/>
          <w:szCs w:val="10"/>
          <w14:ligatures w14:val="none"/>
        </w:rPr>
        <w:t>never actually works</w:t>
      </w:r>
      <w:r w:rsidRPr="00AD7567">
        <w:rPr>
          <w:rFonts w:ascii="Times New Roman" w:eastAsia="Times New Roman" w:hAnsi="Times New Roman" w:cs="Times New Roman"/>
          <w:kern w:val="0"/>
          <w:sz w:val="10"/>
          <w:szCs w:val="10"/>
          <w14:ligatures w14:val="none"/>
        </w:rPr>
        <w:t xml:space="preserve"> and that you can actually </w:t>
      </w:r>
      <w:r w:rsidRPr="00AD7567">
        <w:rPr>
          <w:rFonts w:ascii="Times New Roman" w:eastAsia="Times New Roman" w:hAnsi="Times New Roman" w:cs="Times New Roman"/>
          <w:b/>
          <w:bCs/>
          <w:kern w:val="0"/>
          <w:sz w:val="10"/>
          <w:szCs w:val="10"/>
          <w14:ligatures w14:val="none"/>
        </w:rPr>
        <w:t>tap into other people's experiences</w:t>
      </w:r>
      <w:r w:rsidRPr="00AD7567">
        <w:rPr>
          <w:rFonts w:ascii="Times New Roman" w:eastAsia="Times New Roman" w:hAnsi="Times New Roman" w:cs="Times New Roman"/>
          <w:kern w:val="0"/>
          <w:sz w:val="10"/>
          <w:szCs w:val="10"/>
          <w14:ligatures w14:val="none"/>
        </w:rPr>
        <w:t xml:space="preserve"> and basically just take the </w:t>
      </w:r>
      <w:r w:rsidRPr="00AD7567">
        <w:rPr>
          <w:rFonts w:ascii="Times New Roman" w:eastAsia="Times New Roman" w:hAnsi="Times New Roman" w:cs="Times New Roman"/>
          <w:b/>
          <w:bCs/>
          <w:kern w:val="0"/>
          <w:sz w:val="10"/>
          <w:szCs w:val="10"/>
          <w14:ligatures w14:val="none"/>
        </w:rPr>
        <w:t>fast lane right to the top</w:t>
      </w:r>
      <w:r w:rsidRPr="00AD7567">
        <w:rPr>
          <w:rFonts w:ascii="Times New Roman" w:eastAsia="Times New Roman" w:hAnsi="Times New Roman" w:cs="Times New Roman"/>
          <w:kern w:val="0"/>
          <w:sz w:val="10"/>
          <w:szCs w:val="10"/>
          <w14:ligatures w14:val="none"/>
        </w:rPr>
        <w:t xml:space="preserve">. So, I wound up attending basically </w:t>
      </w:r>
      <w:r w:rsidRPr="00AD7567">
        <w:rPr>
          <w:rFonts w:ascii="Times New Roman" w:eastAsia="Times New Roman" w:hAnsi="Times New Roman" w:cs="Times New Roman"/>
          <w:b/>
          <w:bCs/>
          <w:kern w:val="0"/>
          <w:sz w:val="10"/>
          <w:szCs w:val="10"/>
          <w14:ligatures w14:val="none"/>
        </w:rPr>
        <w:t>every single seminar</w:t>
      </w:r>
      <w:r w:rsidRPr="00AD7567">
        <w:rPr>
          <w:rFonts w:ascii="Times New Roman" w:eastAsia="Times New Roman" w:hAnsi="Times New Roman" w:cs="Times New Roman"/>
          <w:kern w:val="0"/>
          <w:sz w:val="10"/>
          <w:szCs w:val="10"/>
          <w14:ligatures w14:val="none"/>
        </w:rPr>
        <w:t xml:space="preserve"> almost on the market. And in the process of attending it, I actually wind up </w:t>
      </w:r>
      <w:r w:rsidRPr="00AD7567">
        <w:rPr>
          <w:rFonts w:ascii="Times New Roman" w:eastAsia="Times New Roman" w:hAnsi="Times New Roman" w:cs="Times New Roman"/>
          <w:b/>
          <w:bCs/>
          <w:kern w:val="0"/>
          <w:sz w:val="10"/>
          <w:szCs w:val="10"/>
          <w14:ligatures w14:val="none"/>
        </w:rPr>
        <w:t>becoming a teacher</w:t>
      </w:r>
      <w:r w:rsidRPr="00AD7567">
        <w:rPr>
          <w:rFonts w:ascii="Times New Roman" w:eastAsia="Times New Roman" w:hAnsi="Times New Roman" w:cs="Times New Roman"/>
          <w:kern w:val="0"/>
          <w:sz w:val="10"/>
          <w:szCs w:val="10"/>
          <w14:ligatures w14:val="none"/>
        </w:rPr>
        <w:t xml:space="preserve"> and teaching many, many, many seminars every year.</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Free Event Series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coming up this year, I'm actually going to be doing a </w:t>
      </w:r>
      <w:r w:rsidRPr="00AD7567">
        <w:rPr>
          <w:rFonts w:ascii="Times New Roman" w:eastAsia="Times New Roman" w:hAnsi="Times New Roman" w:cs="Times New Roman"/>
          <w:b/>
          <w:bCs/>
          <w:kern w:val="0"/>
          <w:sz w:val="10"/>
          <w:szCs w:val="10"/>
          <w14:ligatures w14:val="none"/>
        </w:rPr>
        <w:t>series of seminars</w:t>
      </w:r>
      <w:r w:rsidRPr="00AD7567">
        <w:rPr>
          <w:rFonts w:ascii="Times New Roman" w:eastAsia="Times New Roman" w:hAnsi="Times New Roman" w:cs="Times New Roman"/>
          <w:kern w:val="0"/>
          <w:sz w:val="10"/>
          <w:szCs w:val="10"/>
          <w14:ligatures w14:val="none"/>
        </w:rPr>
        <w:t xml:space="preserve">. And these are going to be </w:t>
      </w:r>
      <w:r w:rsidRPr="00AD7567">
        <w:rPr>
          <w:rFonts w:ascii="Times New Roman" w:eastAsia="Times New Roman" w:hAnsi="Times New Roman" w:cs="Times New Roman"/>
          <w:b/>
          <w:bCs/>
          <w:kern w:val="0"/>
          <w:sz w:val="10"/>
          <w:szCs w:val="10"/>
          <w14:ligatures w14:val="none"/>
        </w:rPr>
        <w:t>completely and totally for free</w:t>
      </w:r>
      <w:r w:rsidRPr="00AD7567">
        <w:rPr>
          <w:rFonts w:ascii="Times New Roman" w:eastAsia="Times New Roman" w:hAnsi="Times New Roman" w:cs="Times New Roman"/>
          <w:kern w:val="0"/>
          <w:sz w:val="10"/>
          <w:szCs w:val="10"/>
          <w14:ligatures w14:val="none"/>
        </w:rPr>
        <w:t xml:space="preserve">. They're free events that I do because frankly, it just frustrated me so bad that many people have </w:t>
      </w:r>
      <w:r w:rsidRPr="00AD7567">
        <w:rPr>
          <w:rFonts w:ascii="Times New Roman" w:eastAsia="Times New Roman" w:hAnsi="Times New Roman" w:cs="Times New Roman"/>
          <w:b/>
          <w:bCs/>
          <w:kern w:val="0"/>
          <w:sz w:val="10"/>
          <w:szCs w:val="10"/>
          <w14:ligatures w14:val="none"/>
        </w:rPr>
        <w:t>never actually had this experience</w:t>
      </w:r>
      <w:r w:rsidRPr="00AD7567">
        <w:rPr>
          <w:rFonts w:ascii="Times New Roman" w:eastAsia="Times New Roman" w:hAnsi="Times New Roman" w:cs="Times New Roman"/>
          <w:kern w:val="0"/>
          <w:sz w:val="10"/>
          <w:szCs w:val="10"/>
          <w14:ligatures w14:val="none"/>
        </w:rPr>
        <w:t xml:space="preserve">. And if you're somebody who wants to have this experience, I'm extending it to you </w:t>
      </w:r>
      <w:r w:rsidRPr="00AD7567">
        <w:rPr>
          <w:rFonts w:ascii="Times New Roman" w:eastAsia="Times New Roman" w:hAnsi="Times New Roman" w:cs="Times New Roman"/>
          <w:b/>
          <w:bCs/>
          <w:kern w:val="0"/>
          <w:sz w:val="10"/>
          <w:szCs w:val="10"/>
          <w14:ligatures w14:val="none"/>
        </w:rPr>
        <w:t>for free</w:t>
      </w:r>
      <w:r w:rsidRPr="00AD7567">
        <w:rPr>
          <w:rFonts w:ascii="Times New Roman" w:eastAsia="Times New Roman" w:hAnsi="Times New Roman" w:cs="Times New Roman"/>
          <w:kern w:val="0"/>
          <w:sz w:val="10"/>
          <w:szCs w:val="10"/>
          <w14:ligatures w14:val="none"/>
        </w:rPr>
        <w:t xml:space="preserve"> if you want to </w:t>
      </w:r>
      <w:r w:rsidRPr="00AD7567">
        <w:rPr>
          <w:rFonts w:ascii="Times New Roman" w:eastAsia="Times New Roman" w:hAnsi="Times New Roman" w:cs="Times New Roman"/>
          <w:b/>
          <w:bCs/>
          <w:kern w:val="0"/>
          <w:sz w:val="10"/>
          <w:szCs w:val="10"/>
          <w14:ligatures w14:val="none"/>
        </w:rPr>
        <w:t>take the fast lane right to the top</w:t>
      </w:r>
      <w:r w:rsidRPr="00AD7567">
        <w:rPr>
          <w:rFonts w:ascii="Times New Roman" w:eastAsia="Times New Roman" w:hAnsi="Times New Roman" w:cs="Times New Roman"/>
          <w:kern w:val="0"/>
          <w:sz w:val="10"/>
          <w:szCs w:val="10"/>
          <w14:ligatures w14:val="none"/>
        </w:rPr>
        <w:t xml:space="preserve">. Now, I've got my cities list. I've got actually </w:t>
      </w:r>
      <w:r w:rsidRPr="00AD7567">
        <w:rPr>
          <w:rFonts w:ascii="Times New Roman" w:eastAsia="Times New Roman" w:hAnsi="Times New Roman" w:cs="Times New Roman"/>
          <w:b/>
          <w:bCs/>
          <w:kern w:val="0"/>
          <w:sz w:val="10"/>
          <w:szCs w:val="10"/>
          <w14:ligatures w14:val="none"/>
        </w:rPr>
        <w:t>25 cities</w:t>
      </w:r>
      <w:r w:rsidRPr="00AD7567">
        <w:rPr>
          <w:rFonts w:ascii="Times New Roman" w:eastAsia="Times New Roman" w:hAnsi="Times New Roman" w:cs="Times New Roman"/>
          <w:kern w:val="0"/>
          <w:sz w:val="10"/>
          <w:szCs w:val="10"/>
          <w14:ligatures w14:val="none"/>
        </w:rPr>
        <w:t xml:space="preserve"> coming up this year.</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Funny enough, the next ones that I have coming up are </w:t>
      </w:r>
      <w:r w:rsidRPr="00AD7567">
        <w:rPr>
          <w:rFonts w:ascii="Times New Roman" w:eastAsia="Times New Roman" w:hAnsi="Times New Roman" w:cs="Times New Roman"/>
          <w:b/>
          <w:bCs/>
          <w:kern w:val="0"/>
          <w:sz w:val="10"/>
          <w:szCs w:val="10"/>
          <w14:ligatures w14:val="none"/>
        </w:rPr>
        <w:t>Austin, Dallas, Houston, Los Angeles, Vegas, Boston, DC, Phoenix, and San Diego</w:t>
      </w:r>
      <w:r w:rsidRPr="00AD7567">
        <w:rPr>
          <w:rFonts w:ascii="Times New Roman" w:eastAsia="Times New Roman" w:hAnsi="Times New Roman" w:cs="Times New Roman"/>
          <w:kern w:val="0"/>
          <w:sz w:val="10"/>
          <w:szCs w:val="10"/>
          <w14:ligatures w14:val="none"/>
        </w:rPr>
        <w:t xml:space="preserve">. So, I've got some that are coming up very, very, very soon. So, if you're in any of those cities, sign up quick. And then my cities list for the year, which is totally insane. I can't believe I'm doing this. About 25 of them. </w:t>
      </w:r>
      <w:r w:rsidRPr="00AD7567">
        <w:rPr>
          <w:rFonts w:ascii="Times New Roman" w:eastAsia="Times New Roman" w:hAnsi="Times New Roman" w:cs="Times New Roman"/>
          <w:b/>
          <w:bCs/>
          <w:kern w:val="0"/>
          <w:sz w:val="10"/>
          <w:szCs w:val="10"/>
          <w14:ligatures w14:val="none"/>
        </w:rPr>
        <w:t>LA, Los Angeles, New York, Chicago, Miami, Austin, Dallas, Houston, Boston, DC, Philadelphia, Denver, San Diego, Seattle, Portland, Phoenix, Vegas, Charlotte, Atlanta, Nashville, Salt Lake City, Orlando, Detroit, Minneapolis, St. Louis, and Honolulu</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These are </w:t>
      </w:r>
      <w:r w:rsidRPr="00AD7567">
        <w:rPr>
          <w:rFonts w:ascii="Times New Roman" w:eastAsia="Times New Roman" w:hAnsi="Times New Roman" w:cs="Times New Roman"/>
          <w:b/>
          <w:bCs/>
          <w:kern w:val="0"/>
          <w:sz w:val="10"/>
          <w:szCs w:val="10"/>
          <w14:ligatures w14:val="none"/>
        </w:rPr>
        <w:t>two-day full events</w:t>
      </w:r>
      <w:r w:rsidRPr="00AD7567">
        <w:rPr>
          <w:rFonts w:ascii="Times New Roman" w:eastAsia="Times New Roman" w:hAnsi="Times New Roman" w:cs="Times New Roman"/>
          <w:kern w:val="0"/>
          <w:sz w:val="10"/>
          <w:szCs w:val="10"/>
          <w14:ligatures w14:val="none"/>
        </w:rPr>
        <w:t xml:space="preserve">. They're absolutely insane. Now, what can you expect to learn at these events? Well, I'm going to give you a little list right here, and here's what you can expect to learn when you come. There's </w:t>
      </w:r>
      <w:r w:rsidRPr="00AD7567">
        <w:rPr>
          <w:rFonts w:ascii="Times New Roman" w:eastAsia="Times New Roman" w:hAnsi="Times New Roman" w:cs="Times New Roman"/>
          <w:b/>
          <w:bCs/>
          <w:kern w:val="0"/>
          <w:sz w:val="10"/>
          <w:szCs w:val="10"/>
          <w14:ligatures w14:val="none"/>
        </w:rPr>
        <w:t>four main topics</w:t>
      </w:r>
      <w:r w:rsidRPr="00AD7567">
        <w:rPr>
          <w:rFonts w:ascii="Times New Roman" w:eastAsia="Times New Roman" w:hAnsi="Times New Roman" w:cs="Times New Roman"/>
          <w:kern w:val="0"/>
          <w:sz w:val="10"/>
          <w:szCs w:val="10"/>
          <w14:ligatures w14:val="none"/>
        </w:rPr>
        <w:t xml:space="preserve"> that we cover.</w:t>
      </w:r>
    </w:p>
    <w:p w:rsidR="00AD7567" w:rsidRPr="00AD7567" w:rsidRDefault="00AD7567" w:rsidP="00AD7567">
      <w:pPr>
        <w:numPr>
          <w:ilvl w:val="0"/>
          <w:numId w:val="1"/>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The first one is </w:t>
      </w:r>
      <w:r w:rsidRPr="00AD7567">
        <w:rPr>
          <w:rFonts w:ascii="Times New Roman" w:eastAsia="Times New Roman" w:hAnsi="Times New Roman" w:cs="Times New Roman"/>
          <w:b/>
          <w:bCs/>
          <w:kern w:val="0"/>
          <w:sz w:val="10"/>
          <w:szCs w:val="10"/>
          <w14:ligatures w14:val="none"/>
        </w:rPr>
        <w:t>OG social skills</w:t>
      </w:r>
      <w:r w:rsidRPr="00AD7567">
        <w:rPr>
          <w:rFonts w:ascii="Times New Roman" w:eastAsia="Times New Roman" w:hAnsi="Times New Roman" w:cs="Times New Roman"/>
          <w:kern w:val="0"/>
          <w:sz w:val="10"/>
          <w:szCs w:val="10"/>
          <w14:ligatures w14:val="none"/>
        </w:rPr>
        <w:t xml:space="preserve"> , okay, how to get </w:t>
      </w:r>
      <w:r w:rsidRPr="00AD7567">
        <w:rPr>
          <w:rFonts w:ascii="Times New Roman" w:eastAsia="Times New Roman" w:hAnsi="Times New Roman" w:cs="Times New Roman"/>
          <w:b/>
          <w:bCs/>
          <w:kern w:val="0"/>
          <w:sz w:val="10"/>
          <w:szCs w:val="10"/>
          <w14:ligatures w14:val="none"/>
        </w:rPr>
        <w:t>social abundance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1"/>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The second one is </w:t>
      </w:r>
      <w:r w:rsidRPr="00AD7567">
        <w:rPr>
          <w:rFonts w:ascii="Times New Roman" w:eastAsia="Times New Roman" w:hAnsi="Times New Roman" w:cs="Times New Roman"/>
          <w:b/>
          <w:bCs/>
          <w:kern w:val="0"/>
          <w:sz w:val="10"/>
          <w:szCs w:val="10"/>
          <w14:ligatures w14:val="none"/>
        </w:rPr>
        <w:t>8 figure personal brand</w:t>
      </w:r>
      <w:r w:rsidRPr="00AD7567">
        <w:rPr>
          <w:rFonts w:ascii="Times New Roman" w:eastAsia="Times New Roman" w:hAnsi="Times New Roman" w:cs="Times New Roman"/>
          <w:kern w:val="0"/>
          <w:sz w:val="10"/>
          <w:szCs w:val="10"/>
          <w14:ligatures w14:val="none"/>
        </w:rPr>
        <w:t>. I'm somebody that's done over 100 million sales for my own personal brand. So, I want to show you how to build a personal brand with social media tools.</w:t>
      </w:r>
    </w:p>
    <w:p w:rsidR="00AD7567" w:rsidRPr="00AD7567" w:rsidRDefault="00AD7567" w:rsidP="00AD7567">
      <w:pPr>
        <w:numPr>
          <w:ilvl w:val="0"/>
          <w:numId w:val="1"/>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The other one is how to get </w:t>
      </w:r>
      <w:r w:rsidRPr="00AD7567">
        <w:rPr>
          <w:rFonts w:ascii="Times New Roman" w:eastAsia="Times New Roman" w:hAnsi="Times New Roman" w:cs="Times New Roman"/>
          <w:b/>
          <w:bCs/>
          <w:kern w:val="0"/>
          <w:sz w:val="10"/>
          <w:szCs w:val="10"/>
          <w14:ligatures w14:val="none"/>
        </w:rPr>
        <w:t>wealth</w:t>
      </w:r>
      <w:r w:rsidRPr="00AD7567">
        <w:rPr>
          <w:rFonts w:ascii="Times New Roman" w:eastAsia="Times New Roman" w:hAnsi="Times New Roman" w:cs="Times New Roman"/>
          <w:kern w:val="0"/>
          <w:sz w:val="10"/>
          <w:szCs w:val="10"/>
          <w14:ligatures w14:val="none"/>
        </w:rPr>
        <w:t>. Okay, how to get paid.</w:t>
      </w:r>
    </w:p>
    <w:p w:rsidR="00AD7567" w:rsidRPr="00AD7567" w:rsidRDefault="00AD7567" w:rsidP="00AD7567">
      <w:pPr>
        <w:numPr>
          <w:ilvl w:val="0"/>
          <w:numId w:val="1"/>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the other one is </w:t>
      </w:r>
      <w:r w:rsidRPr="00AD7567">
        <w:rPr>
          <w:rFonts w:ascii="Times New Roman" w:eastAsia="Times New Roman" w:hAnsi="Times New Roman" w:cs="Times New Roman"/>
          <w:b/>
          <w:bCs/>
          <w:kern w:val="0"/>
          <w:sz w:val="10"/>
          <w:szCs w:val="10"/>
          <w14:ligatures w14:val="none"/>
        </w:rPr>
        <w:t>modern-day spirituality</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Just to give you a little bit of list of what to expect in the social abundance part of the seminar, we'll be talking about how to be attractive, how to build a </w:t>
      </w:r>
      <w:r w:rsidRPr="00AD7567">
        <w:rPr>
          <w:rFonts w:ascii="Times New Roman" w:eastAsia="Times New Roman" w:hAnsi="Times New Roman" w:cs="Times New Roman"/>
          <w:b/>
          <w:bCs/>
          <w:kern w:val="0"/>
          <w:sz w:val="10"/>
          <w:szCs w:val="10"/>
          <w14:ligatures w14:val="none"/>
        </w:rPr>
        <w:t>massive social circle</w:t>
      </w:r>
      <w:r w:rsidRPr="00AD7567">
        <w:rPr>
          <w:rFonts w:ascii="Times New Roman" w:eastAsia="Times New Roman" w:hAnsi="Times New Roman" w:cs="Times New Roman"/>
          <w:kern w:val="0"/>
          <w:sz w:val="10"/>
          <w:szCs w:val="10"/>
          <w14:ligatures w14:val="none"/>
        </w:rPr>
        <w:t xml:space="preserve">, how to understand the </w:t>
      </w:r>
      <w:r w:rsidRPr="00AD7567">
        <w:rPr>
          <w:rFonts w:ascii="Times New Roman" w:eastAsia="Times New Roman" w:hAnsi="Times New Roman" w:cs="Times New Roman"/>
          <w:b/>
          <w:bCs/>
          <w:kern w:val="0"/>
          <w:sz w:val="10"/>
          <w:szCs w:val="10"/>
          <w14:ligatures w14:val="none"/>
        </w:rPr>
        <w:t>psychology</w:t>
      </w:r>
      <w:r w:rsidRPr="00AD7567">
        <w:rPr>
          <w:rFonts w:ascii="Times New Roman" w:eastAsia="Times New Roman" w:hAnsi="Times New Roman" w:cs="Times New Roman"/>
          <w:kern w:val="0"/>
          <w:sz w:val="10"/>
          <w:szCs w:val="10"/>
          <w14:ligatures w14:val="none"/>
        </w:rPr>
        <w:t xml:space="preserve"> of the people you want to meet, how to be </w:t>
      </w:r>
      <w:r w:rsidRPr="00AD7567">
        <w:rPr>
          <w:rFonts w:ascii="Times New Roman" w:eastAsia="Times New Roman" w:hAnsi="Times New Roman" w:cs="Times New Roman"/>
          <w:b/>
          <w:bCs/>
          <w:kern w:val="0"/>
          <w:sz w:val="10"/>
          <w:szCs w:val="10"/>
          <w14:ligatures w14:val="none"/>
        </w:rPr>
        <w:t>charismatic</w:t>
      </w:r>
      <w:r w:rsidRPr="00AD7567">
        <w:rPr>
          <w:rFonts w:ascii="Times New Roman" w:eastAsia="Times New Roman" w:hAnsi="Times New Roman" w:cs="Times New Roman"/>
          <w:kern w:val="0"/>
          <w:sz w:val="10"/>
          <w:szCs w:val="10"/>
          <w14:ligatures w14:val="none"/>
        </w:rPr>
        <w:t xml:space="preserve">, how to be meet anybody anytime, anywhere, how to use </w:t>
      </w:r>
      <w:r w:rsidRPr="00AD7567">
        <w:rPr>
          <w:rFonts w:ascii="Times New Roman" w:eastAsia="Times New Roman" w:hAnsi="Times New Roman" w:cs="Times New Roman"/>
          <w:b/>
          <w:bCs/>
          <w:kern w:val="0"/>
          <w:sz w:val="10"/>
          <w:szCs w:val="10"/>
          <w14:ligatures w14:val="none"/>
        </w:rPr>
        <w:t>social media</w:t>
      </w:r>
      <w:r w:rsidRPr="00AD7567">
        <w:rPr>
          <w:rFonts w:ascii="Times New Roman" w:eastAsia="Times New Roman" w:hAnsi="Times New Roman" w:cs="Times New Roman"/>
          <w:kern w:val="0"/>
          <w:sz w:val="10"/>
          <w:szCs w:val="10"/>
          <w14:ligatures w14:val="none"/>
        </w:rPr>
        <w:t xml:space="preserve"> in order to scale that and parties, how to scale that.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In business, we'll be teaching </w:t>
      </w:r>
      <w:r w:rsidRPr="00AD7567">
        <w:rPr>
          <w:rFonts w:ascii="Times New Roman" w:eastAsia="Times New Roman" w:hAnsi="Times New Roman" w:cs="Times New Roman"/>
          <w:b/>
          <w:bCs/>
          <w:kern w:val="0"/>
          <w:sz w:val="10"/>
          <w:szCs w:val="10"/>
          <w14:ligatures w14:val="none"/>
        </w:rPr>
        <w:t>marketing, sales, product creation, offers, calls to action, how to control the frame, motivation, execution, and how to make a money-making ecosystem</w:t>
      </w:r>
      <w:r w:rsidRPr="00AD7567">
        <w:rPr>
          <w:rFonts w:ascii="Times New Roman" w:eastAsia="Times New Roman" w:hAnsi="Times New Roman" w:cs="Times New Roman"/>
          <w:kern w:val="0"/>
          <w:sz w:val="10"/>
          <w:szCs w:val="10"/>
          <w14:ligatures w14:val="none"/>
        </w:rPr>
        <w:t xml:space="preserve">. In the personal branding segment, we'll be teaching you how to </w:t>
      </w:r>
      <w:r w:rsidRPr="00AD7567">
        <w:rPr>
          <w:rFonts w:ascii="Times New Roman" w:eastAsia="Times New Roman" w:hAnsi="Times New Roman" w:cs="Times New Roman"/>
          <w:b/>
          <w:bCs/>
          <w:kern w:val="0"/>
          <w:sz w:val="10"/>
          <w:szCs w:val="10"/>
          <w14:ligatures w14:val="none"/>
        </w:rPr>
        <w:t>find your niche and purpose, public speaking, talking to a phone or camera in order to make video content, complex storytelling, frame control, and monetization</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then in the spiritual enlightenment, what we call modern day spiritual enlightenment part of the course is how to use </w:t>
      </w:r>
      <w:r w:rsidRPr="00AD7567">
        <w:rPr>
          <w:rFonts w:ascii="Times New Roman" w:eastAsia="Times New Roman" w:hAnsi="Times New Roman" w:cs="Times New Roman"/>
          <w:b/>
          <w:bCs/>
          <w:kern w:val="0"/>
          <w:sz w:val="10"/>
          <w:szCs w:val="10"/>
          <w14:ligatures w14:val="none"/>
        </w:rPr>
        <w:t>spirituality in modern life</w:t>
      </w:r>
      <w:r w:rsidRPr="00AD7567">
        <w:rPr>
          <w:rFonts w:ascii="Times New Roman" w:eastAsia="Times New Roman" w:hAnsi="Times New Roman" w:cs="Times New Roman"/>
          <w:kern w:val="0"/>
          <w:sz w:val="10"/>
          <w:szCs w:val="10"/>
          <w14:ligatures w14:val="none"/>
        </w:rPr>
        <w:t xml:space="preserve">. And by the way, you don't need to believe in spirituality. Just think of it as like </w:t>
      </w:r>
      <w:r w:rsidRPr="00AD7567">
        <w:rPr>
          <w:rFonts w:ascii="Times New Roman" w:eastAsia="Times New Roman" w:hAnsi="Times New Roman" w:cs="Times New Roman"/>
          <w:b/>
          <w:bCs/>
          <w:kern w:val="0"/>
          <w:sz w:val="10"/>
          <w:szCs w:val="10"/>
          <w14:ligatures w14:val="none"/>
        </w:rPr>
        <w:t>inner game, inner constitution</w:t>
      </w:r>
      <w:r w:rsidRPr="00AD7567">
        <w:rPr>
          <w:rFonts w:ascii="Times New Roman" w:eastAsia="Times New Roman" w:hAnsi="Times New Roman" w:cs="Times New Roman"/>
          <w:kern w:val="0"/>
          <w:sz w:val="10"/>
          <w:szCs w:val="10"/>
          <w14:ligatures w14:val="none"/>
        </w:rPr>
        <w:t xml:space="preserve">, whatever you believe. How to get </w:t>
      </w:r>
      <w:r w:rsidRPr="00AD7567">
        <w:rPr>
          <w:rFonts w:ascii="Times New Roman" w:eastAsia="Times New Roman" w:hAnsi="Times New Roman" w:cs="Times New Roman"/>
          <w:b/>
          <w:bCs/>
          <w:kern w:val="0"/>
          <w:sz w:val="10"/>
          <w:szCs w:val="10"/>
          <w14:ligatures w14:val="none"/>
        </w:rPr>
        <w:t>present</w:t>
      </w:r>
      <w:r w:rsidRPr="00AD7567">
        <w:rPr>
          <w:rFonts w:ascii="Times New Roman" w:eastAsia="Times New Roman" w:hAnsi="Times New Roman" w:cs="Times New Roman"/>
          <w:kern w:val="0"/>
          <w:sz w:val="10"/>
          <w:szCs w:val="10"/>
          <w14:ligatures w14:val="none"/>
        </w:rPr>
        <w:t xml:space="preserve">, how to </w:t>
      </w:r>
      <w:r w:rsidRPr="00AD7567">
        <w:rPr>
          <w:rFonts w:ascii="Times New Roman" w:eastAsia="Times New Roman" w:hAnsi="Times New Roman" w:cs="Times New Roman"/>
          <w:b/>
          <w:bCs/>
          <w:kern w:val="0"/>
          <w:sz w:val="10"/>
          <w:szCs w:val="10"/>
          <w14:ligatures w14:val="none"/>
        </w:rPr>
        <w:t>tap in and channel</w:t>
      </w:r>
      <w:r w:rsidRPr="00AD7567">
        <w:rPr>
          <w:rFonts w:ascii="Times New Roman" w:eastAsia="Times New Roman" w:hAnsi="Times New Roman" w:cs="Times New Roman"/>
          <w:kern w:val="0"/>
          <w:sz w:val="10"/>
          <w:szCs w:val="10"/>
          <w14:ligatures w14:val="none"/>
        </w:rPr>
        <w:t xml:space="preserve">, how to bring presence into action, how to be </w:t>
      </w:r>
      <w:r w:rsidRPr="00AD7567">
        <w:rPr>
          <w:rFonts w:ascii="Times New Roman" w:eastAsia="Times New Roman" w:hAnsi="Times New Roman" w:cs="Times New Roman"/>
          <w:b/>
          <w:bCs/>
          <w:kern w:val="0"/>
          <w:sz w:val="10"/>
          <w:szCs w:val="10"/>
          <w14:ligatures w14:val="none"/>
        </w:rPr>
        <w:t>unfased</w:t>
      </w:r>
      <w:r w:rsidRPr="00AD7567">
        <w:rPr>
          <w:rFonts w:ascii="Times New Roman" w:eastAsia="Times New Roman" w:hAnsi="Times New Roman" w:cs="Times New Roman"/>
          <w:kern w:val="0"/>
          <w:sz w:val="10"/>
          <w:szCs w:val="10"/>
          <w14:ligatures w14:val="none"/>
        </w:rPr>
        <w:t xml:space="preserve"> about anything, how to build a </w:t>
      </w:r>
      <w:r w:rsidRPr="00AD7567">
        <w:rPr>
          <w:rFonts w:ascii="Times New Roman" w:eastAsia="Times New Roman" w:hAnsi="Times New Roman" w:cs="Times New Roman"/>
          <w:b/>
          <w:bCs/>
          <w:kern w:val="0"/>
          <w:sz w:val="10"/>
          <w:szCs w:val="10"/>
          <w14:ligatures w14:val="none"/>
        </w:rPr>
        <w:t>center point</w:t>
      </w:r>
      <w:r w:rsidRPr="00AD7567">
        <w:rPr>
          <w:rFonts w:ascii="Times New Roman" w:eastAsia="Times New Roman" w:hAnsi="Times New Roman" w:cs="Times New Roman"/>
          <w:kern w:val="0"/>
          <w:sz w:val="10"/>
          <w:szCs w:val="10"/>
          <w14:ligatures w14:val="none"/>
        </w:rPr>
        <w:t xml:space="preserve"> that's proactive, how to become a </w:t>
      </w:r>
      <w:r w:rsidRPr="00AD7567">
        <w:rPr>
          <w:rFonts w:ascii="Times New Roman" w:eastAsia="Times New Roman" w:hAnsi="Times New Roman" w:cs="Times New Roman"/>
          <w:b/>
          <w:bCs/>
          <w:kern w:val="0"/>
          <w:sz w:val="10"/>
          <w:szCs w:val="10"/>
          <w14:ligatures w14:val="none"/>
        </w:rPr>
        <w:t>real person who actually has a will and is not an NPC</w:t>
      </w:r>
      <w:r w:rsidRPr="00AD7567">
        <w:rPr>
          <w:rFonts w:ascii="Times New Roman" w:eastAsia="Times New Roman" w:hAnsi="Times New Roman" w:cs="Times New Roman"/>
          <w:kern w:val="0"/>
          <w:sz w:val="10"/>
          <w:szCs w:val="10"/>
          <w14:ligatures w14:val="none"/>
        </w:rPr>
        <w:t xml:space="preserve">, which spirituality is really the foundation of that. How to recognize the energetic energetic composition of whatever it is that you're approached by. So, you know what to predict and how to </w:t>
      </w:r>
      <w:r w:rsidRPr="00AD7567">
        <w:rPr>
          <w:rFonts w:ascii="Times New Roman" w:eastAsia="Times New Roman" w:hAnsi="Times New Roman" w:cs="Times New Roman"/>
          <w:b/>
          <w:bCs/>
          <w:kern w:val="0"/>
          <w:sz w:val="10"/>
          <w:szCs w:val="10"/>
          <w14:ligatures w14:val="none"/>
        </w:rPr>
        <w:t>predict people's behavior based on their energy</w:t>
      </w:r>
      <w:r w:rsidRPr="00AD7567">
        <w:rPr>
          <w:rFonts w:ascii="Times New Roman" w:eastAsia="Times New Roman" w:hAnsi="Times New Roman" w:cs="Times New Roman"/>
          <w:kern w:val="0"/>
          <w:sz w:val="10"/>
          <w:szCs w:val="10"/>
          <w14:ligatures w14:val="none"/>
        </w:rPr>
        <w:t xml:space="preserve">, how to </w:t>
      </w:r>
      <w:r w:rsidRPr="00AD7567">
        <w:rPr>
          <w:rFonts w:ascii="Times New Roman" w:eastAsia="Times New Roman" w:hAnsi="Times New Roman" w:cs="Times New Roman"/>
          <w:b/>
          <w:bCs/>
          <w:kern w:val="0"/>
          <w:sz w:val="10"/>
          <w:szCs w:val="10"/>
          <w14:ligatures w14:val="none"/>
        </w:rPr>
        <w:t>let go of trauma</w:t>
      </w:r>
      <w:r w:rsidRPr="00AD7567">
        <w:rPr>
          <w:rFonts w:ascii="Times New Roman" w:eastAsia="Times New Roman" w:hAnsi="Times New Roman" w:cs="Times New Roman"/>
          <w:kern w:val="0"/>
          <w:sz w:val="10"/>
          <w:szCs w:val="10"/>
          <w14:ligatures w14:val="none"/>
        </w:rPr>
        <w:t xml:space="preserve">, how to </w:t>
      </w:r>
      <w:r w:rsidRPr="00AD7567">
        <w:rPr>
          <w:rFonts w:ascii="Times New Roman" w:eastAsia="Times New Roman" w:hAnsi="Times New Roman" w:cs="Times New Roman"/>
          <w:b/>
          <w:bCs/>
          <w:kern w:val="0"/>
          <w:sz w:val="10"/>
          <w:szCs w:val="10"/>
          <w14:ligatures w14:val="none"/>
        </w:rPr>
        <w:t>raise your vibration</w:t>
      </w:r>
      <w:r w:rsidRPr="00AD7567">
        <w:rPr>
          <w:rFonts w:ascii="Times New Roman" w:eastAsia="Times New Roman" w:hAnsi="Times New Roman" w:cs="Times New Roman"/>
          <w:kern w:val="0"/>
          <w:sz w:val="10"/>
          <w:szCs w:val="10"/>
          <w14:ligatures w14:val="none"/>
        </w:rPr>
        <w:t xml:space="preserve">, how to attract a </w:t>
      </w:r>
      <w:r w:rsidRPr="00AD7567">
        <w:rPr>
          <w:rFonts w:ascii="Times New Roman" w:eastAsia="Times New Roman" w:hAnsi="Times New Roman" w:cs="Times New Roman"/>
          <w:b/>
          <w:bCs/>
          <w:kern w:val="0"/>
          <w:sz w:val="10"/>
          <w:szCs w:val="10"/>
          <w14:ligatures w14:val="none"/>
        </w:rPr>
        <w:t>resonant lifestyle with a higher vibe</w:t>
      </w:r>
      <w:r w:rsidRPr="00AD7567">
        <w:rPr>
          <w:rFonts w:ascii="Times New Roman" w:eastAsia="Times New Roman" w:hAnsi="Times New Roman" w:cs="Times New Roman"/>
          <w:kern w:val="0"/>
          <w:sz w:val="10"/>
          <w:szCs w:val="10"/>
          <w14:ligatures w14:val="none"/>
        </w:rPr>
        <w:t xml:space="preserve">, and how to </w:t>
      </w:r>
      <w:r w:rsidRPr="00AD7567">
        <w:rPr>
          <w:rFonts w:ascii="Times New Roman" w:eastAsia="Times New Roman" w:hAnsi="Times New Roman" w:cs="Times New Roman"/>
          <w:b/>
          <w:bCs/>
          <w:kern w:val="0"/>
          <w:sz w:val="10"/>
          <w:szCs w:val="10"/>
          <w14:ligatures w14:val="none"/>
        </w:rPr>
        <w:t>increase your spiritual paradigm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this is going to be a series of events that I'm doing </w:t>
      </w:r>
      <w:r w:rsidRPr="00AD7567">
        <w:rPr>
          <w:rFonts w:ascii="Times New Roman" w:eastAsia="Times New Roman" w:hAnsi="Times New Roman" w:cs="Times New Roman"/>
          <w:b/>
          <w:bCs/>
          <w:kern w:val="0"/>
          <w:sz w:val="10"/>
          <w:szCs w:val="10"/>
          <w14:ligatures w14:val="none"/>
        </w:rPr>
        <w:t>completely for free</w:t>
      </w:r>
      <w:r w:rsidRPr="00AD7567">
        <w:rPr>
          <w:rFonts w:ascii="Times New Roman" w:eastAsia="Times New Roman" w:hAnsi="Times New Roman" w:cs="Times New Roman"/>
          <w:kern w:val="0"/>
          <w:sz w:val="10"/>
          <w:szCs w:val="10"/>
          <w14:ligatures w14:val="none"/>
        </w:rPr>
        <w:t xml:space="preserve"> this year. But here's what I need you to do. So, the challenge with these events is that people wind up </w:t>
      </w:r>
      <w:r w:rsidRPr="00AD7567">
        <w:rPr>
          <w:rFonts w:ascii="Times New Roman" w:eastAsia="Times New Roman" w:hAnsi="Times New Roman" w:cs="Times New Roman"/>
          <w:b/>
          <w:bCs/>
          <w:kern w:val="0"/>
          <w:sz w:val="10"/>
          <w:szCs w:val="10"/>
          <w14:ligatures w14:val="none"/>
        </w:rPr>
        <w:t>signing up last minute</w:t>
      </w:r>
      <w:r w:rsidRPr="00AD7567">
        <w:rPr>
          <w:rFonts w:ascii="Times New Roman" w:eastAsia="Times New Roman" w:hAnsi="Times New Roman" w:cs="Times New Roman"/>
          <w:kern w:val="0"/>
          <w:sz w:val="10"/>
          <w:szCs w:val="10"/>
          <w14:ligatures w14:val="none"/>
        </w:rPr>
        <w:t xml:space="preserve"> , and we've booked the venues for this </w:t>
      </w:r>
      <w:r w:rsidRPr="00AD7567">
        <w:rPr>
          <w:rFonts w:ascii="Times New Roman" w:eastAsia="Times New Roman" w:hAnsi="Times New Roman" w:cs="Times New Roman"/>
          <w:b/>
          <w:bCs/>
          <w:kern w:val="0"/>
          <w:sz w:val="10"/>
          <w:szCs w:val="10"/>
          <w14:ligatures w14:val="none"/>
        </w:rPr>
        <w:t>months in advance</w:t>
      </w:r>
      <w:r w:rsidRPr="00AD7567">
        <w:rPr>
          <w:rFonts w:ascii="Times New Roman" w:eastAsia="Times New Roman" w:hAnsi="Times New Roman" w:cs="Times New Roman"/>
          <w:kern w:val="0"/>
          <w:sz w:val="10"/>
          <w:szCs w:val="10"/>
          <w14:ligatures w14:val="none"/>
        </w:rPr>
        <w:t xml:space="preserve">. So, if you want to </w:t>
      </w:r>
      <w:r w:rsidRPr="00AD7567">
        <w:rPr>
          <w:rFonts w:ascii="Times New Roman" w:eastAsia="Times New Roman" w:hAnsi="Times New Roman" w:cs="Times New Roman"/>
          <w:b/>
          <w:bCs/>
          <w:kern w:val="0"/>
          <w:sz w:val="10"/>
          <w:szCs w:val="10"/>
          <w14:ligatures w14:val="none"/>
        </w:rPr>
        <w:t>secure your spot</w:t>
      </w:r>
      <w:r w:rsidRPr="00AD7567">
        <w:rPr>
          <w:rFonts w:ascii="Times New Roman" w:eastAsia="Times New Roman" w:hAnsi="Times New Roman" w:cs="Times New Roman"/>
          <w:kern w:val="0"/>
          <w:sz w:val="10"/>
          <w:szCs w:val="10"/>
          <w14:ligatures w14:val="none"/>
        </w:rPr>
        <w:t xml:space="preserve">, given that we literally booked these these venues months in advance, we can't just wait to figure out who signs up last day. What I need you to do right now is </w:t>
      </w:r>
      <w:r w:rsidRPr="00AD7567">
        <w:rPr>
          <w:rFonts w:ascii="Times New Roman" w:eastAsia="Times New Roman" w:hAnsi="Times New Roman" w:cs="Times New Roman"/>
          <w:b/>
          <w:bCs/>
          <w:kern w:val="0"/>
          <w:sz w:val="10"/>
          <w:szCs w:val="10"/>
          <w14:ligatures w14:val="none"/>
        </w:rPr>
        <w:t>go sign up</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what's going to happen leading into this is we're going to be doing </w:t>
      </w:r>
      <w:r w:rsidRPr="00AD7567">
        <w:rPr>
          <w:rFonts w:ascii="Times New Roman" w:eastAsia="Times New Roman" w:hAnsi="Times New Roman" w:cs="Times New Roman"/>
          <w:b/>
          <w:bCs/>
          <w:kern w:val="0"/>
          <w:sz w:val="10"/>
          <w:szCs w:val="10"/>
          <w14:ligatures w14:val="none"/>
        </w:rPr>
        <w:t>four live master classes over Zoom</w:t>
      </w:r>
      <w:r w:rsidRPr="00AD7567">
        <w:rPr>
          <w:rFonts w:ascii="Times New Roman" w:eastAsia="Times New Roman" w:hAnsi="Times New Roman" w:cs="Times New Roman"/>
          <w:kern w:val="0"/>
          <w:sz w:val="10"/>
          <w:szCs w:val="10"/>
          <w14:ligatures w14:val="none"/>
        </w:rPr>
        <w:t xml:space="preserve">. So, what I want to do is I want to </w:t>
      </w:r>
      <w:r w:rsidRPr="00AD7567">
        <w:rPr>
          <w:rFonts w:ascii="Times New Roman" w:eastAsia="Times New Roman" w:hAnsi="Times New Roman" w:cs="Times New Roman"/>
          <w:b/>
          <w:bCs/>
          <w:kern w:val="0"/>
          <w:sz w:val="10"/>
          <w:szCs w:val="10"/>
          <w14:ligatures w14:val="none"/>
        </w:rPr>
        <w:t>prepare you for the event</w:t>
      </w:r>
      <w:r w:rsidRPr="00AD7567">
        <w:rPr>
          <w:rFonts w:ascii="Times New Roman" w:eastAsia="Times New Roman" w:hAnsi="Times New Roman" w:cs="Times New Roman"/>
          <w:kern w:val="0"/>
          <w:sz w:val="10"/>
          <w:szCs w:val="10"/>
          <w14:ligatures w14:val="none"/>
        </w:rPr>
        <w:t xml:space="preserve">. So those four areas which is </w:t>
      </w:r>
      <w:r w:rsidRPr="00AD7567">
        <w:rPr>
          <w:rFonts w:ascii="Times New Roman" w:eastAsia="Times New Roman" w:hAnsi="Times New Roman" w:cs="Times New Roman"/>
          <w:b/>
          <w:bCs/>
          <w:kern w:val="0"/>
          <w:sz w:val="10"/>
          <w:szCs w:val="10"/>
          <w14:ligatures w14:val="none"/>
        </w:rPr>
        <w:t>OG social skills, how to make a ton of cash, how to build a personal brand and spirituality</w:t>
      </w:r>
      <w:r w:rsidRPr="00AD7567">
        <w:rPr>
          <w:rFonts w:ascii="Times New Roman" w:eastAsia="Times New Roman" w:hAnsi="Times New Roman" w:cs="Times New Roman"/>
          <w:kern w:val="0"/>
          <w:sz w:val="10"/>
          <w:szCs w:val="10"/>
          <w14:ligatures w14:val="none"/>
        </w:rPr>
        <w:t xml:space="preserve">. We're going to have four different master classes on each so that if you want to, you have the ability to attend these and actually </w:t>
      </w:r>
      <w:r w:rsidRPr="00AD7567">
        <w:rPr>
          <w:rFonts w:ascii="Times New Roman" w:eastAsia="Times New Roman" w:hAnsi="Times New Roman" w:cs="Times New Roman"/>
          <w:b/>
          <w:bCs/>
          <w:kern w:val="0"/>
          <w:sz w:val="10"/>
          <w:szCs w:val="10"/>
          <w14:ligatures w14:val="none"/>
        </w:rPr>
        <w:t>meet me in person</w:t>
      </w:r>
      <w:r w:rsidRPr="00AD7567">
        <w:rPr>
          <w:rFonts w:ascii="Times New Roman" w:eastAsia="Times New Roman" w:hAnsi="Times New Roman" w:cs="Times New Roman"/>
          <w:kern w:val="0"/>
          <w:sz w:val="10"/>
          <w:szCs w:val="10"/>
          <w14:ligatures w14:val="none"/>
        </w:rPr>
        <w:t xml:space="preserve"> and have me answer your questions live this incredible series of live events. And we're also going to be </w:t>
      </w:r>
      <w:r w:rsidRPr="00AD7567">
        <w:rPr>
          <w:rFonts w:ascii="Times New Roman" w:eastAsia="Times New Roman" w:hAnsi="Times New Roman" w:cs="Times New Roman"/>
          <w:b/>
          <w:bCs/>
          <w:kern w:val="0"/>
          <w:sz w:val="10"/>
          <w:szCs w:val="10"/>
          <w14:ligatures w14:val="none"/>
        </w:rPr>
        <w:t>building a little group</w:t>
      </w:r>
      <w:r w:rsidRPr="00AD7567">
        <w:rPr>
          <w:rFonts w:ascii="Times New Roman" w:eastAsia="Times New Roman" w:hAnsi="Times New Roman" w:cs="Times New Roman"/>
          <w:kern w:val="0"/>
          <w:sz w:val="10"/>
          <w:szCs w:val="10"/>
          <w14:ligatures w14:val="none"/>
        </w:rPr>
        <w:t xml:space="preserve"> leading into it so you can actually chat and get to know the other people that are coming to the event. We're also going to be sending you some very </w:t>
      </w:r>
      <w:r w:rsidRPr="00AD7567">
        <w:rPr>
          <w:rFonts w:ascii="Times New Roman" w:eastAsia="Times New Roman" w:hAnsi="Times New Roman" w:cs="Times New Roman"/>
          <w:b/>
          <w:bCs/>
          <w:kern w:val="0"/>
          <w:sz w:val="10"/>
          <w:szCs w:val="10"/>
          <w14:ligatures w14:val="none"/>
        </w:rPr>
        <w:t>old school videos that are really hot and really spicy and really wild</w:t>
      </w:r>
      <w:r w:rsidRPr="00AD7567">
        <w:rPr>
          <w:rFonts w:ascii="Times New Roman" w:eastAsia="Times New Roman" w:hAnsi="Times New Roman" w:cs="Times New Roman"/>
          <w:kern w:val="0"/>
          <w:sz w:val="10"/>
          <w:szCs w:val="10"/>
          <w14:ligatures w14:val="none"/>
        </w:rPr>
        <w:t xml:space="preserve"> and we just send those to you right away because we also want to get you moving. So, it's very very important that you </w:t>
      </w:r>
      <w:r w:rsidRPr="00AD7567">
        <w:rPr>
          <w:rFonts w:ascii="Times New Roman" w:eastAsia="Times New Roman" w:hAnsi="Times New Roman" w:cs="Times New Roman"/>
          <w:b/>
          <w:bCs/>
          <w:kern w:val="0"/>
          <w:sz w:val="10"/>
          <w:szCs w:val="10"/>
          <w14:ligatures w14:val="none"/>
        </w:rPr>
        <w:t>sign up right away</w:t>
      </w:r>
      <w:r w:rsidRPr="00AD7567">
        <w:rPr>
          <w:rFonts w:ascii="Times New Roman" w:eastAsia="Times New Roman" w:hAnsi="Times New Roman" w:cs="Times New Roman"/>
          <w:kern w:val="0"/>
          <w:sz w:val="10"/>
          <w:szCs w:val="10"/>
          <w14:ligatures w14:val="none"/>
        </w:rPr>
        <w:t xml:space="preserve"> because those classes also fill up. We can only let a certain amount of people in them so that we can actually get some </w:t>
      </w:r>
      <w:r w:rsidRPr="00AD7567">
        <w:rPr>
          <w:rFonts w:ascii="Times New Roman" w:eastAsia="Times New Roman" w:hAnsi="Times New Roman" w:cs="Times New Roman"/>
          <w:b/>
          <w:bCs/>
          <w:kern w:val="0"/>
          <w:sz w:val="10"/>
          <w:szCs w:val="10"/>
          <w14:ligatures w14:val="none"/>
        </w:rPr>
        <w:t>Q&amp;A</w:t>
      </w:r>
      <w:r w:rsidRPr="00AD7567">
        <w:rPr>
          <w:rFonts w:ascii="Times New Roman" w:eastAsia="Times New Roman" w:hAnsi="Times New Roman" w:cs="Times New Roman"/>
          <w:kern w:val="0"/>
          <w:sz w:val="10"/>
          <w:szCs w:val="10"/>
          <w14:ligatures w14:val="none"/>
        </w:rPr>
        <w:t xml:space="preserve"> going. And it's also important that you </w:t>
      </w:r>
      <w:r w:rsidRPr="00AD7567">
        <w:rPr>
          <w:rFonts w:ascii="Times New Roman" w:eastAsia="Times New Roman" w:hAnsi="Times New Roman" w:cs="Times New Roman"/>
          <w:b/>
          <w:bCs/>
          <w:kern w:val="0"/>
          <w:sz w:val="10"/>
          <w:szCs w:val="10"/>
          <w14:ligatures w14:val="none"/>
        </w:rPr>
        <w:t>reserve your spot</w:t>
      </w:r>
      <w:r w:rsidRPr="00AD7567">
        <w:rPr>
          <w:rFonts w:ascii="Times New Roman" w:eastAsia="Times New Roman" w:hAnsi="Times New Roman" w:cs="Times New Roman"/>
          <w:kern w:val="0"/>
          <w:sz w:val="10"/>
          <w:szCs w:val="10"/>
          <w14:ligatures w14:val="none"/>
        </w:rPr>
        <w:t xml:space="preserve">. So, </w:t>
      </w:r>
      <w:r w:rsidRPr="00AD7567">
        <w:rPr>
          <w:rFonts w:ascii="Times New Roman" w:eastAsia="Times New Roman" w:hAnsi="Times New Roman" w:cs="Times New Roman"/>
          <w:b/>
          <w:bCs/>
          <w:kern w:val="0"/>
          <w:sz w:val="10"/>
          <w:szCs w:val="10"/>
          <w14:ligatures w14:val="none"/>
        </w:rPr>
        <w:t>sign up early</w:t>
      </w:r>
      <w:r w:rsidRPr="00AD7567">
        <w:rPr>
          <w:rFonts w:ascii="Times New Roman" w:eastAsia="Times New Roman" w:hAnsi="Times New Roman" w:cs="Times New Roman"/>
          <w:kern w:val="0"/>
          <w:sz w:val="10"/>
          <w:szCs w:val="10"/>
          <w14:ligatures w14:val="none"/>
        </w:rPr>
        <w:t xml:space="preserve">. Even if your spot is a year away on the cities list, </w:t>
      </w:r>
      <w:r w:rsidRPr="00AD7567">
        <w:rPr>
          <w:rFonts w:ascii="Times New Roman" w:eastAsia="Times New Roman" w:hAnsi="Times New Roman" w:cs="Times New Roman"/>
          <w:b/>
          <w:bCs/>
          <w:kern w:val="0"/>
          <w:sz w:val="10"/>
          <w:szCs w:val="10"/>
          <w14:ligatures w14:val="none"/>
        </w:rPr>
        <w:t>sign up right now while it's on your mind</w:t>
      </w:r>
      <w:r w:rsidRPr="00AD7567">
        <w:rPr>
          <w:rFonts w:ascii="Times New Roman" w:eastAsia="Times New Roman" w:hAnsi="Times New Roman" w:cs="Times New Roman"/>
          <w:kern w:val="0"/>
          <w:sz w:val="10"/>
          <w:szCs w:val="10"/>
          <w14:ligatures w14:val="none"/>
        </w:rPr>
        <w:t xml:space="preserve">. Reserve your spot. Get in the classes. Get the videos. Get the conversations going and join the group. Okay, let's start engaging. Let's make this actually mean something. Let's make this the </w:t>
      </w:r>
      <w:r w:rsidRPr="00AD7567">
        <w:rPr>
          <w:rFonts w:ascii="Times New Roman" w:eastAsia="Times New Roman" w:hAnsi="Times New Roman" w:cs="Times New Roman"/>
          <w:b/>
          <w:bCs/>
          <w:kern w:val="0"/>
          <w:sz w:val="10"/>
          <w:szCs w:val="10"/>
          <w14:ligatures w14:val="none"/>
        </w:rPr>
        <w:t>single most important event that you attend in your life</w:t>
      </w:r>
      <w:r w:rsidRPr="00AD7567">
        <w:rPr>
          <w:rFonts w:ascii="Times New Roman" w:eastAsia="Times New Roman" w:hAnsi="Times New Roman" w:cs="Times New Roman"/>
          <w:kern w:val="0"/>
          <w:sz w:val="10"/>
          <w:szCs w:val="10"/>
          <w14:ligatures w14:val="none"/>
        </w:rPr>
        <w:t>. People are very literally in tears by the end of the free event. And I know that you're going to be as well. Get signed up early. Reserve your spot right now and I'll see you in person at the free event.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I sit there for three weeks in this almost like a meditation of despair. Say the word </w:t>
      </w:r>
      <w:r w:rsidRPr="00AD7567">
        <w:rPr>
          <w:rFonts w:ascii="Times New Roman" w:eastAsia="Times New Roman" w:hAnsi="Times New Roman" w:cs="Times New Roman"/>
          <w:b/>
          <w:bCs/>
          <w:kern w:val="0"/>
          <w:sz w:val="10"/>
          <w:szCs w:val="10"/>
          <w14:ligatures w14:val="none"/>
        </w:rPr>
        <w:t>meditation of despair</w:t>
      </w:r>
      <w:r w:rsidRPr="00AD7567">
        <w:rPr>
          <w:rFonts w:ascii="Times New Roman" w:eastAsia="Times New Roman" w:hAnsi="Times New Roman" w:cs="Times New Roman"/>
          <w:kern w:val="0"/>
          <w:sz w:val="10"/>
          <w:szCs w:val="10"/>
          <w14:ligatures w14:val="none"/>
        </w:rPr>
        <w:t xml:space="preserve">. Okay. A job is largely a </w:t>
      </w:r>
      <w:r w:rsidRPr="00AD7567">
        <w:rPr>
          <w:rFonts w:ascii="Times New Roman" w:eastAsia="Times New Roman" w:hAnsi="Times New Roman" w:cs="Times New Roman"/>
          <w:b/>
          <w:bCs/>
          <w:kern w:val="0"/>
          <w:sz w:val="10"/>
          <w:szCs w:val="10"/>
          <w14:ligatures w14:val="none"/>
        </w:rPr>
        <w:t>meditation [of] despair</w:t>
      </w:r>
      <w:r w:rsidRPr="00AD7567">
        <w:rPr>
          <w:rFonts w:ascii="Times New Roman" w:eastAsia="Times New Roman" w:hAnsi="Times New Roman" w:cs="Times New Roman"/>
          <w:kern w:val="0"/>
          <w:sz w:val="10"/>
          <w:szCs w:val="10"/>
          <w14:ligatures w14:val="none"/>
        </w:rPr>
        <w:t xml:space="preserve">. I'm coming up with this on the moment, by the way. It's not my stick. I'm just telling you what I think. Right. And finally, and I think this is God's plan. I really believe it. I after my arm is all cut up, sore, and annoyed, and I've been working for six, seven hours </w:t>
      </w:r>
      <w:r w:rsidRPr="00AD7567">
        <w:rPr>
          <w:rFonts w:ascii="Times New Roman" w:eastAsia="Times New Roman" w:hAnsi="Times New Roman" w:cs="Times New Roman"/>
          <w:b/>
          <w:bCs/>
          <w:kern w:val="0"/>
          <w:sz w:val="10"/>
          <w:szCs w:val="10"/>
          <w14:ligatures w14:val="none"/>
        </w:rPr>
        <w:t>for free like a slave</w:t>
      </w:r>
      <w:r w:rsidRPr="00AD7567">
        <w:rPr>
          <w:rFonts w:ascii="Times New Roman" w:eastAsia="Times New Roman" w:hAnsi="Times New Roman" w:cs="Times New Roman"/>
          <w:kern w:val="0"/>
          <w:sz w:val="10"/>
          <w:szCs w:val="10"/>
          <w14:ligatures w14:val="none"/>
        </w:rPr>
        <w:t xml:space="preserve"> for these people as an internship to help me to learn about professional life. Georgbo walks by. He goes, "Oh, O, I see you are not working. You like to have the fun at Nortell". And I go, "Gee, that's not funny, bro. I work my ass off". He goes, "Don't even worry. WE HAVE FUN in a hotel. You don't even not need to work". I go, "Gee, that's not funny 'cuz you're going to say that and you're not going to hire me for a summer job". I have, you could check the cameras. I have literally been working around the clock pulling this damn wire out of the floor plugging into mainframe computers. Like, it's like these racks of computers, right, at Nortell like these big computer companies. I've done that for you for weeks. And if you guys know me now, do you picture me doing something like that? Well, I learned real quick. Look, I got a lot of insight from that job. It's called </w:t>
      </w:r>
      <w:r w:rsidRPr="00AD7567">
        <w:rPr>
          <w:rFonts w:ascii="Times New Roman" w:eastAsia="Times New Roman" w:hAnsi="Times New Roman" w:cs="Times New Roman"/>
          <w:b/>
          <w:bCs/>
          <w:kern w:val="0"/>
          <w:sz w:val="10"/>
          <w:szCs w:val="10"/>
          <w14:ligatures w14:val="none"/>
        </w:rPr>
        <w:t>don't get a job</w:t>
      </w:r>
      <w:r w:rsidRPr="00AD7567">
        <w:rPr>
          <w:rFonts w:ascii="Times New Roman" w:eastAsia="Times New Roman" w:hAnsi="Times New Roman" w:cs="Times New Roman"/>
          <w:kern w:val="0"/>
          <w:sz w:val="10"/>
          <w:szCs w:val="10"/>
          <w14:ligatures w14:val="none"/>
        </w:rPr>
        <w:t xml:space="preserve"> because then what happened was I said you're you're not going to give me the credit. "This is not fair gee. This is not fair". And so he said, "Oh, don't worry". But I knew I wasn't going to get a job. I knew it. And here's what I realized that moment. When you have a job, you are </w:t>
      </w:r>
      <w:r w:rsidRPr="00AD7567">
        <w:rPr>
          <w:rFonts w:ascii="Times New Roman" w:eastAsia="Times New Roman" w:hAnsi="Times New Roman" w:cs="Times New Roman"/>
          <w:b/>
          <w:bCs/>
          <w:kern w:val="0"/>
          <w:sz w:val="10"/>
          <w:szCs w:val="10"/>
          <w14:ligatures w14:val="none"/>
        </w:rPr>
        <w:t>absolutely at the mercy of some random boss and some random assessment</w:t>
      </w:r>
      <w:r w:rsidRPr="00AD7567">
        <w:rPr>
          <w:rFonts w:ascii="Times New Roman" w:eastAsia="Times New Roman" w:hAnsi="Times New Roman" w:cs="Times New Roman"/>
          <w:kern w:val="0"/>
          <w:sz w:val="10"/>
          <w:szCs w:val="10"/>
          <w14:ligatures w14:val="none"/>
        </w:rPr>
        <w:t xml:space="preserve"> and frankly things like </w:t>
      </w:r>
      <w:r w:rsidRPr="00AD7567">
        <w:rPr>
          <w:rFonts w:ascii="Times New Roman" w:eastAsia="Times New Roman" w:hAnsi="Times New Roman" w:cs="Times New Roman"/>
          <w:b/>
          <w:bCs/>
          <w:kern w:val="0"/>
          <w:sz w:val="10"/>
          <w:szCs w:val="10"/>
          <w14:ligatures w14:val="none"/>
        </w:rPr>
        <w:t>likability and things like charisma</w:t>
      </w:r>
      <w:r w:rsidRPr="00AD7567">
        <w:rPr>
          <w:rFonts w:ascii="Times New Roman" w:eastAsia="Times New Roman" w:hAnsi="Times New Roman" w:cs="Times New Roman"/>
          <w:kern w:val="0"/>
          <w:sz w:val="10"/>
          <w:szCs w:val="10"/>
          <w14:ligatures w14:val="none"/>
        </w:rPr>
        <w:t xml:space="preserve"> and you know how in state you are and basically a lot of weird </w:t>
      </w:r>
      <w:r w:rsidRPr="00AD7567">
        <w:rPr>
          <w:rFonts w:ascii="Times New Roman" w:eastAsia="Times New Roman" w:hAnsi="Times New Roman" w:cs="Times New Roman"/>
          <w:b/>
          <w:bCs/>
          <w:kern w:val="0"/>
          <w:sz w:val="10"/>
          <w:szCs w:val="10"/>
          <w14:ligatures w14:val="none"/>
        </w:rPr>
        <w:t>politics where people take credit for other people's work</w:t>
      </w:r>
      <w:r w:rsidRPr="00AD7567">
        <w:rPr>
          <w:rFonts w:ascii="Times New Roman" w:eastAsia="Times New Roman" w:hAnsi="Times New Roman" w:cs="Times New Roman"/>
          <w:kern w:val="0"/>
          <w:sz w:val="10"/>
          <w:szCs w:val="10"/>
          <w14:ligatures w14:val="none"/>
        </w:rPr>
        <w:t xml:space="preserve"> is often going on. Now look who here who has a job can relate to that? Put your hand up in the air right now. That's you. So you've seen this BS, right? The commute, the lack of credit, other people playing politics better than you getting credit. It's also why I teach you things like </w:t>
      </w:r>
      <w:r w:rsidRPr="00AD7567">
        <w:rPr>
          <w:rFonts w:ascii="Times New Roman" w:eastAsia="Times New Roman" w:hAnsi="Times New Roman" w:cs="Times New Roman"/>
          <w:b/>
          <w:bCs/>
          <w:kern w:val="0"/>
          <w:sz w:val="10"/>
          <w:szCs w:val="10"/>
          <w14:ligatures w14:val="none"/>
        </w:rPr>
        <w:t>charisma and social skills</w:t>
      </w:r>
      <w:r w:rsidRPr="00AD7567">
        <w:rPr>
          <w:rFonts w:ascii="Times New Roman" w:eastAsia="Times New Roman" w:hAnsi="Times New Roman" w:cs="Times New Roman"/>
          <w:kern w:val="0"/>
          <w:sz w:val="10"/>
          <w:szCs w:val="10"/>
          <w14:ligatures w14:val="none"/>
        </w:rPr>
        <w:t xml:space="preserve"> because if you don't build a business, at least you can also get a raise. So that's why I show it to you.</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But anyway, I realized after after a day of pulling the wire, what do you think I want to do when I go home? I want to build a business. After a day of pulling the wire, what do I want to do? Yeah, I want to pull the wire. Right? The wire that they're joking. So here's what I'm saying. You go home, you pull the freaking wire. Okay? You pull the wire and then you pull the wire.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what most people want to do after a job is they </w:t>
      </w:r>
      <w:r w:rsidRPr="00AD7567">
        <w:rPr>
          <w:rFonts w:ascii="Times New Roman" w:eastAsia="Times New Roman" w:hAnsi="Times New Roman" w:cs="Times New Roman"/>
          <w:b/>
          <w:bCs/>
          <w:kern w:val="0"/>
          <w:sz w:val="10"/>
          <w:szCs w:val="10"/>
          <w14:ligatures w14:val="none"/>
        </w:rPr>
        <w:t>smoke weed</w:t>
      </w:r>
      <w:r w:rsidRPr="00AD7567">
        <w:rPr>
          <w:rFonts w:ascii="Times New Roman" w:eastAsia="Times New Roman" w:hAnsi="Times New Roman" w:cs="Times New Roman"/>
          <w:kern w:val="0"/>
          <w:sz w:val="10"/>
          <w:szCs w:val="10"/>
          <w14:ligatures w14:val="none"/>
        </w:rPr>
        <w:t xml:space="preserve">. Weed is incredibly popular. Go look up Dr. Amen. </w:t>
      </w:r>
      <w:r w:rsidRPr="00AD7567">
        <w:rPr>
          <w:rFonts w:ascii="Times New Roman" w:eastAsia="Times New Roman" w:hAnsi="Times New Roman" w:cs="Times New Roman"/>
          <w:i/>
          <w:iCs/>
          <w:kern w:val="0"/>
          <w:sz w:val="10"/>
          <w:szCs w:val="10"/>
          <w14:ligatures w14:val="none"/>
        </w:rPr>
        <w:t>Change your brain, change your life</w:t>
      </w:r>
      <w:r w:rsidRPr="00AD7567">
        <w:rPr>
          <w:rFonts w:ascii="Times New Roman" w:eastAsia="Times New Roman" w:hAnsi="Times New Roman" w:cs="Times New Roman"/>
          <w:kern w:val="0"/>
          <w:sz w:val="10"/>
          <w:szCs w:val="10"/>
          <w14:ligatures w14:val="none"/>
        </w:rPr>
        <w:t xml:space="preserve">. Weed is so popular right now. And everybody's like, "Yeah, weed's like an herb". I've had girls literally tell me like, "No, I'm in a health now. I smoke weed". Like, "Yeah, I get my friends off alcohol and smoking weed all day for health. It's an herb". And look up Dr. Amen. </w:t>
      </w:r>
      <w:r w:rsidRPr="00AD7567">
        <w:rPr>
          <w:rFonts w:ascii="Times New Roman" w:eastAsia="Times New Roman" w:hAnsi="Times New Roman" w:cs="Times New Roman"/>
          <w:i/>
          <w:iCs/>
          <w:kern w:val="0"/>
          <w:sz w:val="10"/>
          <w:szCs w:val="10"/>
          <w14:ligatures w14:val="none"/>
        </w:rPr>
        <w:t>Change your brain, change your life</w:t>
      </w:r>
      <w:r w:rsidRPr="00AD7567">
        <w:rPr>
          <w:rFonts w:ascii="Times New Roman" w:eastAsia="Times New Roman" w:hAnsi="Times New Roman" w:cs="Times New Roman"/>
          <w:kern w:val="0"/>
          <w:sz w:val="10"/>
          <w:szCs w:val="10"/>
          <w14:ligatures w14:val="none"/>
        </w:rPr>
        <w:t xml:space="preserve">. He says it is </w:t>
      </w:r>
      <w:r w:rsidRPr="00AD7567">
        <w:rPr>
          <w:rFonts w:ascii="Times New Roman" w:eastAsia="Times New Roman" w:hAnsi="Times New Roman" w:cs="Times New Roman"/>
          <w:b/>
          <w:bCs/>
          <w:kern w:val="0"/>
          <w:sz w:val="10"/>
          <w:szCs w:val="10"/>
          <w14:ligatures w14:val="none"/>
        </w:rPr>
        <w:t>worse for your brain than alcohol</w:t>
      </w:r>
      <w:r w:rsidRPr="00AD7567">
        <w:rPr>
          <w:rFonts w:ascii="Times New Roman" w:eastAsia="Times New Roman" w:hAnsi="Times New Roman" w:cs="Times New Roman"/>
          <w:kern w:val="0"/>
          <w:sz w:val="10"/>
          <w:szCs w:val="10"/>
          <w14:ligatures w14:val="none"/>
        </w:rPr>
        <w:t xml:space="preserve">. So, basically, if you're smoking weed every day, it's the equivalent of like you're drinking like a six-pack or a 12-pack of beer every day. It's going to </w:t>
      </w:r>
      <w:r w:rsidRPr="00AD7567">
        <w:rPr>
          <w:rFonts w:ascii="Times New Roman" w:eastAsia="Times New Roman" w:hAnsi="Times New Roman" w:cs="Times New Roman"/>
          <w:b/>
          <w:bCs/>
          <w:kern w:val="0"/>
          <w:sz w:val="10"/>
          <w:szCs w:val="10"/>
          <w14:ligatures w14:val="none"/>
        </w:rPr>
        <w:t>disassociate you</w:t>
      </w:r>
      <w:r w:rsidRPr="00AD7567">
        <w:rPr>
          <w:rFonts w:ascii="Times New Roman" w:eastAsia="Times New Roman" w:hAnsi="Times New Roman" w:cs="Times New Roman"/>
          <w:kern w:val="0"/>
          <w:sz w:val="10"/>
          <w:szCs w:val="10"/>
          <w14:ligatures w14:val="none"/>
        </w:rPr>
        <w:t xml:space="preserve">. It's going to </w:t>
      </w:r>
      <w:r w:rsidRPr="00AD7567">
        <w:rPr>
          <w:rFonts w:ascii="Times New Roman" w:eastAsia="Times New Roman" w:hAnsi="Times New Roman" w:cs="Times New Roman"/>
          <w:b/>
          <w:bCs/>
          <w:kern w:val="0"/>
          <w:sz w:val="10"/>
          <w:szCs w:val="10"/>
          <w14:ligatures w14:val="none"/>
        </w:rPr>
        <w:t>mess you up</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 do think it's God's plan for like it's the end of your life and you're going to die and you have glycom and you have back pain and God put that there so you can </w:t>
      </w:r>
      <w:r w:rsidRPr="00AD7567">
        <w:rPr>
          <w:rFonts w:ascii="Times New Roman" w:eastAsia="Times New Roman" w:hAnsi="Times New Roman" w:cs="Times New Roman"/>
          <w:b/>
          <w:bCs/>
          <w:kern w:val="0"/>
          <w:sz w:val="10"/>
          <w:szCs w:val="10"/>
          <w14:ligatures w14:val="none"/>
        </w:rPr>
        <w:t>die high</w:t>
      </w:r>
      <w:r w:rsidRPr="00AD7567">
        <w:rPr>
          <w:rFonts w:ascii="Times New Roman" w:eastAsia="Times New Roman" w:hAnsi="Times New Roman" w:cs="Times New Roman"/>
          <w:kern w:val="0"/>
          <w:sz w:val="10"/>
          <w:szCs w:val="10"/>
          <w14:ligatures w14:val="none"/>
        </w:rPr>
        <w:t xml:space="preserve">. Okay? So if you're dying, okay, if you're in a cope, say the word </w:t>
      </w:r>
      <w:r w:rsidRPr="00AD7567">
        <w:rPr>
          <w:rFonts w:ascii="Times New Roman" w:eastAsia="Times New Roman" w:hAnsi="Times New Roman" w:cs="Times New Roman"/>
          <w:b/>
          <w:bCs/>
          <w:kern w:val="0"/>
          <w:sz w:val="10"/>
          <w:szCs w:val="10"/>
          <w14:ligatures w14:val="none"/>
        </w:rPr>
        <w:t>mega cope</w:t>
      </w:r>
      <w:r w:rsidRPr="00AD7567">
        <w:rPr>
          <w:rFonts w:ascii="Times New Roman" w:eastAsia="Times New Roman" w:hAnsi="Times New Roman" w:cs="Times New Roman"/>
          <w:kern w:val="0"/>
          <w:sz w:val="10"/>
          <w:szCs w:val="10"/>
          <w14:ligatures w14:val="none"/>
        </w:rPr>
        <w:t xml:space="preserve">. If you're in a mega cope, God put that plant there to make your death less painful. God created that. Other plants. Oh, um, poppy or, uh, you know, the cocoa plant or whatever, right? So that you can die, not in excruciating pain. These are great, beautiful plants for someone who's dying. Well, guess what? When you're pulling the wire all day, you are </w:t>
      </w:r>
      <w:r w:rsidRPr="00AD7567">
        <w:rPr>
          <w:rFonts w:ascii="Times New Roman" w:eastAsia="Times New Roman" w:hAnsi="Times New Roman" w:cs="Times New Roman"/>
          <w:b/>
          <w:bCs/>
          <w:kern w:val="0"/>
          <w:sz w:val="10"/>
          <w:szCs w:val="10"/>
          <w14:ligatures w14:val="none"/>
        </w:rPr>
        <w:t>freaking dying</w:t>
      </w:r>
      <w:r w:rsidRPr="00AD7567">
        <w:rPr>
          <w:rFonts w:ascii="Times New Roman" w:eastAsia="Times New Roman" w:hAnsi="Times New Roman" w:cs="Times New Roman"/>
          <w:kern w:val="0"/>
          <w:sz w:val="10"/>
          <w:szCs w:val="10"/>
          <w14:ligatures w14:val="none"/>
        </w:rPr>
        <w:t xml:space="preserve">. Okay, you are dying. So that's why it becomes resonant. I'm dying, so I got to make this less painful. Society's run off weed. Let's be honest. Uber drivers, tag, not all of them, by the way, by any means. That's all honest work. Uber drivers, taxi drivers, etc., etc. Um, people doing manual labor need marijuana. Why? Because they're </w:t>
      </w:r>
      <w:r w:rsidRPr="00AD7567">
        <w:rPr>
          <w:rFonts w:ascii="Times New Roman" w:eastAsia="Times New Roman" w:hAnsi="Times New Roman" w:cs="Times New Roman"/>
          <w:b/>
          <w:bCs/>
          <w:kern w:val="0"/>
          <w:sz w:val="10"/>
          <w:szCs w:val="10"/>
          <w14:ligatures w14:val="none"/>
        </w:rPr>
        <w:t>dying</w:t>
      </w:r>
      <w:r w:rsidRPr="00AD7567">
        <w:rPr>
          <w:rFonts w:ascii="Times New Roman" w:eastAsia="Times New Roman" w:hAnsi="Times New Roman" w:cs="Times New Roman"/>
          <w:kern w:val="0"/>
          <w:sz w:val="10"/>
          <w:szCs w:val="10"/>
          <w14:ligatures w14:val="none"/>
        </w:rPr>
        <w:t xml:space="preserve">. Okay? Now, some of them have pride in it. I'm not discriminating. There's different millions of different cases. There will inevitably be somebody watching this video saying, "I love driving Uber. It gives me flexibility". I'm not saying that's everybody, but you guys can understand like when I go here and I check in at the hotel and I say, "Hey, um, where's the room?" Or, "Let me check in". That interaction ends very quickly for that person. That's their freaking life. And they've got to sit there standing in a fluorescent lit room disassociating and finding a way for this to make sense. And what kind of pulls it together is weed or things like weed, which are basically a plant as a </w:t>
      </w:r>
      <w:r w:rsidRPr="00AD7567">
        <w:rPr>
          <w:rFonts w:ascii="Times New Roman" w:eastAsia="Times New Roman" w:hAnsi="Times New Roman" w:cs="Times New Roman"/>
          <w:b/>
          <w:bCs/>
          <w:kern w:val="0"/>
          <w:sz w:val="10"/>
          <w:szCs w:val="10"/>
          <w14:ligatures w14:val="none"/>
        </w:rPr>
        <w:t>cope</w:t>
      </w:r>
      <w:r w:rsidRPr="00AD7567">
        <w:rPr>
          <w:rFonts w:ascii="Times New Roman" w:eastAsia="Times New Roman" w:hAnsi="Times New Roman" w:cs="Times New Roman"/>
          <w:kern w:val="0"/>
          <w:sz w:val="10"/>
          <w:szCs w:val="10"/>
          <w14:ligatures w14:val="none"/>
        </w:rPr>
        <w:t xml:space="preserve">. God's plants for when you're dying, but they are dying. And </w:t>
      </w:r>
      <w:r w:rsidRPr="00AD7567">
        <w:rPr>
          <w:rFonts w:ascii="Times New Roman" w:eastAsia="Times New Roman" w:hAnsi="Times New Roman" w:cs="Times New Roman"/>
          <w:b/>
          <w:bCs/>
          <w:kern w:val="0"/>
          <w:sz w:val="10"/>
          <w:szCs w:val="10"/>
          <w14:ligatures w14:val="none"/>
        </w:rPr>
        <w:t>you are dying when you have this kind of a life</w:t>
      </w:r>
      <w:r w:rsidRPr="00AD7567">
        <w:rPr>
          <w:rFonts w:ascii="Times New Roman" w:eastAsia="Times New Roman" w:hAnsi="Times New Roman" w:cs="Times New Roman"/>
          <w:kern w:val="0"/>
          <w:sz w:val="10"/>
          <w:szCs w:val="10"/>
          <w14:ligatures w14:val="none"/>
        </w:rPr>
        <w:t xml:space="preserve">. You are dying. Okay? </w:t>
      </w:r>
      <w:r w:rsidRPr="00AD7567">
        <w:rPr>
          <w:rFonts w:ascii="Times New Roman" w:eastAsia="Times New Roman" w:hAnsi="Times New Roman" w:cs="Times New Roman"/>
          <w:b/>
          <w:bCs/>
          <w:kern w:val="0"/>
          <w:sz w:val="10"/>
          <w:szCs w:val="10"/>
          <w14:ligatures w14:val="none"/>
        </w:rPr>
        <w:t>Spiritually dying</w:t>
      </w:r>
      <w:r w:rsidRPr="00AD7567">
        <w:rPr>
          <w:rFonts w:ascii="Times New Roman" w:eastAsia="Times New Roman" w:hAnsi="Times New Roman" w:cs="Times New Roman"/>
          <w:kern w:val="0"/>
          <w:sz w:val="10"/>
          <w:szCs w:val="10"/>
          <w14:ligatures w14:val="none"/>
        </w:rPr>
        <w:t xml:space="preserve">. So then what happens? You go home. It is </w:t>
      </w:r>
      <w:r w:rsidRPr="00AD7567">
        <w:rPr>
          <w:rFonts w:ascii="Times New Roman" w:eastAsia="Times New Roman" w:hAnsi="Times New Roman" w:cs="Times New Roman"/>
          <w:b/>
          <w:bCs/>
          <w:kern w:val="0"/>
          <w:sz w:val="10"/>
          <w:szCs w:val="10"/>
          <w14:ligatures w14:val="none"/>
        </w:rPr>
        <w:t>not resonant for you to build anything</w:t>
      </w:r>
      <w:r w:rsidRPr="00AD7567">
        <w:rPr>
          <w:rFonts w:ascii="Times New Roman" w:eastAsia="Times New Roman" w:hAnsi="Times New Roman" w:cs="Times New Roman"/>
          <w:kern w:val="0"/>
          <w:sz w:val="10"/>
          <w:szCs w:val="10"/>
          <w14:ligatures w14:val="none"/>
        </w:rPr>
        <w:t>. You're exhausted.</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The War for Time, Focus, and Momentum</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let me put it to you this way. So here's the first lesson. It's a lesson that I got from a video game called </w:t>
      </w:r>
      <w:r w:rsidRPr="00AD7567">
        <w:rPr>
          <w:rFonts w:ascii="Times New Roman" w:eastAsia="Times New Roman" w:hAnsi="Times New Roman" w:cs="Times New Roman"/>
          <w:b/>
          <w:bCs/>
          <w:kern w:val="0"/>
          <w:sz w:val="10"/>
          <w:szCs w:val="10"/>
          <w14:ligatures w14:val="none"/>
        </w:rPr>
        <w:t>Ghost of Tsushima</w:t>
      </w:r>
      <w:r w:rsidRPr="00AD7567">
        <w:rPr>
          <w:rFonts w:ascii="Times New Roman" w:eastAsia="Times New Roman" w:hAnsi="Times New Roman" w:cs="Times New Roman"/>
          <w:kern w:val="0"/>
          <w:sz w:val="10"/>
          <w:szCs w:val="10"/>
          <w14:ligatures w14:val="none"/>
        </w:rPr>
        <w:t xml:space="preserve">. I've only ever played three video games extensively. </w:t>
      </w:r>
      <w:r w:rsidRPr="00AD7567">
        <w:rPr>
          <w:rFonts w:ascii="Times New Roman" w:eastAsia="Times New Roman" w:hAnsi="Times New Roman" w:cs="Times New Roman"/>
          <w:i/>
          <w:iCs/>
          <w:kern w:val="0"/>
          <w:sz w:val="10"/>
          <w:szCs w:val="10"/>
          <w14:ligatures w14:val="none"/>
        </w:rPr>
        <w:t>Horizon Zero Dawn</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i/>
          <w:iCs/>
          <w:kern w:val="0"/>
          <w:sz w:val="10"/>
          <w:szCs w:val="10"/>
          <w14:ligatures w14:val="none"/>
        </w:rPr>
        <w:t>God of War</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i/>
          <w:iCs/>
          <w:kern w:val="0"/>
          <w:sz w:val="10"/>
          <w:szCs w:val="10"/>
          <w14:ligatures w14:val="none"/>
        </w:rPr>
        <w:t>Ghost [of] Tsushima</w:t>
      </w:r>
      <w:r w:rsidRPr="00AD7567">
        <w:rPr>
          <w:rFonts w:ascii="Times New Roman" w:eastAsia="Times New Roman" w:hAnsi="Times New Roman" w:cs="Times New Roman"/>
          <w:kern w:val="0"/>
          <w:sz w:val="10"/>
          <w:szCs w:val="10"/>
          <w14:ligatures w14:val="none"/>
        </w:rPr>
        <w:t>. I loved all of them. It was actually worth it for me. But a lot of people play video games permanently. I can't. I played that's all the video games I played ever as an adult.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in try to follow. Okay, guys. Ghost of Sushima. What happens is you have you hit the other, it's a ninja game. It's a samurai game. And you fight these other samurai. Okay? Say, "Fight the samurai". So, you're fighting the samurai. And what you're I like it. And what you're doing is you're doing these little taps to get your opponent's shield to pop up or to break. So, you're you're you're tapping tapping tapping. Try to get these little hits in so that your opponent's shield breaks. What do you do once the opponent's shield breaks? You go a little tap or you do the heavy hit? You do the </w:t>
      </w:r>
      <w:r w:rsidRPr="00AD7567">
        <w:rPr>
          <w:rFonts w:ascii="Times New Roman" w:eastAsia="Times New Roman" w:hAnsi="Times New Roman" w:cs="Times New Roman"/>
          <w:b/>
          <w:bCs/>
          <w:kern w:val="0"/>
          <w:sz w:val="10"/>
          <w:szCs w:val="10"/>
          <w14:ligatures w14:val="none"/>
        </w:rPr>
        <w:t>heavy hit</w:t>
      </w:r>
      <w:r w:rsidRPr="00AD7567">
        <w:rPr>
          <w:rFonts w:ascii="Times New Roman" w:eastAsia="Times New Roman" w:hAnsi="Times New Roman" w:cs="Times New Roman"/>
          <w:kern w:val="0"/>
          <w:sz w:val="10"/>
          <w:szCs w:val="10"/>
          <w14:ligatures w14:val="none"/>
        </w:rPr>
        <w:t xml:space="preserve">, right? </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So, the analogy is that life the first layer of getting rich is </w:t>
      </w:r>
      <w:r w:rsidRPr="00AD7567">
        <w:rPr>
          <w:rFonts w:ascii="Times New Roman" w:eastAsia="Times New Roman" w:hAnsi="Times New Roman" w:cs="Times New Roman"/>
          <w:b/>
          <w:bCs/>
          <w:kern w:val="0"/>
          <w:sz w:val="10"/>
          <w:szCs w:val="10"/>
          <w14:ligatures w14:val="none"/>
        </w:rPr>
        <w:t>absolute value for time</w:t>
      </w:r>
      <w:r w:rsidRPr="00AD7567">
        <w:rPr>
          <w:rFonts w:ascii="Times New Roman" w:eastAsia="Times New Roman" w:hAnsi="Times New Roman" w:cs="Times New Roman"/>
          <w:kern w:val="0"/>
          <w:sz w:val="10"/>
          <w:szCs w:val="10"/>
          <w14:ligatures w14:val="none"/>
        </w:rPr>
        <w:t xml:space="preserve">. Say the word </w:t>
      </w:r>
      <w:r w:rsidRPr="00AD7567">
        <w:rPr>
          <w:rFonts w:ascii="Times New Roman" w:eastAsia="Times New Roman" w:hAnsi="Times New Roman" w:cs="Times New Roman"/>
          <w:b/>
          <w:bCs/>
          <w:kern w:val="0"/>
          <w:sz w:val="10"/>
          <w:szCs w:val="10"/>
          <w14:ligatures w14:val="none"/>
        </w:rPr>
        <w:t>time is money</w:t>
      </w:r>
      <w:r w:rsidRPr="00AD7567">
        <w:rPr>
          <w:rFonts w:ascii="Times New Roman" w:eastAsia="Times New Roman" w:hAnsi="Times New Roman" w:cs="Times New Roman"/>
          <w:kern w:val="0"/>
          <w:sz w:val="10"/>
          <w:szCs w:val="10"/>
          <w14:ligatures w14:val="none"/>
        </w:rPr>
        <w:t xml:space="preserve">. But also say </w:t>
      </w:r>
      <w:r w:rsidRPr="00AD7567">
        <w:rPr>
          <w:rFonts w:ascii="Times New Roman" w:eastAsia="Times New Roman" w:hAnsi="Times New Roman" w:cs="Times New Roman"/>
          <w:b/>
          <w:bCs/>
          <w:kern w:val="0"/>
          <w:sz w:val="10"/>
          <w:szCs w:val="10"/>
          <w14:ligatures w14:val="none"/>
        </w:rPr>
        <w:t>time plus focus is money</w:t>
      </w:r>
      <w:r w:rsidRPr="00AD7567">
        <w:rPr>
          <w:rFonts w:ascii="Times New Roman" w:eastAsia="Times New Roman" w:hAnsi="Times New Roman" w:cs="Times New Roman"/>
          <w:kern w:val="0"/>
          <w:sz w:val="10"/>
          <w:szCs w:val="10"/>
          <w14:ligatures w14:val="none"/>
        </w:rPr>
        <w:t xml:space="preserve">. Say </w:t>
      </w:r>
      <w:r w:rsidRPr="00AD7567">
        <w:rPr>
          <w:rFonts w:ascii="Times New Roman" w:eastAsia="Times New Roman" w:hAnsi="Times New Roman" w:cs="Times New Roman"/>
          <w:b/>
          <w:bCs/>
          <w:kern w:val="0"/>
          <w:sz w:val="10"/>
          <w:szCs w:val="10"/>
          <w14:ligatures w14:val="none"/>
        </w:rPr>
        <w:t>time plus focus plus momentum is money</w:t>
      </w:r>
      <w:r w:rsidRPr="00AD7567">
        <w:rPr>
          <w:rFonts w:ascii="Times New Roman" w:eastAsia="Times New Roman" w:hAnsi="Times New Roman" w:cs="Times New Roman"/>
          <w:kern w:val="0"/>
          <w:sz w:val="10"/>
          <w:szCs w:val="10"/>
          <w14:ligatures w14:val="none"/>
        </w:rPr>
        <w:t xml:space="preserve">. So guys, look, even when I do events like this, all that I'm Look, I'm in a state of </w:t>
      </w:r>
      <w:r w:rsidRPr="00AD7567">
        <w:rPr>
          <w:rFonts w:ascii="Times New Roman" w:eastAsia="Times New Roman" w:hAnsi="Times New Roman" w:cs="Times New Roman"/>
          <w:b/>
          <w:bCs/>
          <w:kern w:val="0"/>
          <w:sz w:val="10"/>
          <w:szCs w:val="10"/>
          <w14:ligatures w14:val="none"/>
        </w:rPr>
        <w:t>momentum</w:t>
      </w:r>
      <w:r w:rsidRPr="00AD7567">
        <w:rPr>
          <w:rFonts w:ascii="Times New Roman" w:eastAsia="Times New Roman" w:hAnsi="Times New Roman" w:cs="Times New Roman"/>
          <w:kern w:val="0"/>
          <w:sz w:val="10"/>
          <w:szCs w:val="10"/>
          <w14:ligatures w14:val="none"/>
        </w:rPr>
        <w:t xml:space="preserve"> right now. I don't look like this all the time. I'm in momentum. I'm in a state of I've put aside the time to put to work on my public speaking and my teaching. I put aside a weekend to do it, right? So, I put aside the time. I don't want to get some BS phone call from staff or a girl. I don't want to get distracted. I turn off my phone. I tell the world to fuck off and I lock it and I </w:t>
      </w:r>
      <w:r w:rsidRPr="00AD7567">
        <w:rPr>
          <w:rFonts w:ascii="Times New Roman" w:eastAsia="Times New Roman" w:hAnsi="Times New Roman" w:cs="Times New Roman"/>
          <w:b/>
          <w:bCs/>
          <w:kern w:val="0"/>
          <w:sz w:val="10"/>
          <w:szCs w:val="10"/>
          <w14:ligatures w14:val="none"/>
        </w:rPr>
        <w:t>focus for three days</w:t>
      </w:r>
      <w:r w:rsidRPr="00AD7567">
        <w:rPr>
          <w:rFonts w:ascii="Times New Roman" w:eastAsia="Times New Roman" w:hAnsi="Times New Roman" w:cs="Times New Roman"/>
          <w:kern w:val="0"/>
          <w:sz w:val="10"/>
          <w:szCs w:val="10"/>
          <w14:ligatures w14:val="none"/>
        </w:rPr>
        <w:t xml:space="preserve">. That's why I schedule these, by the way, guys. Okay? And I come in. I practice public speaking. It's why I do it practice teaching. So, I do these events. Then though once I'm in a state where I've got my time back, how focused am I right now? Out of 10, how focused? Okay. And as the week thousand out of 10 and then from there as the weekend progresses, how much </w:t>
      </w:r>
      <w:r w:rsidRPr="00AD7567">
        <w:rPr>
          <w:rFonts w:ascii="Times New Roman" w:eastAsia="Times New Roman" w:hAnsi="Times New Roman" w:cs="Times New Roman"/>
          <w:b/>
          <w:bCs/>
          <w:kern w:val="0"/>
          <w:sz w:val="10"/>
          <w:szCs w:val="10"/>
          <w14:ligatures w14:val="none"/>
        </w:rPr>
        <w:t>momentum</w:t>
      </w:r>
      <w:r w:rsidRPr="00AD7567">
        <w:rPr>
          <w:rFonts w:ascii="Times New Roman" w:eastAsia="Times New Roman" w:hAnsi="Times New Roman" w:cs="Times New Roman"/>
          <w:kern w:val="0"/>
          <w:sz w:val="10"/>
          <w:szCs w:val="10"/>
          <w14:ligatures w14:val="none"/>
        </w:rPr>
        <w:t xml:space="preserve"> am I getting into? Mega momentum.</w:t>
      </w:r>
    </w:p>
    <w:p w:rsidR="00AD7567" w:rsidRPr="00AD7567" w:rsidRDefault="00AD7567" w:rsidP="00AD7567">
      <w:pPr>
        <w:numPr>
          <w:ilvl w:val="0"/>
          <w:numId w:val="2"/>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this: </w:t>
      </w:r>
      <w:r w:rsidRPr="00AD7567">
        <w:rPr>
          <w:rFonts w:ascii="Times New Roman" w:eastAsia="Times New Roman" w:hAnsi="Times New Roman" w:cs="Times New Roman"/>
          <w:b/>
          <w:bCs/>
          <w:kern w:val="0"/>
          <w:sz w:val="10"/>
          <w:szCs w:val="10"/>
          <w14:ligatures w14:val="none"/>
        </w:rPr>
        <w:t>All millions are made with time management</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plus focus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plus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2"/>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Fuck anyone who steals my time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2"/>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Fuck anyone who steals my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2"/>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Fuck anyone who depletes my focus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2"/>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a war for focus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2"/>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A war for time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2"/>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lastRenderedPageBreak/>
        <w:t>A war for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what that means is in effect you are at a you are in a </w:t>
      </w:r>
      <w:r w:rsidRPr="00AD7567">
        <w:rPr>
          <w:rFonts w:ascii="Times New Roman" w:eastAsia="Times New Roman" w:hAnsi="Times New Roman" w:cs="Times New Roman"/>
          <w:b/>
          <w:bCs/>
          <w:kern w:val="0"/>
          <w:sz w:val="10"/>
          <w:szCs w:val="10"/>
          <w14:ligatures w14:val="none"/>
        </w:rPr>
        <w:t>war of significant others that make drama</w:t>
      </w:r>
      <w:r w:rsidRPr="00AD7567">
        <w:rPr>
          <w:rFonts w:ascii="Times New Roman" w:eastAsia="Times New Roman" w:hAnsi="Times New Roman" w:cs="Times New Roman"/>
          <w:kern w:val="0"/>
          <w:sz w:val="10"/>
          <w:szCs w:val="10"/>
          <w14:ligatures w14:val="none"/>
        </w:rPr>
        <w:t xml:space="preserve"> that want to distract you. </w:t>
      </w:r>
      <w:r w:rsidRPr="00AD7567">
        <w:rPr>
          <w:rFonts w:ascii="Times New Roman" w:eastAsia="Times New Roman" w:hAnsi="Times New Roman" w:cs="Times New Roman"/>
          <w:b/>
          <w:bCs/>
          <w:kern w:val="0"/>
          <w:sz w:val="10"/>
          <w:szCs w:val="10"/>
          <w14:ligatures w14:val="none"/>
        </w:rPr>
        <w:t>Friends that make drama</w:t>
      </w:r>
      <w:r w:rsidRPr="00AD7567">
        <w:rPr>
          <w:rFonts w:ascii="Times New Roman" w:eastAsia="Times New Roman" w:hAnsi="Times New Roman" w:cs="Times New Roman"/>
          <w:kern w:val="0"/>
          <w:sz w:val="10"/>
          <w:szCs w:val="10"/>
          <w14:ligatures w14:val="none"/>
        </w:rPr>
        <w:t xml:space="preserve"> that want to distract you. </w:t>
      </w:r>
      <w:r w:rsidRPr="00AD7567">
        <w:rPr>
          <w:rFonts w:ascii="Times New Roman" w:eastAsia="Times New Roman" w:hAnsi="Times New Roman" w:cs="Times New Roman"/>
          <w:b/>
          <w:bCs/>
          <w:kern w:val="0"/>
          <w:sz w:val="10"/>
          <w:szCs w:val="10"/>
          <w14:ligatures w14:val="none"/>
        </w:rPr>
        <w:t>TV, weed, Tik Tok, all meant to deplete your juju</w:t>
      </w:r>
      <w:r w:rsidRPr="00AD7567">
        <w:rPr>
          <w:rFonts w:ascii="Times New Roman" w:eastAsia="Times New Roman" w:hAnsi="Times New Roman" w:cs="Times New Roman"/>
          <w:kern w:val="0"/>
          <w:sz w:val="10"/>
          <w:szCs w:val="10"/>
          <w14:ligatures w14:val="none"/>
        </w:rPr>
        <w:t xml:space="preserve">. It's meant to </w:t>
      </w:r>
      <w:r w:rsidRPr="00AD7567">
        <w:rPr>
          <w:rFonts w:ascii="Times New Roman" w:eastAsia="Times New Roman" w:hAnsi="Times New Roman" w:cs="Times New Roman"/>
          <w:b/>
          <w:bCs/>
          <w:kern w:val="0"/>
          <w:sz w:val="10"/>
          <w:szCs w:val="10"/>
          <w14:ligatures w14:val="none"/>
        </w:rPr>
        <w:t>deplete your freaking juju</w:t>
      </w:r>
      <w:r w:rsidRPr="00AD7567">
        <w:rPr>
          <w:rFonts w:ascii="Times New Roman" w:eastAsia="Times New Roman" w:hAnsi="Times New Roman" w:cs="Times New Roman"/>
          <w:kern w:val="0"/>
          <w:sz w:val="10"/>
          <w:szCs w:val="10"/>
          <w14:ligatures w14:val="none"/>
        </w:rPr>
        <w:t>. And so what that means is that the battle of money is this. You go to work, you're depleted, and you want to smoke the death plant, the plant that God put here to help you to die. But you're not dead yet. So you'll be stone sober.</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let me ask you a question. I'm pushing 50, guys. Kevin turned 46 this week. Most people by 46, is their brain sharper or more derpy? Derpy. Okay. But is that natural? No. In reality, if we scan my brain at 46 versus 26, would I have more </w:t>
      </w:r>
      <w:r w:rsidRPr="00AD7567">
        <w:rPr>
          <w:rFonts w:ascii="Times New Roman" w:eastAsia="Times New Roman" w:hAnsi="Times New Roman" w:cs="Times New Roman"/>
          <w:b/>
          <w:bCs/>
          <w:kern w:val="0"/>
          <w:sz w:val="10"/>
          <w:szCs w:val="10"/>
          <w14:ligatures w14:val="none"/>
        </w:rPr>
        <w:t>neural connections and synaptic superhighway</w:t>
      </w:r>
      <w:r w:rsidRPr="00AD7567">
        <w:rPr>
          <w:rFonts w:ascii="Times New Roman" w:eastAsia="Times New Roman" w:hAnsi="Times New Roman" w:cs="Times New Roman"/>
          <w:kern w:val="0"/>
          <w:sz w:val="10"/>
          <w:szCs w:val="10"/>
          <w14:ligatures w14:val="none"/>
        </w:rPr>
        <w:t xml:space="preserve"> and capacity for focus and ability to be in momentum? Or would I have or would I have less 'cuz I'm getting old at 46? How much more? Well, how long could I operate in this gear here, do you think? Permanently. Say permanently. Okay. So, I'm in a point where like some kind of like runner from Kenya, my brain just goes. And you'll observe that of me as you watch me teaching this weekend. You'll be like, "This guy's a freaking nature". Okay? But I understood that </w:t>
      </w:r>
      <w:r w:rsidRPr="00AD7567">
        <w:rPr>
          <w:rFonts w:ascii="Times New Roman" w:eastAsia="Times New Roman" w:hAnsi="Times New Roman" w:cs="Times New Roman"/>
          <w:b/>
          <w:bCs/>
          <w:kern w:val="0"/>
          <w:sz w:val="10"/>
          <w:szCs w:val="10"/>
          <w14:ligatures w14:val="none"/>
        </w:rPr>
        <w:t>everything is out to deplete you</w:t>
      </w:r>
      <w:r w:rsidRPr="00AD7567">
        <w:rPr>
          <w:rFonts w:ascii="Times New Roman" w:eastAsia="Times New Roman" w:hAnsi="Times New Roman" w:cs="Times New Roman"/>
          <w:kern w:val="0"/>
          <w:sz w:val="10"/>
          <w:szCs w:val="10"/>
          <w14:ligatures w14:val="none"/>
        </w:rPr>
        <w:t xml:space="preserve">. It is a freaking </w:t>
      </w:r>
      <w:r w:rsidRPr="00AD7567">
        <w:rPr>
          <w:rFonts w:ascii="Times New Roman" w:eastAsia="Times New Roman" w:hAnsi="Times New Roman" w:cs="Times New Roman"/>
          <w:b/>
          <w:bCs/>
          <w:kern w:val="0"/>
          <w:sz w:val="10"/>
          <w:szCs w:val="10"/>
          <w14:ligatures w14:val="none"/>
        </w:rPr>
        <w:t>war</w:t>
      </w:r>
      <w:r w:rsidRPr="00AD7567">
        <w:rPr>
          <w:rFonts w:ascii="Times New Roman" w:eastAsia="Times New Roman" w:hAnsi="Times New Roman" w:cs="Times New Roman"/>
          <w:kern w:val="0"/>
          <w:sz w:val="10"/>
          <w:szCs w:val="10"/>
          <w14:ligatures w14:val="none"/>
        </w:rPr>
        <w:t xml:space="preserve">. It is </w:t>
      </w:r>
      <w:r w:rsidRPr="00AD7567">
        <w:rPr>
          <w:rFonts w:ascii="Times New Roman" w:eastAsia="Times New Roman" w:hAnsi="Times New Roman" w:cs="Times New Roman"/>
          <w:b/>
          <w:bCs/>
          <w:kern w:val="0"/>
          <w:sz w:val="10"/>
          <w:szCs w:val="10"/>
          <w14:ligatures w14:val="none"/>
        </w:rPr>
        <w:t>hostile out there</w:t>
      </w:r>
      <w:r w:rsidRPr="00AD7567">
        <w:rPr>
          <w:rFonts w:ascii="Times New Roman" w:eastAsia="Times New Roman" w:hAnsi="Times New Roman" w:cs="Times New Roman"/>
          <w:kern w:val="0"/>
          <w:sz w:val="10"/>
          <w:szCs w:val="10"/>
          <w14:ligatures w14:val="none"/>
        </w:rPr>
        <w:t xml:space="preserve">. It is </w:t>
      </w:r>
      <w:r w:rsidRPr="00AD7567">
        <w:rPr>
          <w:rFonts w:ascii="Times New Roman" w:eastAsia="Times New Roman" w:hAnsi="Times New Roman" w:cs="Times New Roman"/>
          <w:b/>
          <w:bCs/>
          <w:kern w:val="0"/>
          <w:sz w:val="10"/>
          <w:szCs w:val="10"/>
          <w14:ligatures w14:val="none"/>
        </w:rPr>
        <w:t>evil out there</w:t>
      </w:r>
      <w:r w:rsidRPr="00AD7567">
        <w:rPr>
          <w:rFonts w:ascii="Times New Roman" w:eastAsia="Times New Roman" w:hAnsi="Times New Roman" w:cs="Times New Roman"/>
          <w:kern w:val="0"/>
          <w:sz w:val="10"/>
          <w:szCs w:val="10"/>
          <w14:ligatures w14:val="none"/>
        </w:rPr>
        <w:t xml:space="preserve">. It's also good out there. And you got to get your </w:t>
      </w:r>
      <w:r w:rsidRPr="00AD7567">
        <w:rPr>
          <w:rFonts w:ascii="Times New Roman" w:eastAsia="Times New Roman" w:hAnsi="Times New Roman" w:cs="Times New Roman"/>
          <w:b/>
          <w:bCs/>
          <w:kern w:val="0"/>
          <w:sz w:val="10"/>
          <w:szCs w:val="10"/>
          <w14:ligatures w14:val="none"/>
        </w:rPr>
        <w:t>time back</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what happens is this, like in Ghost [of] Tsushima, you tap and tap and tap on the shield. When the shield breaks, you go in for the </w:t>
      </w:r>
      <w:r w:rsidRPr="00AD7567">
        <w:rPr>
          <w:rFonts w:ascii="Times New Roman" w:eastAsia="Times New Roman" w:hAnsi="Times New Roman" w:cs="Times New Roman"/>
          <w:b/>
          <w:bCs/>
          <w:kern w:val="0"/>
          <w:sz w:val="10"/>
          <w:szCs w:val="10"/>
          <w14:ligatures w14:val="none"/>
        </w:rPr>
        <w:t>death blow</w:t>
      </w:r>
      <w:r w:rsidRPr="00AD7567">
        <w:rPr>
          <w:rFonts w:ascii="Times New Roman" w:eastAsia="Times New Roman" w:hAnsi="Times New Roman" w:cs="Times New Roman"/>
          <w:kern w:val="0"/>
          <w:sz w:val="10"/>
          <w:szCs w:val="10"/>
          <w14:ligatures w14:val="none"/>
        </w:rPr>
        <w:t xml:space="preserve">. What that means is that your first goal to get rich as </w:t>
      </w:r>
      <w:r w:rsidRPr="00AD7567">
        <w:rPr>
          <w:rFonts w:ascii="Times New Roman" w:eastAsia="Times New Roman" w:hAnsi="Times New Roman" w:cs="Times New Roman"/>
          <w:b/>
          <w:bCs/>
          <w:kern w:val="0"/>
          <w:sz w:val="10"/>
          <w:szCs w:val="10"/>
          <w14:ligatures w14:val="none"/>
        </w:rPr>
        <w:t>zero to one</w:t>
      </w:r>
      <w:r w:rsidRPr="00AD7567">
        <w:rPr>
          <w:rFonts w:ascii="Times New Roman" w:eastAsia="Times New Roman" w:hAnsi="Times New Roman" w:cs="Times New Roman"/>
          <w:kern w:val="0"/>
          <w:sz w:val="10"/>
          <w:szCs w:val="10"/>
          <w14:ligatures w14:val="none"/>
        </w:rPr>
        <w:t xml:space="preserve"> and but also even if you're mega rich already, you want to get mega mega mega mega rich is you've got to </w:t>
      </w:r>
      <w:r w:rsidRPr="00AD7567">
        <w:rPr>
          <w:rFonts w:ascii="Times New Roman" w:eastAsia="Times New Roman" w:hAnsi="Times New Roman" w:cs="Times New Roman"/>
          <w:b/>
          <w:bCs/>
          <w:kern w:val="0"/>
          <w:sz w:val="10"/>
          <w:szCs w:val="10"/>
          <w14:ligatures w14:val="none"/>
        </w:rPr>
        <w:t>get back your time</w:t>
      </w:r>
      <w:r w:rsidRPr="00AD7567">
        <w:rPr>
          <w:rFonts w:ascii="Times New Roman" w:eastAsia="Times New Roman" w:hAnsi="Times New Roman" w:cs="Times New Roman"/>
          <w:kern w:val="0"/>
          <w:sz w:val="10"/>
          <w:szCs w:val="10"/>
          <w14:ligatures w14:val="none"/>
        </w:rPr>
        <w:t xml:space="preserve">. You've got to </w:t>
      </w:r>
      <w:r w:rsidRPr="00AD7567">
        <w:rPr>
          <w:rFonts w:ascii="Times New Roman" w:eastAsia="Times New Roman" w:hAnsi="Times New Roman" w:cs="Times New Roman"/>
          <w:b/>
          <w:bCs/>
          <w:kern w:val="0"/>
          <w:sz w:val="10"/>
          <w:szCs w:val="10"/>
          <w14:ligatures w14:val="none"/>
        </w:rPr>
        <w:t>guard it</w:t>
      </w:r>
      <w:r w:rsidRPr="00AD7567">
        <w:rPr>
          <w:rFonts w:ascii="Times New Roman" w:eastAsia="Times New Roman" w:hAnsi="Times New Roman" w:cs="Times New Roman"/>
          <w:kern w:val="0"/>
          <w:sz w:val="10"/>
          <w:szCs w:val="10"/>
          <w14:ligatures w14:val="none"/>
        </w:rPr>
        <w:t xml:space="preserve">. You've got to </w:t>
      </w:r>
      <w:r w:rsidRPr="00AD7567">
        <w:rPr>
          <w:rFonts w:ascii="Times New Roman" w:eastAsia="Times New Roman" w:hAnsi="Times New Roman" w:cs="Times New Roman"/>
          <w:b/>
          <w:bCs/>
          <w:kern w:val="0"/>
          <w:sz w:val="10"/>
          <w:szCs w:val="10"/>
          <w14:ligatures w14:val="none"/>
        </w:rPr>
        <w:t>fight for it</w:t>
      </w:r>
      <w:r w:rsidRPr="00AD7567">
        <w:rPr>
          <w:rFonts w:ascii="Times New Roman" w:eastAsia="Times New Roman" w:hAnsi="Times New Roman" w:cs="Times New Roman"/>
          <w:kern w:val="0"/>
          <w:sz w:val="10"/>
          <w:szCs w:val="10"/>
          <w14:ligatures w14:val="none"/>
        </w:rPr>
        <w:t xml:space="preserve">. You've got to </w:t>
      </w:r>
      <w:r w:rsidRPr="00AD7567">
        <w:rPr>
          <w:rFonts w:ascii="Times New Roman" w:eastAsia="Times New Roman" w:hAnsi="Times New Roman" w:cs="Times New Roman"/>
          <w:b/>
          <w:bCs/>
          <w:kern w:val="0"/>
          <w:sz w:val="10"/>
          <w:szCs w:val="10"/>
          <w14:ligatures w14:val="none"/>
        </w:rPr>
        <w:t>believe in it</w:t>
      </w:r>
      <w:r w:rsidRPr="00AD7567">
        <w:rPr>
          <w:rFonts w:ascii="Times New Roman" w:eastAsia="Times New Roman" w:hAnsi="Times New Roman" w:cs="Times New Roman"/>
          <w:kern w:val="0"/>
          <w:sz w:val="10"/>
          <w:szCs w:val="10"/>
          <w14:ligatures w14:val="none"/>
        </w:rPr>
        <w:t xml:space="preserve">. And that's a function of something called </w:t>
      </w:r>
      <w:r w:rsidRPr="00AD7567">
        <w:rPr>
          <w:rFonts w:ascii="Times New Roman" w:eastAsia="Times New Roman" w:hAnsi="Times New Roman" w:cs="Times New Roman"/>
          <w:b/>
          <w:bCs/>
          <w:kern w:val="0"/>
          <w:sz w:val="10"/>
          <w:szCs w:val="10"/>
          <w14:ligatures w14:val="none"/>
        </w:rPr>
        <w:t>self-esteem</w:t>
      </w:r>
      <w:r w:rsidRPr="00AD7567">
        <w:rPr>
          <w:rFonts w:ascii="Times New Roman" w:eastAsia="Times New Roman" w:hAnsi="Times New Roman" w:cs="Times New Roman"/>
          <w:kern w:val="0"/>
          <w:sz w:val="10"/>
          <w:szCs w:val="10"/>
          <w14:ligatures w14:val="none"/>
        </w:rPr>
        <w:t xml:space="preserve">. Say self-esteem. Okay. Your time is worth something. There's kind of a joke in information marketing space where you know some guru say a guy like Al Sherosi might say yeah they offered me $50,000 for lunch and I said no and people hear that they go no you wouldn't say no to 50 grand for lunch but they actually will in many cases some case kind of like an upsell but there's actually some truth in it in many cases. Here's why. Because in reality are you just going to go for lunch with that guy or girl? Are you ju are you really not going to want to like think about their problems and so on and so forth? A lot of people try to get me to do one-on-one trading. I say no because inevitably um here was a great video by a friend of mine, </w:t>
      </w:r>
      <w:r w:rsidRPr="00AD7567">
        <w:rPr>
          <w:rFonts w:ascii="Times New Roman" w:eastAsia="Times New Roman" w:hAnsi="Times New Roman" w:cs="Times New Roman"/>
          <w:b/>
          <w:bCs/>
          <w:kern w:val="0"/>
          <w:sz w:val="10"/>
          <w:szCs w:val="10"/>
          <w14:ligatures w14:val="none"/>
        </w:rPr>
        <w:t>Alex Becker</w:t>
      </w:r>
      <w:r w:rsidRPr="00AD7567">
        <w:rPr>
          <w:rFonts w:ascii="Times New Roman" w:eastAsia="Times New Roman" w:hAnsi="Times New Roman" w:cs="Times New Roman"/>
          <w:kern w:val="0"/>
          <w:sz w:val="10"/>
          <w:szCs w:val="10"/>
          <w14:ligatures w14:val="none"/>
        </w:rPr>
        <w:t xml:space="preserve">. Do you guys know Alex Becker? He says the problem with funny enough with video games. I didn't even think of that. The problem with video games is that you play a video game. It's </w:t>
      </w:r>
      <w:r w:rsidRPr="00AD7567">
        <w:rPr>
          <w:rFonts w:ascii="Times New Roman" w:eastAsia="Times New Roman" w:hAnsi="Times New Roman" w:cs="Times New Roman"/>
          <w:b/>
          <w:bCs/>
          <w:kern w:val="0"/>
          <w:sz w:val="10"/>
          <w:szCs w:val="10"/>
          <w14:ligatures w14:val="none"/>
        </w:rPr>
        <w:t>not the hours that you burn on the video game</w:t>
      </w:r>
      <w:r w:rsidRPr="00AD7567">
        <w:rPr>
          <w:rFonts w:ascii="Times New Roman" w:eastAsia="Times New Roman" w:hAnsi="Times New Roman" w:cs="Times New Roman"/>
          <w:kern w:val="0"/>
          <w:sz w:val="10"/>
          <w:szCs w:val="10"/>
          <w14:ligatures w14:val="none"/>
        </w:rPr>
        <w:t xml:space="preserve">. Follow this. Say the word </w:t>
      </w:r>
      <w:r w:rsidRPr="00AD7567">
        <w:rPr>
          <w:rFonts w:ascii="Times New Roman" w:eastAsia="Times New Roman" w:hAnsi="Times New Roman" w:cs="Times New Roman"/>
          <w:b/>
          <w:bCs/>
          <w:kern w:val="0"/>
          <w:sz w:val="10"/>
          <w:szCs w:val="10"/>
          <w14:ligatures w14:val="none"/>
        </w:rPr>
        <w:t>ambient thinking</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Ambient mental bandwidth</w:t>
      </w:r>
      <w:r w:rsidRPr="00AD7567">
        <w:rPr>
          <w:rFonts w:ascii="Times New Roman" w:eastAsia="Times New Roman" w:hAnsi="Times New Roman" w:cs="Times New Roman"/>
          <w:kern w:val="0"/>
          <w:sz w:val="10"/>
          <w:szCs w:val="10"/>
          <w14:ligatures w14:val="none"/>
        </w:rPr>
        <w:t xml:space="preserve">. In other words, after the video game, what's your brain unconsciously thinking about? Same about the freaking video game or how to beat the video game. So, you might have spent 4 hours on it, but it's not really 4 hours. It's really like </w:t>
      </w:r>
      <w:r w:rsidRPr="00AD7567">
        <w:rPr>
          <w:rFonts w:ascii="Times New Roman" w:eastAsia="Times New Roman" w:hAnsi="Times New Roman" w:cs="Times New Roman"/>
          <w:b/>
          <w:bCs/>
          <w:kern w:val="0"/>
          <w:sz w:val="10"/>
          <w:szCs w:val="10"/>
          <w14:ligatures w14:val="none"/>
        </w:rPr>
        <w:t>12 hours</w:t>
      </w:r>
      <w:r w:rsidRPr="00AD7567">
        <w:rPr>
          <w:rFonts w:ascii="Times New Roman" w:eastAsia="Times New Roman" w:hAnsi="Times New Roman" w:cs="Times New Roman"/>
          <w:kern w:val="0"/>
          <w:sz w:val="10"/>
          <w:szCs w:val="10"/>
          <w14:ligatures w14:val="none"/>
        </w:rPr>
        <w:t xml:space="preserve">. When I take a one-on-one client, I usually don't want it in most cases because what happens is I </w:t>
      </w:r>
      <w:r w:rsidRPr="00AD7567">
        <w:rPr>
          <w:rFonts w:ascii="Times New Roman" w:eastAsia="Times New Roman" w:hAnsi="Times New Roman" w:cs="Times New Roman"/>
          <w:b/>
          <w:bCs/>
          <w:kern w:val="0"/>
          <w:sz w:val="10"/>
          <w:szCs w:val="10"/>
          <w14:ligatures w14:val="none"/>
        </w:rPr>
        <w:t>think about their problems outside that time</w:t>
      </w:r>
      <w:r w:rsidRPr="00AD7567">
        <w:rPr>
          <w:rFonts w:ascii="Times New Roman" w:eastAsia="Times New Roman" w:hAnsi="Times New Roman" w:cs="Times New Roman"/>
          <w:kern w:val="0"/>
          <w:sz w:val="10"/>
          <w:szCs w:val="10"/>
          <w14:ligatures w14:val="none"/>
        </w:rPr>
        <w:t xml:space="preserve">. Instead of the growth of the business, I'm getting I'm paying I'm trading time for dollars is really my problem, right? So, that's why I don't really like to do that. From there, I do not want to </w:t>
      </w:r>
      <w:r w:rsidRPr="00AD7567">
        <w:rPr>
          <w:rFonts w:ascii="Times New Roman" w:eastAsia="Times New Roman" w:hAnsi="Times New Roman" w:cs="Times New Roman"/>
          <w:b/>
          <w:bCs/>
          <w:kern w:val="0"/>
          <w:sz w:val="10"/>
          <w:szCs w:val="10"/>
          <w14:ligatures w14:val="none"/>
        </w:rPr>
        <w:t>trade time for dollars</w:t>
      </w:r>
      <w:r w:rsidRPr="00AD7567">
        <w:rPr>
          <w:rFonts w:ascii="Times New Roman" w:eastAsia="Times New Roman" w:hAnsi="Times New Roman" w:cs="Times New Roman"/>
          <w:kern w:val="0"/>
          <w:sz w:val="10"/>
          <w:szCs w:val="10"/>
          <w14:ligatures w14:val="none"/>
        </w:rPr>
        <w:t xml:space="preserve">. I want to be in </w:t>
      </w:r>
      <w:r w:rsidRPr="00AD7567">
        <w:rPr>
          <w:rFonts w:ascii="Times New Roman" w:eastAsia="Times New Roman" w:hAnsi="Times New Roman" w:cs="Times New Roman"/>
          <w:b/>
          <w:bCs/>
          <w:kern w:val="0"/>
          <w:sz w:val="10"/>
          <w:szCs w:val="10"/>
          <w14:ligatures w14:val="none"/>
        </w:rPr>
        <w:t>massive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Managing Relationships Like a "Real G"</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in other words, you know what's funny about a guy like me, but it's also common to people like me? People will be friends with me and they'll do something </w:t>
      </w:r>
      <w:r w:rsidRPr="00AD7567">
        <w:rPr>
          <w:rFonts w:ascii="Times New Roman" w:eastAsia="Times New Roman" w:hAnsi="Times New Roman" w:cs="Times New Roman"/>
          <w:b/>
          <w:bCs/>
          <w:kern w:val="0"/>
          <w:sz w:val="10"/>
          <w:szCs w:val="10"/>
          <w14:ligatures w14:val="none"/>
        </w:rPr>
        <w:t>slightly disruptive</w:t>
      </w:r>
      <w:r w:rsidRPr="00AD7567">
        <w:rPr>
          <w:rFonts w:ascii="Times New Roman" w:eastAsia="Times New Roman" w:hAnsi="Times New Roman" w:cs="Times New Roman"/>
          <w:kern w:val="0"/>
          <w:sz w:val="10"/>
          <w:szCs w:val="10"/>
          <w14:ligatures w14:val="none"/>
        </w:rPr>
        <w:t xml:space="preserve">. They'll do something slightly disruptive and </w:t>
      </w:r>
      <w:r w:rsidRPr="00AD7567">
        <w:rPr>
          <w:rFonts w:ascii="Times New Roman" w:eastAsia="Times New Roman" w:hAnsi="Times New Roman" w:cs="Times New Roman"/>
          <w:b/>
          <w:bCs/>
          <w:kern w:val="0"/>
          <w:sz w:val="10"/>
          <w:szCs w:val="10"/>
          <w14:ligatures w14:val="none"/>
        </w:rPr>
        <w:t>I'll never call them again</w:t>
      </w:r>
      <w:r w:rsidRPr="00AD7567">
        <w:rPr>
          <w:rFonts w:ascii="Times New Roman" w:eastAsia="Times New Roman" w:hAnsi="Times New Roman" w:cs="Times New Roman"/>
          <w:kern w:val="0"/>
          <w:sz w:val="10"/>
          <w:szCs w:val="10"/>
          <w14:ligatures w14:val="none"/>
        </w:rPr>
        <w:t xml:space="preserve">. And they'll bump into me out at a bar and they'll say, "Hey, man. I must have offended you. Why did you never call me again?" I go, "No, it wasn't even that bad". They go, "Why would you never call me again?" I'm like, "You don't get it? Do you not guys? Let's put it this way. I got three kids, right? Shouldn't Don't my three sons deserve my time? Should I be out at random meetups with random people that don't respect my time? No. So, what is my if if I'm going to not spend time with my three sons or my best friends and I'm not going to be building my business or helping my staff to get paid more and my staff to get a raise. DOESN'T MY STAFF deserve a raise? Don't my sons deserve my attention? Okay. Right. Shouldn't I even have a moment for myself? God forbid. So then if someone is not on point, I can't talk to them. Most of you guys, your friends will gossip. Again, a lot of you in here are rich, successful, etc., etc. You're not at this point, right? So again, if I'm saying that, it's not necessarily about you, but try to have empathy for what other people are dealing with. You got What do you think I do as soon as someone starts gossiping with me? What does my brain do? Tune out. How much do you think I'm tuning out and saying no to on a day-to-day basis? I'm like a ninja. No. No. No, no, no. Can you say the word </w:t>
      </w:r>
      <w:r w:rsidRPr="00AD7567">
        <w:rPr>
          <w:rFonts w:ascii="Times New Roman" w:eastAsia="Times New Roman" w:hAnsi="Times New Roman" w:cs="Times New Roman"/>
          <w:b/>
          <w:bCs/>
          <w:kern w:val="0"/>
          <w:sz w:val="10"/>
          <w:szCs w:val="10"/>
          <w14:ligatures w14:val="none"/>
        </w:rPr>
        <w:t>police the garden</w:t>
      </w:r>
      <w:r w:rsidRPr="00AD7567">
        <w:rPr>
          <w:rFonts w:ascii="Times New Roman" w:eastAsia="Times New Roman" w:hAnsi="Times New Roman" w:cs="Times New Roman"/>
          <w:kern w:val="0"/>
          <w:sz w:val="10"/>
          <w:szCs w:val="10"/>
          <w14:ligatures w14:val="none"/>
        </w:rPr>
        <w:t>? Okay. So, I don't want my I don't want my time being burned on something that's not scaling, but I also don't want my ambient thought process being burned on something not scaling.</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By the way, a lot of the time when you built this beautiful ecosystem, you'll bring people into that ecosystem that </w:t>
      </w:r>
      <w:r w:rsidRPr="00AD7567">
        <w:rPr>
          <w:rFonts w:ascii="Times New Roman" w:eastAsia="Times New Roman" w:hAnsi="Times New Roman" w:cs="Times New Roman"/>
          <w:b/>
          <w:bCs/>
          <w:kern w:val="0"/>
          <w:sz w:val="10"/>
          <w:szCs w:val="10"/>
          <w14:ligatures w14:val="none"/>
        </w:rPr>
        <w:t>don't appreciate what it took to get there</w:t>
      </w:r>
      <w:r w:rsidRPr="00AD7567">
        <w:rPr>
          <w:rFonts w:ascii="Times New Roman" w:eastAsia="Times New Roman" w:hAnsi="Times New Roman" w:cs="Times New Roman"/>
          <w:kern w:val="0"/>
          <w:sz w:val="10"/>
          <w:szCs w:val="10"/>
          <w14:ligatures w14:val="none"/>
        </w:rPr>
        <w:t>. They have no idea. So, you might have a girlfriend or a boyfriend and what happens is you're sitting there and they're arguing and they're in there consuming a ton of money and living a beautiful lifestyle. And what do they say? They they start getting mad and crying and being annoying and they say, "</w:t>
      </w:r>
      <w:r w:rsidRPr="00AD7567">
        <w:rPr>
          <w:rFonts w:ascii="Times New Roman" w:eastAsia="Times New Roman" w:hAnsi="Times New Roman" w:cs="Times New Roman"/>
          <w:b/>
          <w:bCs/>
          <w:kern w:val="0"/>
          <w:sz w:val="10"/>
          <w:szCs w:val="10"/>
          <w14:ligatures w14:val="none"/>
        </w:rPr>
        <w:t>Well, it's not about money. It's about love</w:t>
      </w:r>
      <w:r w:rsidRPr="00AD7567">
        <w:rPr>
          <w:rFonts w:ascii="Times New Roman" w:eastAsia="Times New Roman" w:hAnsi="Times New Roman" w:cs="Times New Roman"/>
          <w:kern w:val="0"/>
          <w:sz w:val="10"/>
          <w:szCs w:val="10"/>
          <w14:ligatures w14:val="none"/>
        </w:rPr>
        <w:t xml:space="preserve">". Meanwhile, okay, honey, then how about you pay for this and I cry. How's that deal sound? Right? So, again, your partner, your significant other, if they're distracting you, </w:t>
      </w:r>
      <w:r w:rsidRPr="00AD7567">
        <w:rPr>
          <w:rFonts w:ascii="Times New Roman" w:eastAsia="Times New Roman" w:hAnsi="Times New Roman" w:cs="Times New Roman"/>
          <w:b/>
          <w:bCs/>
          <w:kern w:val="0"/>
          <w:sz w:val="10"/>
          <w:szCs w:val="10"/>
          <w14:ligatures w14:val="none"/>
        </w:rPr>
        <w:t>you are losing millions on your significant other</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Would you guys mind if I even took a slight side tangent of how </w:t>
      </w:r>
      <w:r w:rsidRPr="00AD7567">
        <w:rPr>
          <w:rFonts w:ascii="Times New Roman" w:eastAsia="Times New Roman" w:hAnsi="Times New Roman" w:cs="Times New Roman"/>
          <w:b/>
          <w:bCs/>
          <w:kern w:val="0"/>
          <w:sz w:val="10"/>
          <w:szCs w:val="10"/>
          <w14:ligatures w14:val="none"/>
        </w:rPr>
        <w:t>real G's manage relationships</w:t>
      </w:r>
      <w:r w:rsidRPr="00AD7567">
        <w:rPr>
          <w:rFonts w:ascii="Times New Roman" w:eastAsia="Times New Roman" w:hAnsi="Times New Roman" w:cs="Times New Roman"/>
          <w:kern w:val="0"/>
          <w:sz w:val="10"/>
          <w:szCs w:val="10"/>
          <w14:ligatures w14:val="none"/>
        </w:rPr>
        <w:t xml:space="preserve">? Want to know how a real G manage relationship? How </w:t>
      </w:r>
      <w:r w:rsidRPr="00AD7567">
        <w:rPr>
          <w:rFonts w:ascii="Times New Roman" w:eastAsia="Times New Roman" w:hAnsi="Times New Roman" w:cs="Times New Roman"/>
          <w:b/>
          <w:bCs/>
          <w:kern w:val="0"/>
          <w:sz w:val="10"/>
          <w:szCs w:val="10"/>
          <w14:ligatures w14:val="none"/>
        </w:rPr>
        <w:t>ballers and shot callers manage relationship</w:t>
      </w:r>
      <w:r w:rsidRPr="00AD7567">
        <w:rPr>
          <w:rFonts w:ascii="Times New Roman" w:eastAsia="Times New Roman" w:hAnsi="Times New Roman" w:cs="Times New Roman"/>
          <w:kern w:val="0"/>
          <w:sz w:val="10"/>
          <w:szCs w:val="10"/>
          <w14:ligatures w14:val="none"/>
        </w:rPr>
        <w:t xml:space="preserve">? Watch this. Okay, watch this. </w:t>
      </w:r>
      <w:r w:rsidRPr="00AD7567">
        <w:rPr>
          <w:rFonts w:ascii="Times New Roman" w:eastAsia="Times New Roman" w:hAnsi="Times New Roman" w:cs="Times New Roman"/>
          <w:b/>
          <w:bCs/>
          <w:kern w:val="0"/>
          <w:sz w:val="10"/>
          <w:szCs w:val="10"/>
          <w14:ligatures w14:val="none"/>
        </w:rPr>
        <w:t>One primary date per week at a predetermined time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Phone is off</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Total focus</w:t>
      </w:r>
      <w:r w:rsidRPr="00AD7567">
        <w:rPr>
          <w:rFonts w:ascii="Times New Roman" w:eastAsia="Times New Roman" w:hAnsi="Times New Roman" w:cs="Times New Roman"/>
          <w:kern w:val="0"/>
          <w:sz w:val="10"/>
          <w:szCs w:val="10"/>
          <w14:ligatures w14:val="none"/>
        </w:rPr>
        <w:t xml:space="preserve"> , </w:t>
      </w:r>
      <w:r w:rsidRPr="00AD7567">
        <w:rPr>
          <w:rFonts w:ascii="Times New Roman" w:eastAsia="Times New Roman" w:hAnsi="Times New Roman" w:cs="Times New Roman"/>
          <w:b/>
          <w:bCs/>
          <w:kern w:val="0"/>
          <w:sz w:val="10"/>
          <w:szCs w:val="10"/>
          <w14:ligatures w14:val="none"/>
        </w:rPr>
        <w:t>passionate love making at the end</w:t>
      </w:r>
      <w:r w:rsidRPr="00AD7567">
        <w:rPr>
          <w:rFonts w:ascii="Times New Roman" w:eastAsia="Times New Roman" w:hAnsi="Times New Roman" w:cs="Times New Roman"/>
          <w:kern w:val="0"/>
          <w:sz w:val="10"/>
          <w:szCs w:val="10"/>
          <w14:ligatures w14:val="none"/>
        </w:rPr>
        <w:t xml:space="preserve">. Okay. Then </w:t>
      </w:r>
      <w:r w:rsidRPr="00AD7567">
        <w:rPr>
          <w:rFonts w:ascii="Times New Roman" w:eastAsia="Times New Roman" w:hAnsi="Times New Roman" w:cs="Times New Roman"/>
          <w:b/>
          <w:bCs/>
          <w:kern w:val="0"/>
          <w:sz w:val="10"/>
          <w:szCs w:val="10"/>
          <w14:ligatures w14:val="none"/>
        </w:rPr>
        <w:t>get them a therapist</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Pay the therapist</w:t>
      </w:r>
      <w:r w:rsidRPr="00AD7567">
        <w:rPr>
          <w:rFonts w:ascii="Times New Roman" w:eastAsia="Times New Roman" w:hAnsi="Times New Roman" w:cs="Times New Roman"/>
          <w:kern w:val="0"/>
          <w:sz w:val="10"/>
          <w:szCs w:val="10"/>
          <w14:ligatures w14:val="none"/>
        </w:rPr>
        <w:t xml:space="preserve">. The therapist is someone who you trust, not to alienate them from you. What is the job of the therapist? To let them </w:t>
      </w:r>
      <w:r w:rsidRPr="00AD7567">
        <w:rPr>
          <w:rFonts w:ascii="Times New Roman" w:eastAsia="Times New Roman" w:hAnsi="Times New Roman" w:cs="Times New Roman"/>
          <w:b/>
          <w:bCs/>
          <w:kern w:val="0"/>
          <w:sz w:val="10"/>
          <w:szCs w:val="10"/>
          <w14:ligatures w14:val="none"/>
        </w:rPr>
        <w:t>discharge all their vomit into the therapist</w:t>
      </w:r>
      <w:r w:rsidRPr="00AD7567">
        <w:rPr>
          <w:rFonts w:ascii="Times New Roman" w:eastAsia="Times New Roman" w:hAnsi="Times New Roman" w:cs="Times New Roman"/>
          <w:kern w:val="0"/>
          <w:sz w:val="10"/>
          <w:szCs w:val="10"/>
          <w14:ligatures w14:val="none"/>
        </w:rPr>
        <w:t xml:space="preserve">. It's a </w:t>
      </w:r>
      <w:r w:rsidRPr="00AD7567">
        <w:rPr>
          <w:rFonts w:ascii="Times New Roman" w:eastAsia="Times New Roman" w:hAnsi="Times New Roman" w:cs="Times New Roman"/>
          <w:b/>
          <w:bCs/>
          <w:kern w:val="0"/>
          <w:sz w:val="10"/>
          <w:szCs w:val="10"/>
          <w14:ligatures w14:val="none"/>
        </w:rPr>
        <w:t>puke bucket</w:t>
      </w:r>
      <w:r w:rsidRPr="00AD7567">
        <w:rPr>
          <w:rFonts w:ascii="Times New Roman" w:eastAsia="Times New Roman" w:hAnsi="Times New Roman" w:cs="Times New Roman"/>
          <w:kern w:val="0"/>
          <w:sz w:val="10"/>
          <w:szCs w:val="10"/>
          <w14:ligatures w14:val="none"/>
        </w:rPr>
        <w:t xml:space="preserve">. The therapist is holding a puke bucket. Okay? I haven't had a puke bucket for me in decades. But apparently people being taken care of financially need a puke bucket. Okay? Why? 'Cuz they </w:t>
      </w:r>
      <w:r w:rsidRPr="00AD7567">
        <w:rPr>
          <w:rFonts w:ascii="Times New Roman" w:eastAsia="Times New Roman" w:hAnsi="Times New Roman" w:cs="Times New Roman"/>
          <w:b/>
          <w:bCs/>
          <w:kern w:val="0"/>
          <w:sz w:val="10"/>
          <w:szCs w:val="10"/>
          <w14:ligatures w14:val="none"/>
        </w:rPr>
        <w:t>never earned it</w:t>
      </w:r>
      <w:r w:rsidRPr="00AD7567">
        <w:rPr>
          <w:rFonts w:ascii="Times New Roman" w:eastAsia="Times New Roman" w:hAnsi="Times New Roman" w:cs="Times New Roman"/>
          <w:kern w:val="0"/>
          <w:sz w:val="10"/>
          <w:szCs w:val="10"/>
          <w14:ligatures w14:val="none"/>
        </w:rPr>
        <w:t xml:space="preserve">. So they </w:t>
      </w:r>
      <w:r w:rsidRPr="00AD7567">
        <w:rPr>
          <w:rFonts w:ascii="Times New Roman" w:eastAsia="Times New Roman" w:hAnsi="Times New Roman" w:cs="Times New Roman"/>
          <w:b/>
          <w:bCs/>
          <w:kern w:val="0"/>
          <w:sz w:val="10"/>
          <w:szCs w:val="10"/>
          <w14:ligatures w14:val="none"/>
        </w:rPr>
        <w:t>don't respect their time</w:t>
      </w:r>
      <w:r w:rsidRPr="00AD7567">
        <w:rPr>
          <w:rFonts w:ascii="Times New Roman" w:eastAsia="Times New Roman" w:hAnsi="Times New Roman" w:cs="Times New Roman"/>
          <w:kern w:val="0"/>
          <w:sz w:val="10"/>
          <w:szCs w:val="10"/>
          <w14:ligatures w14:val="none"/>
        </w:rPr>
        <w:t xml:space="preserve">. And because they don't respect their time and they just have good genetics, they may have 10 out of 10 genes. So you wind up dating them. But the point is is that they don't understand that. So you got the therapist holding out the puke bucket. Puke, baby. Puke, baby. Puke. Okay. Then what you do is you </w:t>
      </w:r>
      <w:r w:rsidRPr="00AD7567">
        <w:rPr>
          <w:rFonts w:ascii="Times New Roman" w:eastAsia="Times New Roman" w:hAnsi="Times New Roman" w:cs="Times New Roman"/>
          <w:b/>
          <w:bCs/>
          <w:kern w:val="0"/>
          <w:sz w:val="10"/>
          <w:szCs w:val="10"/>
          <w14:ligatures w14:val="none"/>
        </w:rPr>
        <w:t>set up a meetup with that therapist where she or he, whoever it is, gets her issues off the table within 1 hour flat</w:t>
      </w:r>
      <w:r w:rsidRPr="00AD7567">
        <w:rPr>
          <w:rFonts w:ascii="Times New Roman" w:eastAsia="Times New Roman" w:hAnsi="Times New Roman" w:cs="Times New Roman"/>
          <w:kern w:val="0"/>
          <w:sz w:val="10"/>
          <w:szCs w:val="10"/>
          <w14:ligatures w14:val="none"/>
        </w:rPr>
        <w:t xml:space="preserve">. Now what you've done is you've got the puke bucket so that your partner doesn't have to puke on you. You've got the meetup so that all issues get off the table. You've got the date, which is a </w:t>
      </w:r>
      <w:r w:rsidRPr="00AD7567">
        <w:rPr>
          <w:rFonts w:ascii="Times New Roman" w:eastAsia="Times New Roman" w:hAnsi="Times New Roman" w:cs="Times New Roman"/>
          <w:b/>
          <w:bCs/>
          <w:kern w:val="0"/>
          <w:sz w:val="10"/>
          <w:szCs w:val="10"/>
          <w14:ligatures w14:val="none"/>
        </w:rPr>
        <w:t>10 out of 10 perfect date</w:t>
      </w:r>
      <w:r w:rsidRPr="00AD7567">
        <w:rPr>
          <w:rFonts w:ascii="Times New Roman" w:eastAsia="Times New Roman" w:hAnsi="Times New Roman" w:cs="Times New Roman"/>
          <w:kern w:val="0"/>
          <w:sz w:val="10"/>
          <w:szCs w:val="10"/>
          <w14:ligatures w14:val="none"/>
        </w:rPr>
        <w:t>, and then total attention. Now, when they go, "Baby, I need attention". You go, "</w:t>
      </w:r>
      <w:r w:rsidRPr="00AD7567">
        <w:rPr>
          <w:rFonts w:ascii="Times New Roman" w:eastAsia="Times New Roman" w:hAnsi="Times New Roman" w:cs="Times New Roman"/>
          <w:b/>
          <w:bCs/>
          <w:kern w:val="0"/>
          <w:sz w:val="10"/>
          <w:szCs w:val="10"/>
          <w14:ligatures w14:val="none"/>
        </w:rPr>
        <w:t>I can't wait for Thursday. You're so sexy</w:t>
      </w:r>
      <w:r w:rsidRPr="00AD7567">
        <w:rPr>
          <w:rFonts w:ascii="Times New Roman" w:eastAsia="Times New Roman" w:hAnsi="Times New Roman" w:cs="Times New Roman"/>
          <w:kern w:val="0"/>
          <w:sz w:val="10"/>
          <w:szCs w:val="10"/>
          <w14:ligatures w14:val="none"/>
        </w:rPr>
        <w:t>". You pick a restaurant. You pick the best restaurant in town. If you can't afford that, you pick whatever. You hype it up. You go, "</w:t>
      </w:r>
      <w:r w:rsidRPr="00AD7567">
        <w:rPr>
          <w:rFonts w:ascii="Times New Roman" w:eastAsia="Times New Roman" w:hAnsi="Times New Roman" w:cs="Times New Roman"/>
          <w:b/>
          <w:bCs/>
          <w:kern w:val="0"/>
          <w:sz w:val="10"/>
          <w:szCs w:val="10"/>
          <w14:ligatures w14:val="none"/>
        </w:rPr>
        <w:t>Baby, I can't wait for our walk internal park. You're so beautiful. Like, every moment I can't wait to see you</w:t>
      </w:r>
      <w:r w:rsidRPr="00AD7567">
        <w:rPr>
          <w:rFonts w:ascii="Times New Roman" w:eastAsia="Times New Roman" w:hAnsi="Times New Roman" w:cs="Times New Roman"/>
          <w:kern w:val="0"/>
          <w:sz w:val="10"/>
          <w:szCs w:val="10"/>
          <w14:ligatures w14:val="none"/>
        </w:rPr>
        <w:t>". Maybe she gets mad. "Baby, I care so much about what you have to say". "That's why I brought in Dr. So and So to hear about it 'cuz I want to hear every damn word". If she's in a bad mood, I say, "Baby, call the person".</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now that these are the Okay, now people hear this and then you know what they say? They go, "Well, if your partner's that bad, why are you even with them in the first place?" Right? Look, I get it. A lot of time I don't have just one partner. And then you could just say goodbye if they do anything. But let's say at some point, God forbid, you want a girlfriend. </w:t>
      </w:r>
      <w:r w:rsidRPr="00AD7567">
        <w:rPr>
          <w:rFonts w:ascii="Times New Roman" w:eastAsia="Times New Roman" w:hAnsi="Times New Roman" w:cs="Times New Roman"/>
          <w:b/>
          <w:bCs/>
          <w:kern w:val="0"/>
          <w:sz w:val="10"/>
          <w:szCs w:val="10"/>
          <w14:ligatures w14:val="none"/>
        </w:rPr>
        <w:t>Most people do not do an honest audit of how much of their time is being wasted by their significant other</w:t>
      </w:r>
      <w:r w:rsidRPr="00AD7567">
        <w:rPr>
          <w:rFonts w:ascii="Times New Roman" w:eastAsia="Times New Roman" w:hAnsi="Times New Roman" w:cs="Times New Roman"/>
          <w:kern w:val="0"/>
          <w:sz w:val="10"/>
          <w:szCs w:val="10"/>
          <w14:ligatures w14:val="none"/>
        </w:rPr>
        <w:t xml:space="preserve">. Well, you know, is it like a chore? Look, at some point you want love. You got to have a baby with somebody. So, </w:t>
      </w:r>
      <w:r w:rsidRPr="00AD7567">
        <w:rPr>
          <w:rFonts w:ascii="Times New Roman" w:eastAsia="Times New Roman" w:hAnsi="Times New Roman" w:cs="Times New Roman"/>
          <w:b/>
          <w:bCs/>
          <w:kern w:val="0"/>
          <w:sz w:val="10"/>
          <w:szCs w:val="10"/>
          <w14:ligatures w14:val="none"/>
        </w:rPr>
        <w:t>set it up properly</w:t>
      </w:r>
      <w:r w:rsidRPr="00AD7567">
        <w:rPr>
          <w:rFonts w:ascii="Times New Roman" w:eastAsia="Times New Roman" w:hAnsi="Times New Roman" w:cs="Times New Roman"/>
          <w:kern w:val="0"/>
          <w:sz w:val="10"/>
          <w:szCs w:val="10"/>
          <w14:ligatures w14:val="none"/>
        </w:rPr>
        <w:t xml:space="preserve">. Okay? A lot of people object to this, but I'll tell you this, and we were to ask the women here, would you rather your man has his phone on, keeps looking at his phone, doesn't look in your eyes, doesn't listen, but takes you out to Pizza Hut every night while he just sits on his phone mad, or would you rather have something beautiful and so exciting, and all week you get excited for it, and then you dress up, he dresses up, all the attention on you, and then during the other time, he also will meet up with you in a structured environment, talk about any issues, and then aside from that, he's building something so that you're on the most beautiful lifestyle that you could have. Do you want that or do you want the pizza? The second option. And would that allow you to maybe </w:t>
      </w:r>
      <w:r w:rsidRPr="00AD7567">
        <w:rPr>
          <w:rFonts w:ascii="Times New Roman" w:eastAsia="Times New Roman" w:hAnsi="Times New Roman" w:cs="Times New Roman"/>
          <w:b/>
          <w:bCs/>
          <w:kern w:val="0"/>
          <w:sz w:val="10"/>
          <w:szCs w:val="10"/>
          <w14:ligatures w14:val="none"/>
        </w:rPr>
        <w:t>burn less of your man's time</w:t>
      </w:r>
      <w:r w:rsidRPr="00AD7567">
        <w:rPr>
          <w:rFonts w:ascii="Times New Roman" w:eastAsia="Times New Roman" w:hAnsi="Times New Roman" w:cs="Times New Roman"/>
          <w:kern w:val="0"/>
          <w:sz w:val="10"/>
          <w:szCs w:val="10"/>
          <w14:ligatures w14:val="none"/>
        </w:rPr>
        <w:t xml:space="preserve">? Yes. </w:t>
      </w:r>
      <w:r w:rsidRPr="00AD7567">
        <w:rPr>
          <w:rFonts w:ascii="Times New Roman" w:eastAsia="Times New Roman" w:hAnsi="Times New Roman" w:cs="Times New Roman"/>
          <w:b/>
          <w:bCs/>
          <w:kern w:val="0"/>
          <w:sz w:val="10"/>
          <w:szCs w:val="10"/>
          <w14:ligatures w14:val="none"/>
        </w:rPr>
        <w:t>A more diverse life</w:t>
      </w:r>
      <w:r w:rsidRPr="00AD7567">
        <w:rPr>
          <w:rFonts w:ascii="Times New Roman" w:eastAsia="Times New Roman" w:hAnsi="Times New Roman" w:cs="Times New Roman"/>
          <w:kern w:val="0"/>
          <w:sz w:val="10"/>
          <w:szCs w:val="10"/>
          <w14:ligatures w14:val="none"/>
        </w:rPr>
        <w:t>. That's right. Okay.</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that is an example of </w:t>
      </w:r>
      <w:r w:rsidRPr="00AD7567">
        <w:rPr>
          <w:rFonts w:ascii="Times New Roman" w:eastAsia="Times New Roman" w:hAnsi="Times New Roman" w:cs="Times New Roman"/>
          <w:b/>
          <w:bCs/>
          <w:kern w:val="0"/>
          <w:sz w:val="10"/>
          <w:szCs w:val="10"/>
          <w14:ligatures w14:val="none"/>
        </w:rPr>
        <w:t>saving time</w:t>
      </w:r>
      <w:r w:rsidRPr="00AD7567">
        <w:rPr>
          <w:rFonts w:ascii="Times New Roman" w:eastAsia="Times New Roman" w:hAnsi="Times New Roman" w:cs="Times New Roman"/>
          <w:kern w:val="0"/>
          <w:sz w:val="10"/>
          <w:szCs w:val="10"/>
          <w14:ligatures w14:val="none"/>
        </w:rPr>
        <w:t xml:space="preserve">. Again, a lot of people like, well, why would you deal with someone if you have to deal with that? </w:t>
      </w:r>
      <w:r w:rsidRPr="00AD7567">
        <w:rPr>
          <w:rFonts w:ascii="Times New Roman" w:eastAsia="Times New Roman" w:hAnsi="Times New Roman" w:cs="Times New Roman"/>
          <w:b/>
          <w:bCs/>
          <w:kern w:val="0"/>
          <w:sz w:val="10"/>
          <w:szCs w:val="10"/>
          <w14:ligatures w14:val="none"/>
        </w:rPr>
        <w:t>People make drama</w:t>
      </w:r>
      <w:r w:rsidRPr="00AD7567">
        <w:rPr>
          <w:rFonts w:ascii="Times New Roman" w:eastAsia="Times New Roman" w:hAnsi="Times New Roman" w:cs="Times New Roman"/>
          <w:kern w:val="0"/>
          <w:sz w:val="10"/>
          <w:szCs w:val="10"/>
          <w14:ligatures w14:val="none"/>
        </w:rPr>
        <w:t xml:space="preserve">, guys. Okay. </w:t>
      </w:r>
      <w:r w:rsidRPr="00AD7567">
        <w:rPr>
          <w:rFonts w:ascii="Times New Roman" w:eastAsia="Times New Roman" w:hAnsi="Times New Roman" w:cs="Times New Roman"/>
          <w:b/>
          <w:bCs/>
          <w:kern w:val="0"/>
          <w:sz w:val="10"/>
          <w:szCs w:val="10"/>
          <w14:ligatures w14:val="none"/>
        </w:rPr>
        <w:t>People make drama</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Tik Tok makes drama</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News makes drama</w:t>
      </w:r>
      <w:r w:rsidRPr="00AD7567">
        <w:rPr>
          <w:rFonts w:ascii="Times New Roman" w:eastAsia="Times New Roman" w:hAnsi="Times New Roman" w:cs="Times New Roman"/>
          <w:kern w:val="0"/>
          <w:sz w:val="10"/>
          <w:szCs w:val="10"/>
          <w14:ligatures w14:val="none"/>
        </w:rPr>
        <w:t xml:space="preserve">. It is a </w:t>
      </w:r>
      <w:r w:rsidRPr="00AD7567">
        <w:rPr>
          <w:rFonts w:ascii="Times New Roman" w:eastAsia="Times New Roman" w:hAnsi="Times New Roman" w:cs="Times New Roman"/>
          <w:b/>
          <w:bCs/>
          <w:kern w:val="0"/>
          <w:sz w:val="10"/>
          <w:szCs w:val="10"/>
          <w14:ligatures w14:val="none"/>
        </w:rPr>
        <w:t>battle for your time</w:t>
      </w:r>
      <w:r w:rsidRPr="00AD7567">
        <w:rPr>
          <w:rFonts w:ascii="Times New Roman" w:eastAsia="Times New Roman" w:hAnsi="Times New Roman" w:cs="Times New Roman"/>
          <w:kern w:val="0"/>
          <w:sz w:val="10"/>
          <w:szCs w:val="10"/>
          <w14:ligatures w14:val="none"/>
        </w:rPr>
        <w:t xml:space="preserve">. Say </w:t>
      </w:r>
      <w:r w:rsidRPr="00AD7567">
        <w:rPr>
          <w:rFonts w:ascii="Times New Roman" w:eastAsia="Times New Roman" w:hAnsi="Times New Roman" w:cs="Times New Roman"/>
          <w:b/>
          <w:bCs/>
          <w:kern w:val="0"/>
          <w:sz w:val="10"/>
          <w:szCs w:val="10"/>
          <w14:ligatures w14:val="none"/>
        </w:rPr>
        <w:t>battle for time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Battle for focus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Battle for momentum</w:t>
      </w:r>
      <w:r w:rsidRPr="00AD7567">
        <w:rPr>
          <w:rFonts w:ascii="Times New Roman" w:eastAsia="Times New Roman" w:hAnsi="Times New Roman" w:cs="Times New Roman"/>
          <w:kern w:val="0"/>
          <w:sz w:val="10"/>
          <w:szCs w:val="10"/>
          <w14:ligatures w14:val="none"/>
        </w:rPr>
        <w:t xml:space="preserve">. Say </w:t>
      </w:r>
      <w:r w:rsidRPr="00AD7567">
        <w:rPr>
          <w:rFonts w:ascii="Times New Roman" w:eastAsia="Times New Roman" w:hAnsi="Times New Roman" w:cs="Times New Roman"/>
          <w:b/>
          <w:bCs/>
          <w:kern w:val="0"/>
          <w:sz w:val="10"/>
          <w:szCs w:val="10"/>
          <w14:ligatures w14:val="none"/>
        </w:rPr>
        <w:t>systems, not episodes</w:t>
      </w:r>
      <w:r w:rsidRPr="00AD7567">
        <w:rPr>
          <w:rFonts w:ascii="Times New Roman" w:eastAsia="Times New Roman" w:hAnsi="Times New Roman" w:cs="Times New Roman"/>
          <w:kern w:val="0"/>
          <w:sz w:val="10"/>
          <w:szCs w:val="10"/>
          <w14:ligatures w14:val="none"/>
        </w:rPr>
        <w:t xml:space="preserve">. What does that mean? You get in an argument with your significant other. That's an </w:t>
      </w:r>
      <w:r w:rsidRPr="00AD7567">
        <w:rPr>
          <w:rFonts w:ascii="Times New Roman" w:eastAsia="Times New Roman" w:hAnsi="Times New Roman" w:cs="Times New Roman"/>
          <w:b/>
          <w:bCs/>
          <w:kern w:val="0"/>
          <w:sz w:val="10"/>
          <w:szCs w:val="10"/>
          <w14:ligatures w14:val="none"/>
        </w:rPr>
        <w:t>episode</w:t>
      </w:r>
      <w:r w:rsidRPr="00AD7567">
        <w:rPr>
          <w:rFonts w:ascii="Times New Roman" w:eastAsia="Times New Roman" w:hAnsi="Times New Roman" w:cs="Times New Roman"/>
          <w:kern w:val="0"/>
          <w:sz w:val="10"/>
          <w:szCs w:val="10"/>
          <w14:ligatures w14:val="none"/>
        </w:rPr>
        <w:t xml:space="preserve">. Freaking forget the episode. </w:t>
      </w:r>
      <w:r w:rsidRPr="00AD7567">
        <w:rPr>
          <w:rFonts w:ascii="Times New Roman" w:eastAsia="Times New Roman" w:hAnsi="Times New Roman" w:cs="Times New Roman"/>
          <w:b/>
          <w:bCs/>
          <w:kern w:val="0"/>
          <w:sz w:val="10"/>
          <w:szCs w:val="10"/>
          <w14:ligatures w14:val="none"/>
        </w:rPr>
        <w:t>Built right away</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Start building a system that can minimize that from happening again</w:t>
      </w:r>
      <w:r w:rsidRPr="00AD7567">
        <w:rPr>
          <w:rFonts w:ascii="Times New Roman" w:eastAsia="Times New Roman" w:hAnsi="Times New Roman" w:cs="Times New Roman"/>
          <w:kern w:val="0"/>
          <w:sz w:val="10"/>
          <w:szCs w:val="10"/>
          <w14:ligatures w14:val="none"/>
        </w:rPr>
        <w:t xml:space="preserve">. Look, if someone flips out, look, it's all good that you flipped out. </w:t>
      </w:r>
      <w:r w:rsidRPr="00AD7567">
        <w:rPr>
          <w:rFonts w:ascii="Times New Roman" w:eastAsia="Times New Roman" w:hAnsi="Times New Roman" w:cs="Times New Roman"/>
          <w:b/>
          <w:bCs/>
          <w:kern w:val="0"/>
          <w:sz w:val="10"/>
          <w:szCs w:val="10"/>
          <w14:ligatures w14:val="none"/>
        </w:rPr>
        <w:t>What's a system where this stops</w:t>
      </w:r>
      <w:r w:rsidRPr="00AD7567">
        <w:rPr>
          <w:rFonts w:ascii="Times New Roman" w:eastAsia="Times New Roman" w:hAnsi="Times New Roman" w:cs="Times New Roman"/>
          <w:kern w:val="0"/>
          <w:sz w:val="10"/>
          <w:szCs w:val="10"/>
          <w14:ligatures w14:val="none"/>
        </w:rPr>
        <w:t xml:space="preserve">? Because I need my time. It is a </w:t>
      </w:r>
      <w:r w:rsidRPr="00AD7567">
        <w:rPr>
          <w:rFonts w:ascii="Times New Roman" w:eastAsia="Times New Roman" w:hAnsi="Times New Roman" w:cs="Times New Roman"/>
          <w:b/>
          <w:bCs/>
          <w:kern w:val="0"/>
          <w:sz w:val="10"/>
          <w:szCs w:val="10"/>
          <w14:ligatures w14:val="none"/>
        </w:rPr>
        <w:t>battle for time, focus, and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The Benefits of Focused Momentum</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if I put aside a weekend here and I turn off my phone and I lock in for a couple days and I get into momentum state, let's look what happens. </w:t>
      </w:r>
      <w:r w:rsidRPr="00AD7567">
        <w:rPr>
          <w:rFonts w:ascii="Times New Roman" w:eastAsia="Times New Roman" w:hAnsi="Times New Roman" w:cs="Times New Roman"/>
          <w:b/>
          <w:bCs/>
          <w:kern w:val="0"/>
          <w:sz w:val="10"/>
          <w:szCs w:val="10"/>
          <w14:ligatures w14:val="none"/>
        </w:rPr>
        <w:t>Videos get done, sales get done, experiments get done, public speaking skills improve</w:t>
      </w:r>
      <w:r w:rsidRPr="00AD7567">
        <w:rPr>
          <w:rFonts w:ascii="Times New Roman" w:eastAsia="Times New Roman" w:hAnsi="Times New Roman" w:cs="Times New Roman"/>
          <w:kern w:val="0"/>
          <w:sz w:val="10"/>
          <w:szCs w:val="10"/>
          <w14:ligatures w14:val="none"/>
        </w:rPr>
        <w:t xml:space="preserve">. That's called </w:t>
      </w:r>
      <w:r w:rsidRPr="00AD7567">
        <w:rPr>
          <w:rFonts w:ascii="Times New Roman" w:eastAsia="Times New Roman" w:hAnsi="Times New Roman" w:cs="Times New Roman"/>
          <w:b/>
          <w:bCs/>
          <w:kern w:val="0"/>
          <w:sz w:val="10"/>
          <w:szCs w:val="10"/>
          <w14:ligatures w14:val="none"/>
        </w:rPr>
        <w:t>setting aside time</w:t>
      </w:r>
      <w:r w:rsidRPr="00AD7567">
        <w:rPr>
          <w:rFonts w:ascii="Times New Roman" w:eastAsia="Times New Roman" w:hAnsi="Times New Roman" w:cs="Times New Roman"/>
          <w:kern w:val="0"/>
          <w:sz w:val="10"/>
          <w:szCs w:val="10"/>
          <w14:ligatures w14:val="none"/>
        </w:rPr>
        <w:t xml:space="preserve">. You guys who set a time aside time to be here are </w:t>
      </w:r>
      <w:r w:rsidRPr="00AD7567">
        <w:rPr>
          <w:rFonts w:ascii="Times New Roman" w:eastAsia="Times New Roman" w:hAnsi="Times New Roman" w:cs="Times New Roman"/>
          <w:b/>
          <w:bCs/>
          <w:kern w:val="0"/>
          <w:sz w:val="10"/>
          <w:szCs w:val="10"/>
          <w14:ligatures w14:val="none"/>
        </w:rPr>
        <w:t>learning, growing, networking, getting information, getting put in your head</w:t>
      </w:r>
      <w:r w:rsidRPr="00AD7567">
        <w:rPr>
          <w:rFonts w:ascii="Times New Roman" w:eastAsia="Times New Roman" w:hAnsi="Times New Roman" w:cs="Times New Roman"/>
          <w:kern w:val="0"/>
          <w:sz w:val="10"/>
          <w:szCs w:val="10"/>
          <w14:ligatures w14:val="none"/>
        </w:rPr>
        <w:t>. You're going to do better here over the next 3 days than anything that you'd likely do anywhere else in the world. Okay.</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this event is </w:t>
      </w:r>
      <w:r w:rsidRPr="00AD7567">
        <w:rPr>
          <w:rFonts w:ascii="Times New Roman" w:eastAsia="Times New Roman" w:hAnsi="Times New Roman" w:cs="Times New Roman"/>
          <w:b/>
          <w:bCs/>
          <w:kern w:val="0"/>
          <w:sz w:val="10"/>
          <w:szCs w:val="10"/>
          <w14:ligatures w14:val="none"/>
        </w:rPr>
        <w:t>free</w:t>
      </w:r>
      <w:r w:rsidRPr="00AD7567">
        <w:rPr>
          <w:rFonts w:ascii="Times New Roman" w:eastAsia="Times New Roman" w:hAnsi="Times New Roman" w:cs="Times New Roman"/>
          <w:kern w:val="0"/>
          <w:sz w:val="10"/>
          <w:szCs w:val="10"/>
          <w14:ligatures w14:val="none"/>
        </w:rPr>
        <w:t xml:space="preserve"> and yet this free event will be a </w:t>
      </w:r>
      <w:r w:rsidRPr="00AD7567">
        <w:rPr>
          <w:rFonts w:ascii="Times New Roman" w:eastAsia="Times New Roman" w:hAnsi="Times New Roman" w:cs="Times New Roman"/>
          <w:b/>
          <w:bCs/>
          <w:kern w:val="0"/>
          <w:sz w:val="10"/>
          <w:szCs w:val="10"/>
          <w14:ligatures w14:val="none"/>
        </w:rPr>
        <w:t>better event</w:t>
      </w:r>
      <w:r w:rsidRPr="00AD7567">
        <w:rPr>
          <w:rFonts w:ascii="Times New Roman" w:eastAsia="Times New Roman" w:hAnsi="Times New Roman" w:cs="Times New Roman"/>
          <w:kern w:val="0"/>
          <w:sz w:val="10"/>
          <w:szCs w:val="10"/>
          <w14:ligatures w14:val="none"/>
        </w:rPr>
        <w:t xml:space="preserve"> in my prediction than even a </w:t>
      </w:r>
      <w:r w:rsidRPr="00AD7567">
        <w:rPr>
          <w:rFonts w:ascii="Times New Roman" w:eastAsia="Times New Roman" w:hAnsi="Times New Roman" w:cs="Times New Roman"/>
          <w:b/>
          <w:bCs/>
          <w:kern w:val="0"/>
          <w:sz w:val="10"/>
          <w:szCs w:val="10"/>
          <w14:ligatures w14:val="none"/>
        </w:rPr>
        <w:t>50K event</w:t>
      </w:r>
      <w:r w:rsidRPr="00AD7567">
        <w:rPr>
          <w:rFonts w:ascii="Times New Roman" w:eastAsia="Times New Roman" w:hAnsi="Times New Roman" w:cs="Times New Roman"/>
          <w:kern w:val="0"/>
          <w:sz w:val="10"/>
          <w:szCs w:val="10"/>
          <w14:ligatures w14:val="none"/>
        </w:rPr>
        <w:t xml:space="preserve"> with anybody else. I'm going to make that prediction. I'll ask you at the end of the last day. Okay, you guys have been enjoying the event so far by the way. Thank you guys. I appreciate it. Thank you. So guys, this might sound extreme.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Let me ask you this. I just spent 5 years going to </w:t>
      </w:r>
      <w:r w:rsidRPr="00AD7567">
        <w:rPr>
          <w:rFonts w:ascii="Times New Roman" w:eastAsia="Times New Roman" w:hAnsi="Times New Roman" w:cs="Times New Roman"/>
          <w:b/>
          <w:bCs/>
          <w:kern w:val="0"/>
          <w:sz w:val="10"/>
          <w:szCs w:val="10"/>
          <w14:ligatures w14:val="none"/>
        </w:rPr>
        <w:t>every national park with my children</w:t>
      </w:r>
      <w:r w:rsidRPr="00AD7567">
        <w:rPr>
          <w:rFonts w:ascii="Times New Roman" w:eastAsia="Times New Roman" w:hAnsi="Times New Roman" w:cs="Times New Roman"/>
          <w:kern w:val="0"/>
          <w:sz w:val="10"/>
          <w:szCs w:val="10"/>
          <w14:ligatures w14:val="none"/>
        </w:rPr>
        <w:t xml:space="preserve">. I went to almost every national park in the country. I skied almost every major ski until I broke my leg. That was kind of dumb. </w:t>
      </w:r>
      <w:r w:rsidRPr="00AD7567">
        <w:rPr>
          <w:rFonts w:ascii="Times New Roman" w:eastAsia="Times New Roman" w:hAnsi="Times New Roman" w:cs="Times New Roman"/>
          <w:b/>
          <w:bCs/>
          <w:kern w:val="0"/>
          <w:sz w:val="10"/>
          <w:szCs w:val="10"/>
          <w14:ligatures w14:val="none"/>
        </w:rPr>
        <w:t>Private planes in Alaska</w:t>
      </w:r>
      <w:r w:rsidRPr="00AD7567">
        <w:rPr>
          <w:rFonts w:ascii="Times New Roman" w:eastAsia="Times New Roman" w:hAnsi="Times New Roman" w:cs="Times New Roman"/>
          <w:kern w:val="0"/>
          <w:sz w:val="10"/>
          <w:szCs w:val="10"/>
          <w14:ligatures w14:val="none"/>
        </w:rPr>
        <w:t xml:space="preserve"> flying around with my kids. </w:t>
      </w:r>
      <w:r w:rsidRPr="00AD7567">
        <w:rPr>
          <w:rFonts w:ascii="Times New Roman" w:eastAsia="Times New Roman" w:hAnsi="Times New Roman" w:cs="Times New Roman"/>
          <w:b/>
          <w:bCs/>
          <w:kern w:val="0"/>
          <w:sz w:val="10"/>
          <w:szCs w:val="10"/>
          <w14:ligatures w14:val="none"/>
        </w:rPr>
        <w:t>Best parties in Hollywood Hills in LA</w:t>
      </w:r>
      <w:r w:rsidRPr="00AD7567">
        <w:rPr>
          <w:rFonts w:ascii="Times New Roman" w:eastAsia="Times New Roman" w:hAnsi="Times New Roman" w:cs="Times New Roman"/>
          <w:kern w:val="0"/>
          <w:sz w:val="10"/>
          <w:szCs w:val="10"/>
          <w14:ligatures w14:val="none"/>
        </w:rPr>
        <w:t xml:space="preserve"> doing some of the best parties. </w:t>
      </w:r>
      <w:r w:rsidRPr="00AD7567">
        <w:rPr>
          <w:rFonts w:ascii="Times New Roman" w:eastAsia="Times New Roman" w:hAnsi="Times New Roman" w:cs="Times New Roman"/>
          <w:b/>
          <w:bCs/>
          <w:kern w:val="0"/>
          <w:sz w:val="10"/>
          <w:szCs w:val="10"/>
          <w14:ligatures w14:val="none"/>
        </w:rPr>
        <w:t>Amazing dating life</w:t>
      </w:r>
      <w:r w:rsidRPr="00AD7567">
        <w:rPr>
          <w:rFonts w:ascii="Times New Roman" w:eastAsia="Times New Roman" w:hAnsi="Times New Roman" w:cs="Times New Roman"/>
          <w:kern w:val="0"/>
          <w:sz w:val="10"/>
          <w:szCs w:val="10"/>
          <w14:ligatures w14:val="none"/>
        </w:rPr>
        <w:t xml:space="preserve"> having fun. None. Okay. I can afford supplements that allow my mind to be </w:t>
      </w:r>
      <w:r w:rsidRPr="00AD7567">
        <w:rPr>
          <w:rFonts w:ascii="Times New Roman" w:eastAsia="Times New Roman" w:hAnsi="Times New Roman" w:cs="Times New Roman"/>
          <w:b/>
          <w:bCs/>
          <w:kern w:val="0"/>
          <w:sz w:val="10"/>
          <w:szCs w:val="10"/>
          <w14:ligatures w14:val="none"/>
        </w:rPr>
        <w:t>sharp</w:t>
      </w:r>
      <w:r w:rsidRPr="00AD7567">
        <w:rPr>
          <w:rFonts w:ascii="Times New Roman" w:eastAsia="Times New Roman" w:hAnsi="Times New Roman" w:cs="Times New Roman"/>
          <w:kern w:val="0"/>
          <w:sz w:val="10"/>
          <w:szCs w:val="10"/>
          <w14:ligatures w14:val="none"/>
        </w:rPr>
        <w:t xml:space="preserve"> as I get older. I have </w:t>
      </w:r>
      <w:r w:rsidRPr="00AD7567">
        <w:rPr>
          <w:rFonts w:ascii="Times New Roman" w:eastAsia="Times New Roman" w:hAnsi="Times New Roman" w:cs="Times New Roman"/>
          <w:b/>
          <w:bCs/>
          <w:kern w:val="0"/>
          <w:sz w:val="10"/>
          <w:szCs w:val="10"/>
          <w14:ligatures w14:val="none"/>
        </w:rPr>
        <w:t>not been sick in 14 years</w:t>
      </w:r>
      <w:r w:rsidRPr="00AD7567">
        <w:rPr>
          <w:rFonts w:ascii="Times New Roman" w:eastAsia="Times New Roman" w:hAnsi="Times New Roman" w:cs="Times New Roman"/>
          <w:kern w:val="0"/>
          <w:sz w:val="10"/>
          <w:szCs w:val="10"/>
          <w14:ligatures w14:val="none"/>
        </w:rPr>
        <w:t xml:space="preserve">. So, I'm not saying I can replicate that result for everybody or that that's common. But you think taking some very expensive natural supplements might help? Do you want to give your kids the </w:t>
      </w:r>
      <w:r w:rsidRPr="00AD7567">
        <w:rPr>
          <w:rFonts w:ascii="Times New Roman" w:eastAsia="Times New Roman" w:hAnsi="Times New Roman" w:cs="Times New Roman"/>
          <w:b/>
          <w:bCs/>
          <w:kern w:val="0"/>
          <w:sz w:val="10"/>
          <w:szCs w:val="10"/>
          <w14:ligatures w14:val="none"/>
        </w:rPr>
        <w:t>best education</w:t>
      </w:r>
      <w:r w:rsidRPr="00AD7567">
        <w:rPr>
          <w:rFonts w:ascii="Times New Roman" w:eastAsia="Times New Roman" w:hAnsi="Times New Roman" w:cs="Times New Roman"/>
          <w:kern w:val="0"/>
          <w:sz w:val="10"/>
          <w:szCs w:val="10"/>
          <w14:ligatures w14:val="none"/>
        </w:rPr>
        <w:t xml:space="preserve">? Do you think it's a </w:t>
      </w:r>
      <w:r w:rsidRPr="00AD7567">
        <w:rPr>
          <w:rFonts w:ascii="Times New Roman" w:eastAsia="Times New Roman" w:hAnsi="Times New Roman" w:cs="Times New Roman"/>
          <w:b/>
          <w:bCs/>
          <w:kern w:val="0"/>
          <w:sz w:val="10"/>
          <w:szCs w:val="10"/>
          <w14:ligatures w14:val="none"/>
        </w:rPr>
        <w:t>great education</w:t>
      </w:r>
      <w:r w:rsidRPr="00AD7567">
        <w:rPr>
          <w:rFonts w:ascii="Times New Roman" w:eastAsia="Times New Roman" w:hAnsi="Times New Roman" w:cs="Times New Roman"/>
          <w:kern w:val="0"/>
          <w:sz w:val="10"/>
          <w:szCs w:val="10"/>
          <w14:ligatures w14:val="none"/>
        </w:rPr>
        <w:t xml:space="preserve"> for your children and family to get to </w:t>
      </w:r>
      <w:r w:rsidRPr="00AD7567">
        <w:rPr>
          <w:rFonts w:ascii="Times New Roman" w:eastAsia="Times New Roman" w:hAnsi="Times New Roman" w:cs="Times New Roman"/>
          <w:b/>
          <w:bCs/>
          <w:kern w:val="0"/>
          <w:sz w:val="10"/>
          <w:szCs w:val="10"/>
          <w14:ligatures w14:val="none"/>
        </w:rPr>
        <w:t>go see the country</w:t>
      </w:r>
      <w:r w:rsidRPr="00AD7567">
        <w:rPr>
          <w:rFonts w:ascii="Times New Roman" w:eastAsia="Times New Roman" w:hAnsi="Times New Roman" w:cs="Times New Roman"/>
          <w:kern w:val="0"/>
          <w:sz w:val="10"/>
          <w:szCs w:val="10"/>
          <w14:ligatures w14:val="none"/>
        </w:rPr>
        <w:t xml:space="preserve">? Do you maybe want to do a </w:t>
      </w:r>
      <w:r w:rsidRPr="00AD7567">
        <w:rPr>
          <w:rFonts w:ascii="Times New Roman" w:eastAsia="Times New Roman" w:hAnsi="Times New Roman" w:cs="Times New Roman"/>
          <w:b/>
          <w:bCs/>
          <w:kern w:val="0"/>
          <w:sz w:val="10"/>
          <w:szCs w:val="10"/>
          <w14:ligatures w14:val="none"/>
        </w:rPr>
        <w:t>5-year retirement</w:t>
      </w:r>
      <w:r w:rsidRPr="00AD7567">
        <w:rPr>
          <w:rFonts w:ascii="Times New Roman" w:eastAsia="Times New Roman" w:hAnsi="Times New Roman" w:cs="Times New Roman"/>
          <w:kern w:val="0"/>
          <w:sz w:val="10"/>
          <w:szCs w:val="10"/>
          <w14:ligatures w14:val="none"/>
        </w:rPr>
        <w:t xml:space="preserve"> like I did from 40 to 45 before deciding what you want your ultimate legacy from 45 to 65 to be if I happen to make it that far? Well, then is it worth </w:t>
      </w:r>
      <w:r w:rsidRPr="00AD7567">
        <w:rPr>
          <w:rFonts w:ascii="Times New Roman" w:eastAsia="Times New Roman" w:hAnsi="Times New Roman" w:cs="Times New Roman"/>
          <w:b/>
          <w:bCs/>
          <w:kern w:val="0"/>
          <w:sz w:val="10"/>
          <w:szCs w:val="10"/>
          <w14:ligatures w14:val="none"/>
        </w:rPr>
        <w:t>cutting off Tik Tok</w:t>
      </w:r>
      <w:r w:rsidRPr="00AD7567">
        <w:rPr>
          <w:rFonts w:ascii="Times New Roman" w:eastAsia="Times New Roman" w:hAnsi="Times New Roman" w:cs="Times New Roman"/>
          <w:kern w:val="0"/>
          <w:sz w:val="10"/>
          <w:szCs w:val="10"/>
          <w14:ligatures w14:val="none"/>
        </w:rPr>
        <w:t xml:space="preserve"> and an </w:t>
      </w:r>
      <w:r w:rsidRPr="00AD7567">
        <w:rPr>
          <w:rFonts w:ascii="Times New Roman" w:eastAsia="Times New Roman" w:hAnsi="Times New Roman" w:cs="Times New Roman"/>
          <w:b/>
          <w:bCs/>
          <w:kern w:val="0"/>
          <w:sz w:val="10"/>
          <w:szCs w:val="10"/>
          <w14:ligatures w14:val="none"/>
        </w:rPr>
        <w:t>annoying significant other</w:t>
      </w:r>
      <w:r w:rsidRPr="00AD7567">
        <w:rPr>
          <w:rFonts w:ascii="Times New Roman" w:eastAsia="Times New Roman" w:hAnsi="Times New Roman" w:cs="Times New Roman"/>
          <w:kern w:val="0"/>
          <w:sz w:val="10"/>
          <w:szCs w:val="10"/>
          <w14:ligatures w14:val="none"/>
        </w:rPr>
        <w:t xml:space="preserve">? Yeah. What's it worth to you? </w:t>
      </w:r>
      <w:r w:rsidRPr="00AD7567">
        <w:rPr>
          <w:rFonts w:ascii="Times New Roman" w:eastAsia="Times New Roman" w:hAnsi="Times New Roman" w:cs="Times New Roman"/>
          <w:b/>
          <w:bCs/>
          <w:kern w:val="0"/>
          <w:sz w:val="10"/>
          <w:szCs w:val="10"/>
          <w14:ligatures w14:val="none"/>
        </w:rPr>
        <w:t>Make a choice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Get proactive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Audit extensively</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that's kind of the foundation is you go to your job, you're freaking exhausted and you're like, "Man, I don't know what to do". "This is driving me like, you know, like I'm tired". "I'm just getting sucked in this shit like like like this syrupy kind of plasma that's just taking away my focus". Understand that at the highest of levels, your desire to </w:t>
      </w:r>
      <w:r w:rsidRPr="00AD7567">
        <w:rPr>
          <w:rFonts w:ascii="Times New Roman" w:eastAsia="Times New Roman" w:hAnsi="Times New Roman" w:cs="Times New Roman"/>
          <w:b/>
          <w:bCs/>
          <w:kern w:val="0"/>
          <w:sz w:val="10"/>
          <w:szCs w:val="10"/>
          <w14:ligatures w14:val="none"/>
        </w:rPr>
        <w:t>master your time</w:t>
      </w:r>
      <w:r w:rsidRPr="00AD7567">
        <w:rPr>
          <w:rFonts w:ascii="Times New Roman" w:eastAsia="Times New Roman" w:hAnsi="Times New Roman" w:cs="Times New Roman"/>
          <w:kern w:val="0"/>
          <w:sz w:val="10"/>
          <w:szCs w:val="10"/>
          <w14:ligatures w14:val="none"/>
        </w:rPr>
        <w:t>, that's common with everybody.</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The Secret Society of Winners and Pre-Qualified Leads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let let me show Do you guys want to hear about the </w:t>
      </w:r>
      <w:r w:rsidRPr="00AD7567">
        <w:rPr>
          <w:rFonts w:ascii="Times New Roman" w:eastAsia="Times New Roman" w:hAnsi="Times New Roman" w:cs="Times New Roman"/>
          <w:b/>
          <w:bCs/>
          <w:kern w:val="0"/>
          <w:sz w:val="10"/>
          <w:szCs w:val="10"/>
          <w14:ligatures w14:val="none"/>
        </w:rPr>
        <w:t>secret society of the winners</w:t>
      </w:r>
      <w:r w:rsidRPr="00AD7567">
        <w:rPr>
          <w:rFonts w:ascii="Times New Roman" w:eastAsia="Times New Roman" w:hAnsi="Times New Roman" w:cs="Times New Roman"/>
          <w:kern w:val="0"/>
          <w:sz w:val="10"/>
          <w:szCs w:val="10"/>
          <w14:ligatures w14:val="none"/>
        </w:rPr>
        <w:t>? Do you guys want to hear what the secret society of the winners is like? Let me show you the secret society of the winners. What it looks like.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so this is not necessarily with every wealthy person. I'm just giving you an example, but I'm going to go much deeper. Who knows what kind of watch this is? What does that watch cost? It's about </w:t>
      </w:r>
      <w:r w:rsidRPr="00AD7567">
        <w:rPr>
          <w:rFonts w:ascii="Times New Roman" w:eastAsia="Times New Roman" w:hAnsi="Times New Roman" w:cs="Times New Roman"/>
          <w:b/>
          <w:bCs/>
          <w:kern w:val="0"/>
          <w:sz w:val="10"/>
          <w:szCs w:val="10"/>
          <w14:ligatures w14:val="none"/>
        </w:rPr>
        <w:t>120,000 bucks</w:t>
      </w:r>
      <w:r w:rsidRPr="00AD7567">
        <w:rPr>
          <w:rFonts w:ascii="Times New Roman" w:eastAsia="Times New Roman" w:hAnsi="Times New Roman" w:cs="Times New Roman"/>
          <w:kern w:val="0"/>
          <w:sz w:val="10"/>
          <w:szCs w:val="10"/>
          <w14:ligatures w14:val="none"/>
        </w:rPr>
        <w:t xml:space="preserve">, right? So, it's called a </w:t>
      </w:r>
      <w:r w:rsidRPr="00AD7567">
        <w:rPr>
          <w:rFonts w:ascii="Times New Roman" w:eastAsia="Times New Roman" w:hAnsi="Times New Roman" w:cs="Times New Roman"/>
          <w:b/>
          <w:bCs/>
          <w:kern w:val="0"/>
          <w:sz w:val="10"/>
          <w:szCs w:val="10"/>
          <w14:ligatures w14:val="none"/>
        </w:rPr>
        <w:t>Patek Nautilus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$120,000</w:t>
      </w:r>
      <w:r w:rsidRPr="00AD7567">
        <w:rPr>
          <w:rFonts w:ascii="Times New Roman" w:eastAsia="Times New Roman" w:hAnsi="Times New Roman" w:cs="Times New Roman"/>
          <w:kern w:val="0"/>
          <w:sz w:val="10"/>
          <w:szCs w:val="10"/>
          <w14:ligatures w14:val="none"/>
        </w:rPr>
        <w:t xml:space="preserve">. This watch is dumb. This watch is not even as good as many watches you get at Macy's. But you can resell it at a </w:t>
      </w:r>
      <w:r w:rsidRPr="00AD7567">
        <w:rPr>
          <w:rFonts w:ascii="Times New Roman" w:eastAsia="Times New Roman" w:hAnsi="Times New Roman" w:cs="Times New Roman"/>
          <w:b/>
          <w:bCs/>
          <w:kern w:val="0"/>
          <w:sz w:val="10"/>
          <w:szCs w:val="10"/>
          <w14:ligatures w14:val="none"/>
        </w:rPr>
        <w:t>profit</w:t>
      </w:r>
      <w:r w:rsidRPr="00AD7567">
        <w:rPr>
          <w:rFonts w:ascii="Times New Roman" w:eastAsia="Times New Roman" w:hAnsi="Times New Roman" w:cs="Times New Roman"/>
          <w:kern w:val="0"/>
          <w:sz w:val="10"/>
          <w:szCs w:val="10"/>
          <w14:ligatures w14:val="none"/>
        </w:rPr>
        <w:t xml:space="preserve">. I think I grabbed this. I think I grabbed this maybe 110-120ish. Probably running about 140 now if I want to get out of it if I want to sell it. Okay, they resell. Go to a Patek store, try to buy a Patek, they won't sell it to you. You bring 100 grand, they will not give it to you. You'd have to buy you'd have to This watch is not actually 100 G's. This watch is actually you'd have to buy probably </w:t>
      </w:r>
      <w:r w:rsidRPr="00AD7567">
        <w:rPr>
          <w:rFonts w:ascii="Times New Roman" w:eastAsia="Times New Roman" w:hAnsi="Times New Roman" w:cs="Times New Roman"/>
          <w:b/>
          <w:bCs/>
          <w:kern w:val="0"/>
          <w:sz w:val="10"/>
          <w:szCs w:val="10"/>
          <w14:ligatures w14:val="none"/>
        </w:rPr>
        <w:t>a million in watches to get the Patek</w:t>
      </w:r>
      <w:r w:rsidRPr="00AD7567">
        <w:rPr>
          <w:rFonts w:ascii="Times New Roman" w:eastAsia="Times New Roman" w:hAnsi="Times New Roman" w:cs="Times New Roman"/>
          <w:kern w:val="0"/>
          <w:sz w:val="10"/>
          <w:szCs w:val="10"/>
          <w14:ligatures w14:val="none"/>
        </w:rPr>
        <w:t>. Okay, so basically when you wear a certain model, it implies that you bought 500k or a million watches. Got it, guys? So what happens is why do you wear this silly stupid watch? What is it? Do I lose the money or make money off this? Well, first of all, I can sell it and get out of it at a profit. Doesn't mean you always can though. You could watch market could get soft. But why do you do the watch? Is it Is it for women? Does do any beautiful women know what a Patek Nautilus is? Yeah. It's called a prostitute. Okay. Or a stripper. Okay. That ain't my jam. So, what who knows what a Patek Nautilus or an AP Royal Oak or a Rolex Daytona or a Richard Mill? Who knows what that is? Who rich dudes and women.</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So, what happens is you go out a lot of these are even made just of stainless steel like the APs and and the the base level non stainless steel. No one even knows it is. Another rich guy sees it and they do the same thing. "Hey, nice Patek". "Hey, like the RMS, the Richard Mill looks like a G-Shock". They're and then everyone's so dumb. They're like, but that looks like a G-Shock. That's the point is so you don't get robbed, dude. Okay, they do that. But people know what that is. So what happens is you wear that and then you </w:t>
      </w:r>
      <w:r w:rsidRPr="00AD7567">
        <w:rPr>
          <w:rFonts w:ascii="Times New Roman" w:eastAsia="Times New Roman" w:hAnsi="Times New Roman" w:cs="Times New Roman"/>
          <w:b/>
          <w:bCs/>
          <w:kern w:val="0"/>
          <w:sz w:val="10"/>
          <w:szCs w:val="10"/>
          <w14:ligatures w14:val="none"/>
        </w:rPr>
        <w:t>network</w:t>
      </w:r>
      <w:r w:rsidRPr="00AD7567">
        <w:rPr>
          <w:rFonts w:ascii="Times New Roman" w:eastAsia="Times New Roman" w:hAnsi="Times New Roman" w:cs="Times New Roman"/>
          <w:kern w:val="0"/>
          <w:sz w:val="10"/>
          <w:szCs w:val="10"/>
          <w14:ligatures w14:val="none"/>
        </w:rPr>
        <w:t xml:space="preserve">. Those people might know a lot about </w:t>
      </w:r>
      <w:r w:rsidRPr="00AD7567">
        <w:rPr>
          <w:rFonts w:ascii="Times New Roman" w:eastAsia="Times New Roman" w:hAnsi="Times New Roman" w:cs="Times New Roman"/>
          <w:b/>
          <w:bCs/>
          <w:kern w:val="0"/>
          <w:sz w:val="10"/>
          <w:szCs w:val="10"/>
          <w14:ligatures w14:val="none"/>
        </w:rPr>
        <w:t>upcoming stocks, about crypto, about business, about networking</w:t>
      </w:r>
      <w:r w:rsidRPr="00AD7567">
        <w:rPr>
          <w:rFonts w:ascii="Times New Roman" w:eastAsia="Times New Roman" w:hAnsi="Times New Roman" w:cs="Times New Roman"/>
          <w:kern w:val="0"/>
          <w:sz w:val="10"/>
          <w:szCs w:val="10"/>
          <w14:ligatures w14:val="none"/>
        </w:rPr>
        <w:t xml:space="preserve">. So you go out to </w:t>
      </w:r>
      <w:r w:rsidRPr="00AD7567">
        <w:rPr>
          <w:rFonts w:ascii="Times New Roman" w:eastAsia="Times New Roman" w:hAnsi="Times New Roman" w:cs="Times New Roman"/>
          <w:b/>
          <w:bCs/>
          <w:kern w:val="0"/>
          <w:sz w:val="10"/>
          <w:szCs w:val="10"/>
          <w14:ligatures w14:val="none"/>
        </w:rPr>
        <w:t>rich areas and you network with those people</w:t>
      </w:r>
      <w:r w:rsidRPr="00AD7567">
        <w:rPr>
          <w:rFonts w:ascii="Times New Roman" w:eastAsia="Times New Roman" w:hAnsi="Times New Roman" w:cs="Times New Roman"/>
          <w:kern w:val="0"/>
          <w:sz w:val="10"/>
          <w:szCs w:val="10"/>
          <w14:ligatures w14:val="none"/>
        </w:rPr>
        <w:t xml:space="preserve">. Likewise, Marcel is super into cars, right? You got a Lambo, you got a Ferrari, you got a McLaren, you got a Bugatti. What is the purpose of the car? It's not to drive some farting loud car. Guys, why do you drive the Lambo? What's the purpose? It's just it's just </w:t>
      </w:r>
      <w:r w:rsidRPr="00AD7567">
        <w:rPr>
          <w:rFonts w:ascii="Times New Roman" w:eastAsia="Times New Roman" w:hAnsi="Times New Roman" w:cs="Times New Roman"/>
          <w:b/>
          <w:bCs/>
          <w:kern w:val="0"/>
          <w:sz w:val="10"/>
          <w:szCs w:val="10"/>
          <w14:ligatures w14:val="none"/>
        </w:rPr>
        <w:t>networking</w:t>
      </w:r>
      <w:r w:rsidRPr="00AD7567">
        <w:rPr>
          <w:rFonts w:ascii="Times New Roman" w:eastAsia="Times New Roman" w:hAnsi="Times New Roman" w:cs="Times New Roman"/>
          <w:kern w:val="0"/>
          <w:sz w:val="10"/>
          <w:szCs w:val="10"/>
          <w14:ligatures w14:val="none"/>
        </w:rPr>
        <w:t xml:space="preserve">, guys. It's just a </w:t>
      </w:r>
      <w:r w:rsidRPr="00AD7567">
        <w:rPr>
          <w:rFonts w:ascii="Times New Roman" w:eastAsia="Times New Roman" w:hAnsi="Times New Roman" w:cs="Times New Roman"/>
          <w:b/>
          <w:bCs/>
          <w:kern w:val="0"/>
          <w:sz w:val="10"/>
          <w:szCs w:val="10"/>
          <w14:ligatures w14:val="none"/>
        </w:rPr>
        <w:t>club</w:t>
      </w:r>
      <w:r w:rsidRPr="00AD7567">
        <w:rPr>
          <w:rFonts w:ascii="Times New Roman" w:eastAsia="Times New Roman" w:hAnsi="Times New Roman" w:cs="Times New Roman"/>
          <w:kern w:val="0"/>
          <w:sz w:val="10"/>
          <w:szCs w:val="10"/>
          <w14:ligatures w14:val="none"/>
        </w:rPr>
        <w:t>. It's some dumb car you don't need that's unnecessarily expensive. It's like an older technology. It's just hard to replicate. So, what happens is you network when you're out.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look. Simple way to put it, right? Funny enough, if this is a free event, right? If I do a couple sales here versus at a paid event that is 15% the size, where will I make more money? At a free event this big or at maybe if I had if I had only these two rows but everybody there paid 5 or 10K at a low end, where would I make more money in sales? The two rows or a whole free event like this? Why is that? Say the word </w:t>
      </w:r>
      <w:r w:rsidRPr="00AD7567">
        <w:rPr>
          <w:rFonts w:ascii="Times New Roman" w:eastAsia="Times New Roman" w:hAnsi="Times New Roman" w:cs="Times New Roman"/>
          <w:b/>
          <w:bCs/>
          <w:kern w:val="0"/>
          <w:sz w:val="10"/>
          <w:szCs w:val="10"/>
          <w14:ligatures w14:val="none"/>
        </w:rPr>
        <w:t>pre-qualified</w:t>
      </w:r>
      <w:r w:rsidRPr="00AD7567">
        <w:rPr>
          <w:rFonts w:ascii="Times New Roman" w:eastAsia="Times New Roman" w:hAnsi="Times New Roman" w:cs="Times New Roman"/>
          <w:kern w:val="0"/>
          <w:sz w:val="10"/>
          <w:szCs w:val="10"/>
          <w14:ligatures w14:val="none"/>
        </w:rPr>
        <w:t xml:space="preserve">. Say it louder. Prequify. Nah, you're not ready. Y'all ain't ready to get rich. Pre-qualified. Yeah, it's all about </w:t>
      </w:r>
      <w:r w:rsidRPr="00AD7567">
        <w:rPr>
          <w:rFonts w:ascii="Times New Roman" w:eastAsia="Times New Roman" w:hAnsi="Times New Roman" w:cs="Times New Roman"/>
          <w:b/>
          <w:bCs/>
          <w:kern w:val="0"/>
          <w:sz w:val="10"/>
          <w:szCs w:val="10"/>
          <w14:ligatures w14:val="none"/>
        </w:rPr>
        <w:t>qualified leads</w:t>
      </w:r>
      <w:r w:rsidRPr="00AD7567">
        <w:rPr>
          <w:rFonts w:ascii="Times New Roman" w:eastAsia="Times New Roman" w:hAnsi="Times New Roman" w:cs="Times New Roman"/>
          <w:kern w:val="0"/>
          <w:sz w:val="10"/>
          <w:szCs w:val="10"/>
          <w14:ligatures w14:val="none"/>
        </w:rPr>
        <w:t xml:space="preserve">. That's it. Okay. Look, when I do parties in LA and I invite up incredible women, people want to come to that party. Why? Because those are women that are </w:t>
      </w:r>
      <w:r w:rsidRPr="00AD7567">
        <w:rPr>
          <w:rFonts w:ascii="Times New Roman" w:eastAsia="Times New Roman" w:hAnsi="Times New Roman" w:cs="Times New Roman"/>
          <w:b/>
          <w:bCs/>
          <w:kern w:val="0"/>
          <w:sz w:val="10"/>
          <w:szCs w:val="10"/>
          <w14:ligatures w14:val="none"/>
        </w:rPr>
        <w:t>screened as being not just beautiful externally</w:t>
      </w:r>
      <w:r w:rsidRPr="00AD7567">
        <w:rPr>
          <w:rFonts w:ascii="Times New Roman" w:eastAsia="Times New Roman" w:hAnsi="Times New Roman" w:cs="Times New Roman"/>
          <w:kern w:val="0"/>
          <w:sz w:val="10"/>
          <w:szCs w:val="10"/>
          <w14:ligatures w14:val="none"/>
        </w:rPr>
        <w:t xml:space="preserve">, but what kind of beauty are we looking for in a pre-qualified party? </w:t>
      </w:r>
      <w:r w:rsidRPr="00AD7567">
        <w:rPr>
          <w:rFonts w:ascii="Times New Roman" w:eastAsia="Times New Roman" w:hAnsi="Times New Roman" w:cs="Times New Roman"/>
          <w:b/>
          <w:bCs/>
          <w:kern w:val="0"/>
          <w:sz w:val="10"/>
          <w:szCs w:val="10"/>
          <w14:ligatures w14:val="none"/>
        </w:rPr>
        <w:t>Internal</w:t>
      </w:r>
      <w:r w:rsidRPr="00AD7567">
        <w:rPr>
          <w:rFonts w:ascii="Times New Roman" w:eastAsia="Times New Roman" w:hAnsi="Times New Roman" w:cs="Times New Roman"/>
          <w:kern w:val="0"/>
          <w:sz w:val="10"/>
          <w:szCs w:val="10"/>
          <w14:ligatures w14:val="none"/>
        </w:rPr>
        <w:t xml:space="preserve">. Say internal beauty. Right. So, so how long does it take to fill a room um say a party with women that are not just externally beautiful but </w:t>
      </w:r>
      <w:r w:rsidRPr="00AD7567">
        <w:rPr>
          <w:rFonts w:ascii="Times New Roman" w:eastAsia="Times New Roman" w:hAnsi="Times New Roman" w:cs="Times New Roman"/>
          <w:b/>
          <w:bCs/>
          <w:kern w:val="0"/>
          <w:sz w:val="10"/>
          <w:szCs w:val="10"/>
          <w14:ligatures w14:val="none"/>
        </w:rPr>
        <w:t>internally beautiful</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MASSIVE AMOUNTS OF WORK</w:t>
      </w:r>
      <w:r w:rsidRPr="00AD7567">
        <w:rPr>
          <w:rFonts w:ascii="Times New Roman" w:eastAsia="Times New Roman" w:hAnsi="Times New Roman" w:cs="Times New Roman"/>
          <w:kern w:val="0"/>
          <w:sz w:val="10"/>
          <w:szCs w:val="10"/>
          <w14:ligatures w14:val="none"/>
        </w:rPr>
        <w:t xml:space="preserve">, RIGHT? </w:t>
      </w:r>
      <w:r w:rsidRPr="00AD7567">
        <w:rPr>
          <w:rFonts w:ascii="Times New Roman" w:eastAsia="Times New Roman" w:hAnsi="Times New Roman" w:cs="Times New Roman"/>
          <w:b/>
          <w:bCs/>
          <w:kern w:val="0"/>
          <w:sz w:val="10"/>
          <w:szCs w:val="10"/>
          <w14:ligatures w14:val="none"/>
        </w:rPr>
        <w:t>NETWORKING, PROSPECTING, getting to know them, get vetting them</w:t>
      </w:r>
      <w:r w:rsidRPr="00AD7567">
        <w:rPr>
          <w:rFonts w:ascii="Times New Roman" w:eastAsia="Times New Roman" w:hAnsi="Times New Roman" w:cs="Times New Roman"/>
          <w:kern w:val="0"/>
          <w:sz w:val="10"/>
          <w:szCs w:val="10"/>
          <w14:ligatures w14:val="none"/>
        </w:rPr>
        <w:t xml:space="preserve">, etc., etc. That is why rich guys will pay 30,000 to be at a table or a dinner party with those women. They're looking for a </w:t>
      </w:r>
      <w:r w:rsidRPr="00AD7567">
        <w:rPr>
          <w:rFonts w:ascii="Times New Roman" w:eastAsia="Times New Roman" w:hAnsi="Times New Roman" w:cs="Times New Roman"/>
          <w:b/>
          <w:bCs/>
          <w:kern w:val="0"/>
          <w:sz w:val="10"/>
          <w:szCs w:val="10"/>
          <w14:ligatures w14:val="none"/>
        </w:rPr>
        <w:t>mother of their kids</w:t>
      </w:r>
      <w:r w:rsidRPr="00AD7567">
        <w:rPr>
          <w:rFonts w:ascii="Times New Roman" w:eastAsia="Times New Roman" w:hAnsi="Times New Roman" w:cs="Times New Roman"/>
          <w:kern w:val="0"/>
          <w:sz w:val="10"/>
          <w:szCs w:val="10"/>
          <w14:ligatures w14:val="none"/>
        </w:rPr>
        <w:t xml:space="preserve">. They're trying to or maybe they're trying to hook up, whatever, right? But they're trying to find that. They're looking for </w:t>
      </w:r>
      <w:r w:rsidRPr="00AD7567">
        <w:rPr>
          <w:rFonts w:ascii="Times New Roman" w:eastAsia="Times New Roman" w:hAnsi="Times New Roman" w:cs="Times New Roman"/>
          <w:b/>
          <w:bCs/>
          <w:kern w:val="0"/>
          <w:sz w:val="10"/>
          <w:szCs w:val="10"/>
          <w14:ligatures w14:val="none"/>
        </w:rPr>
        <w:t>pre-qualified leads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Um </w:t>
      </w:r>
      <w:r w:rsidRPr="00AD7567">
        <w:rPr>
          <w:rFonts w:ascii="Times New Roman" w:eastAsia="Times New Roman" w:hAnsi="Times New Roman" w:cs="Times New Roman"/>
          <w:b/>
          <w:bCs/>
          <w:kern w:val="0"/>
          <w:sz w:val="10"/>
          <w:szCs w:val="10"/>
          <w14:ligatures w14:val="none"/>
        </w:rPr>
        <w:t>Joe Polish</w:t>
      </w:r>
      <w:r w:rsidRPr="00AD7567">
        <w:rPr>
          <w:rFonts w:ascii="Times New Roman" w:eastAsia="Times New Roman" w:hAnsi="Times New Roman" w:cs="Times New Roman"/>
          <w:kern w:val="0"/>
          <w:sz w:val="10"/>
          <w:szCs w:val="10"/>
          <w14:ligatures w14:val="none"/>
        </w:rPr>
        <w:t xml:space="preserve">, an old school internet marketer, he had a group. It was called the </w:t>
      </w:r>
      <w:r w:rsidRPr="00AD7567">
        <w:rPr>
          <w:rFonts w:ascii="Times New Roman" w:eastAsia="Times New Roman" w:hAnsi="Times New Roman" w:cs="Times New Roman"/>
          <w:b/>
          <w:bCs/>
          <w:kern w:val="0"/>
          <w:sz w:val="10"/>
          <w:szCs w:val="10"/>
          <w14:ligatures w14:val="none"/>
        </w:rPr>
        <w:t>25K group</w:t>
      </w:r>
      <w:r w:rsidRPr="00AD7567">
        <w:rPr>
          <w:rFonts w:ascii="Times New Roman" w:eastAsia="Times New Roman" w:hAnsi="Times New Roman" w:cs="Times New Roman"/>
          <w:kern w:val="0"/>
          <w:sz w:val="10"/>
          <w:szCs w:val="10"/>
          <w14:ligatures w14:val="none"/>
        </w:rPr>
        <w:t xml:space="preserve">. And another group was called the </w:t>
      </w:r>
      <w:r w:rsidRPr="00AD7567">
        <w:rPr>
          <w:rFonts w:ascii="Times New Roman" w:eastAsia="Times New Roman" w:hAnsi="Times New Roman" w:cs="Times New Roman"/>
          <w:b/>
          <w:bCs/>
          <w:kern w:val="0"/>
          <w:sz w:val="10"/>
          <w:szCs w:val="10"/>
          <w14:ligatures w14:val="none"/>
        </w:rPr>
        <w:t>100K group</w:t>
      </w:r>
      <w:r w:rsidRPr="00AD7567">
        <w:rPr>
          <w:rFonts w:ascii="Times New Roman" w:eastAsia="Times New Roman" w:hAnsi="Times New Roman" w:cs="Times New Roman"/>
          <w:kern w:val="0"/>
          <w:sz w:val="10"/>
          <w:szCs w:val="10"/>
          <w14:ligatures w14:val="none"/>
        </w:rPr>
        <w:t xml:space="preserve">. And guess what he taught in those groups? Absolutely nothing. Why? What's he actually What's What is the 100k group? What is the 25k group? What is the Virgin Lounge at the airport? Why do you go in the Why do you pay 500 bucks to go in the Virgin Lounge, just have a membership for a year in the Virgin Lounge at the airport, and then basically pay 500 bucks? It's the exact same thing as the main airport lounge. It's so that </w:t>
      </w:r>
      <w:r w:rsidRPr="00AD7567">
        <w:rPr>
          <w:rFonts w:ascii="Times New Roman" w:eastAsia="Times New Roman" w:hAnsi="Times New Roman" w:cs="Times New Roman"/>
          <w:b/>
          <w:bCs/>
          <w:kern w:val="0"/>
          <w:sz w:val="10"/>
          <w:szCs w:val="10"/>
          <w14:ligatures w14:val="none"/>
        </w:rPr>
        <w:t>no one will puke on you</w:t>
      </w:r>
      <w:r w:rsidRPr="00AD7567">
        <w:rPr>
          <w:rFonts w:ascii="Times New Roman" w:eastAsia="Times New Roman" w:hAnsi="Times New Roman" w:cs="Times New Roman"/>
          <w:kern w:val="0"/>
          <w:sz w:val="10"/>
          <w:szCs w:val="10"/>
          <w14:ligatures w14:val="none"/>
        </w:rPr>
        <w:t xml:space="preserve">. In the main, the masses in general, not all of them. I love the masses. That's why I'm passionate. [They] argue, complain, gossip, freak out, take drugs, steal, dishonest, many of them. So, if you don't have a $500 protection, then you now are going to hear that Karen beside you screaming at the attendant freaking out. Now, occasionally you'll get that in a in the Virgin Lounge, too , because the 500 bucks, a couple shits still got 500 bucks, but at least it's less shit, right? So, again, what's the watch what's the watch doing? What's it finding? Say </w:t>
      </w:r>
      <w:r w:rsidRPr="00AD7567">
        <w:rPr>
          <w:rFonts w:ascii="Times New Roman" w:eastAsia="Times New Roman" w:hAnsi="Times New Roman" w:cs="Times New Roman"/>
          <w:b/>
          <w:bCs/>
          <w:kern w:val="0"/>
          <w:sz w:val="10"/>
          <w:szCs w:val="10"/>
          <w14:ligatures w14:val="none"/>
        </w:rPr>
        <w:t>pre-qualified</w:t>
      </w:r>
      <w:r w:rsidRPr="00AD7567">
        <w:rPr>
          <w:rFonts w:ascii="Times New Roman" w:eastAsia="Times New Roman" w:hAnsi="Times New Roman" w:cs="Times New Roman"/>
          <w:kern w:val="0"/>
          <w:sz w:val="10"/>
          <w:szCs w:val="10"/>
          <w14:ligatures w14:val="none"/>
        </w:rPr>
        <w:t xml:space="preserve">. Okay. What is the car fighting? What is it? Say </w:t>
      </w:r>
      <w:r w:rsidRPr="00AD7567">
        <w:rPr>
          <w:rFonts w:ascii="Times New Roman" w:eastAsia="Times New Roman" w:hAnsi="Times New Roman" w:cs="Times New Roman"/>
          <w:b/>
          <w:bCs/>
          <w:kern w:val="0"/>
          <w:sz w:val="10"/>
          <w:szCs w:val="10"/>
          <w14:ligatures w14:val="none"/>
        </w:rPr>
        <w:t>pre-qualified leads</w:t>
      </w:r>
      <w:r w:rsidRPr="00AD7567">
        <w:rPr>
          <w:rFonts w:ascii="Times New Roman" w:eastAsia="Times New Roman" w:hAnsi="Times New Roman" w:cs="Times New Roman"/>
          <w:kern w:val="0"/>
          <w:sz w:val="10"/>
          <w:szCs w:val="10"/>
          <w14:ligatures w14:val="none"/>
        </w:rPr>
        <w:t xml:space="preserve">. The 100K. Okay. The 25K group. What is it's just a network. What is the What is What is the people you're meeting in the 25K group? </w:t>
      </w:r>
      <w:r w:rsidRPr="00AD7567">
        <w:rPr>
          <w:rFonts w:ascii="Times New Roman" w:eastAsia="Times New Roman" w:hAnsi="Times New Roman" w:cs="Times New Roman"/>
          <w:b/>
          <w:bCs/>
          <w:kern w:val="0"/>
          <w:sz w:val="10"/>
          <w:szCs w:val="10"/>
          <w14:ligatures w14:val="none"/>
        </w:rPr>
        <w:t>Pre-qualified</w:t>
      </w:r>
      <w:r w:rsidRPr="00AD7567">
        <w:rPr>
          <w:rFonts w:ascii="Times New Roman" w:eastAsia="Times New Roman" w:hAnsi="Times New Roman" w:cs="Times New Roman"/>
          <w:kern w:val="0"/>
          <w:sz w:val="10"/>
          <w:szCs w:val="10"/>
          <w14:ligatures w14:val="none"/>
        </w:rPr>
        <w:t xml:space="preserve">. It means they got 25K. The 100K group, what does that mean? Say it again. It means they got 100K. If you are rich and you're in a room of people that can pay 100K, then you get around the </w:t>
      </w:r>
      <w:r w:rsidRPr="00AD7567">
        <w:rPr>
          <w:rFonts w:ascii="Times New Roman" w:eastAsia="Times New Roman" w:hAnsi="Times New Roman" w:cs="Times New Roman"/>
          <w:b/>
          <w:bCs/>
          <w:kern w:val="0"/>
          <w:sz w:val="10"/>
          <w:szCs w:val="10"/>
          <w14:ligatures w14:val="none"/>
        </w:rPr>
        <w:t>right people</w:t>
      </w:r>
      <w:r w:rsidRPr="00AD7567">
        <w:rPr>
          <w:rFonts w:ascii="Times New Roman" w:eastAsia="Times New Roman" w:hAnsi="Times New Roman" w:cs="Times New Roman"/>
          <w:kern w:val="0"/>
          <w:sz w:val="10"/>
          <w:szCs w:val="10"/>
          <w14:ligatures w14:val="none"/>
        </w:rPr>
        <w:t xml:space="preserve">. You make money from that. That's why say the </w:t>
      </w:r>
      <w:r w:rsidRPr="00AD7567">
        <w:rPr>
          <w:rFonts w:ascii="Times New Roman" w:eastAsia="Times New Roman" w:hAnsi="Times New Roman" w:cs="Times New Roman"/>
          <w:b/>
          <w:bCs/>
          <w:kern w:val="0"/>
          <w:sz w:val="10"/>
          <w:szCs w:val="10"/>
          <w14:ligatures w14:val="none"/>
        </w:rPr>
        <w:t>rich get richer</w:t>
      </w:r>
      <w:r w:rsidRPr="00AD7567">
        <w:rPr>
          <w:rFonts w:ascii="Times New Roman" w:eastAsia="Times New Roman" w:hAnsi="Times New Roman" w:cs="Times New Roman"/>
          <w:kern w:val="0"/>
          <w:sz w:val="10"/>
          <w:szCs w:val="10"/>
          <w14:ligatures w14:val="none"/>
        </w:rPr>
        <w:t xml:space="preserve"> , the </w:t>
      </w:r>
      <w:r w:rsidRPr="00AD7567">
        <w:rPr>
          <w:rFonts w:ascii="Times New Roman" w:eastAsia="Times New Roman" w:hAnsi="Times New Roman" w:cs="Times New Roman"/>
          <w:b/>
          <w:bCs/>
          <w:kern w:val="0"/>
          <w:sz w:val="10"/>
          <w:szCs w:val="10"/>
          <w14:ligatures w14:val="none"/>
        </w:rPr>
        <w:t>poor get poor</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What is F1 racing where you go to say uh you know Europe or Vegas, whatever, or in Florida, and you see these like races, what does it cost to go to F1 to some of the better areas in F1? 70K, 50K. What do you rather do? Go to New York Knicks game for $200 for like higher level seats, maybe a thousand lower seats or 35,000 watch a bunch of race cars spin around you can't even follow 'cuz going so fast just going by. What would you rather do next? Probably see next game, right? Are they really there for F1? No. What are they there for? They're just there to </w:t>
      </w:r>
      <w:r w:rsidRPr="00AD7567">
        <w:rPr>
          <w:rFonts w:ascii="Times New Roman" w:eastAsia="Times New Roman" w:hAnsi="Times New Roman" w:cs="Times New Roman"/>
          <w:b/>
          <w:bCs/>
          <w:kern w:val="0"/>
          <w:sz w:val="10"/>
          <w:szCs w:val="10"/>
          <w14:ligatures w14:val="none"/>
        </w:rPr>
        <w:t>network</w:t>
      </w:r>
      <w:r w:rsidRPr="00AD7567">
        <w:rPr>
          <w:rFonts w:ascii="Times New Roman" w:eastAsia="Times New Roman" w:hAnsi="Times New Roman" w:cs="Times New Roman"/>
          <w:kern w:val="0"/>
          <w:sz w:val="10"/>
          <w:szCs w:val="10"/>
          <w14:ligatures w14:val="none"/>
        </w:rPr>
        <w:t xml:space="preserve">. That's it. Right. You go to Lamborgh Lamborghini will have parties. They put it on where everyone that has a Lamborghini gets invited. It's a </w:t>
      </w:r>
      <w:r w:rsidRPr="00AD7567">
        <w:rPr>
          <w:rFonts w:ascii="Times New Roman" w:eastAsia="Times New Roman" w:hAnsi="Times New Roman" w:cs="Times New Roman"/>
          <w:b/>
          <w:bCs/>
          <w:kern w:val="0"/>
          <w:sz w:val="10"/>
          <w:szCs w:val="10"/>
          <w14:ligatures w14:val="none"/>
        </w:rPr>
        <w:t>club</w:t>
      </w:r>
      <w:r w:rsidRPr="00AD7567">
        <w:rPr>
          <w:rFonts w:ascii="Times New Roman" w:eastAsia="Times New Roman" w:hAnsi="Times New Roman" w:cs="Times New Roman"/>
          <w:kern w:val="0"/>
          <w:sz w:val="10"/>
          <w:szCs w:val="10"/>
          <w14:ligatures w14:val="none"/>
        </w:rPr>
        <w:t>, guys. It's a club and y'all ain't invited yet. And I got to get you in the club.</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What is </w:t>
      </w:r>
      <w:r w:rsidRPr="00AD7567">
        <w:rPr>
          <w:rFonts w:ascii="Times New Roman" w:eastAsia="Times New Roman" w:hAnsi="Times New Roman" w:cs="Times New Roman"/>
          <w:b/>
          <w:bCs/>
          <w:kern w:val="0"/>
          <w:sz w:val="10"/>
          <w:szCs w:val="10"/>
          <w14:ligatures w14:val="none"/>
        </w:rPr>
        <w:t>Burning Man</w:t>
      </w:r>
      <w:r w:rsidRPr="00AD7567">
        <w:rPr>
          <w:rFonts w:ascii="Times New Roman" w:eastAsia="Times New Roman" w:hAnsi="Times New Roman" w:cs="Times New Roman"/>
          <w:kern w:val="0"/>
          <w:sz w:val="10"/>
          <w:szCs w:val="10"/>
          <w14:ligatures w14:val="none"/>
        </w:rPr>
        <w:t xml:space="preserve">? It's people that are into like uh in big tech. They'll go out there, they do a bunch of psychedelics and orgies 'cuz maybe demon possession. And what happens? And what happens is they go in, they </w:t>
      </w:r>
      <w:r w:rsidRPr="00AD7567">
        <w:rPr>
          <w:rFonts w:ascii="Times New Roman" w:eastAsia="Times New Roman" w:hAnsi="Times New Roman" w:cs="Times New Roman"/>
          <w:b/>
          <w:bCs/>
          <w:kern w:val="0"/>
          <w:sz w:val="10"/>
          <w:szCs w:val="10"/>
          <w14:ligatures w14:val="none"/>
        </w:rPr>
        <w:t>network</w:t>
      </w:r>
      <w:r w:rsidRPr="00AD7567">
        <w:rPr>
          <w:rFonts w:ascii="Times New Roman" w:eastAsia="Times New Roman" w:hAnsi="Times New Roman" w:cs="Times New Roman"/>
          <w:kern w:val="0"/>
          <w:sz w:val="10"/>
          <w:szCs w:val="10"/>
          <w14:ligatures w14:val="none"/>
        </w:rPr>
        <w:t xml:space="preserve"> and they they make their next like um what do you call the uh like the mark of the beast system, AI takeover like central control surveillance system, right? They make </w:t>
      </w:r>
      <w:r w:rsidRPr="00AD7567">
        <w:rPr>
          <w:rFonts w:ascii="Times New Roman" w:eastAsia="Times New Roman" w:hAnsi="Times New Roman" w:cs="Times New Roman"/>
          <w:b/>
          <w:bCs/>
          <w:kern w:val="0"/>
          <w:sz w:val="10"/>
          <w:szCs w:val="10"/>
          <w14:ligatures w14:val="none"/>
        </w:rPr>
        <w:t>millions of dollars off it</w:t>
      </w:r>
      <w:r w:rsidRPr="00AD7567">
        <w:rPr>
          <w:rFonts w:ascii="Times New Roman" w:eastAsia="Times New Roman" w:hAnsi="Times New Roman" w:cs="Times New Roman"/>
          <w:kern w:val="0"/>
          <w:sz w:val="10"/>
          <w:szCs w:val="10"/>
          <w14:ligatures w14:val="none"/>
        </w:rPr>
        <w:t xml:space="preserve">. That's why they go to Burning Man. They're not there for Burning Man for the art installation. Guys, wake up. Okay, they're not going there for the art installation. Okay, they're going there to worship Satan and combine. I'm kidding. But anyway, so yeah, I'm joking. I'm completely joking. But the point is, um, I'd actually like just to go see it and wait in my own eyes. But the point is this, okay? I like see the crazy world. But the point is </w:t>
      </w:r>
      <w:r w:rsidRPr="00AD7567">
        <w:rPr>
          <w:rFonts w:ascii="Times New Roman" w:eastAsia="Times New Roman" w:hAnsi="Times New Roman" w:cs="Times New Roman"/>
          <w:b/>
          <w:bCs/>
          <w:kern w:val="0"/>
          <w:sz w:val="10"/>
          <w:szCs w:val="10"/>
          <w14:ligatures w14:val="none"/>
        </w:rPr>
        <w:t>they go there to network</w:t>
      </w:r>
      <w:r w:rsidRPr="00AD7567">
        <w:rPr>
          <w:rFonts w:ascii="Times New Roman" w:eastAsia="Times New Roman" w:hAnsi="Times New Roman" w:cs="Times New Roman"/>
          <w:kern w:val="0"/>
          <w:sz w:val="10"/>
          <w:szCs w:val="10"/>
          <w14:ligatures w14:val="none"/>
        </w:rPr>
        <w:t>. So in other words, you're pay what? Burning Man is expensive. You pay a lot of money to go to to the to the thing and you go and then you can go.</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here's the way that it works. Once you get over the hump, it's a </w:t>
      </w:r>
      <w:r w:rsidRPr="00AD7567">
        <w:rPr>
          <w:rFonts w:ascii="Times New Roman" w:eastAsia="Times New Roman" w:hAnsi="Times New Roman" w:cs="Times New Roman"/>
          <w:b/>
          <w:bCs/>
          <w:kern w:val="0"/>
          <w:sz w:val="10"/>
          <w:szCs w:val="10"/>
          <w14:ligatures w14:val="none"/>
        </w:rPr>
        <w:t>lot easier to be very, very rich</w:t>
      </w:r>
      <w:r w:rsidRPr="00AD7567">
        <w:rPr>
          <w:rFonts w:ascii="Times New Roman" w:eastAsia="Times New Roman" w:hAnsi="Times New Roman" w:cs="Times New Roman"/>
          <w:kern w:val="0"/>
          <w:sz w:val="10"/>
          <w:szCs w:val="10"/>
          <w14:ligatures w14:val="none"/>
        </w:rPr>
        <w:t xml:space="preserve"> 'cuz you're in the </w:t>
      </w:r>
      <w:r w:rsidRPr="00AD7567">
        <w:rPr>
          <w:rFonts w:ascii="Times New Roman" w:eastAsia="Times New Roman" w:hAnsi="Times New Roman" w:cs="Times New Roman"/>
          <w:b/>
          <w:bCs/>
          <w:kern w:val="0"/>
          <w:sz w:val="10"/>
          <w:szCs w:val="10"/>
          <w14:ligatures w14:val="none"/>
        </w:rPr>
        <w:t>right circles</w:t>
      </w:r>
      <w:r w:rsidRPr="00AD7567">
        <w:rPr>
          <w:rFonts w:ascii="Times New Roman" w:eastAsia="Times New Roman" w:hAnsi="Times New Roman" w:cs="Times New Roman"/>
          <w:kern w:val="0"/>
          <w:sz w:val="10"/>
          <w:szCs w:val="10"/>
          <w14:ligatures w14:val="none"/>
        </w:rPr>
        <w:t xml:space="preserve">. You have the </w:t>
      </w:r>
      <w:r w:rsidRPr="00AD7567">
        <w:rPr>
          <w:rFonts w:ascii="Times New Roman" w:eastAsia="Times New Roman" w:hAnsi="Times New Roman" w:cs="Times New Roman"/>
          <w:b/>
          <w:bCs/>
          <w:kern w:val="0"/>
          <w:sz w:val="10"/>
          <w:szCs w:val="10"/>
          <w14:ligatures w14:val="none"/>
        </w:rPr>
        <w:t>right advice</w:t>
      </w:r>
      <w:r w:rsidRPr="00AD7567">
        <w:rPr>
          <w:rFonts w:ascii="Times New Roman" w:eastAsia="Times New Roman" w:hAnsi="Times New Roman" w:cs="Times New Roman"/>
          <w:kern w:val="0"/>
          <w:sz w:val="10"/>
          <w:szCs w:val="10"/>
          <w14:ligatures w14:val="none"/>
        </w:rPr>
        <w:t xml:space="preserve">. And by the way, it's not just the right advice. It's not just the secret information that you got privy to. A lot of it is frankly say the </w:t>
      </w:r>
      <w:r w:rsidRPr="00AD7567">
        <w:rPr>
          <w:rFonts w:ascii="Times New Roman" w:eastAsia="Times New Roman" w:hAnsi="Times New Roman" w:cs="Times New Roman"/>
          <w:b/>
          <w:bCs/>
          <w:kern w:val="0"/>
          <w:sz w:val="10"/>
          <w:szCs w:val="10"/>
          <w14:ligatures w14:val="none"/>
        </w:rPr>
        <w:t>increased vibration</w:t>
      </w:r>
      <w:r w:rsidRPr="00AD7567">
        <w:rPr>
          <w:rFonts w:ascii="Times New Roman" w:eastAsia="Times New Roman" w:hAnsi="Times New Roman" w:cs="Times New Roman"/>
          <w:kern w:val="0"/>
          <w:sz w:val="10"/>
          <w:szCs w:val="10"/>
          <w14:ligatures w14:val="none"/>
        </w:rPr>
        <w:t>. Like look, when you're around, I'm going to try to simplify this. Okay? This is a very deep topic. I've talked about it. I don't want to spend a million years on it, but just try to catch my gist.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Spiritual ascension and not all business owners spiritual by the way but you know to be um you know to have ascended to have expanded etc etc basically what that is is two major qualities. First of all say </w:t>
      </w:r>
      <w:r w:rsidRPr="00AD7567">
        <w:rPr>
          <w:rFonts w:ascii="Times New Roman" w:eastAsia="Times New Roman" w:hAnsi="Times New Roman" w:cs="Times New Roman"/>
          <w:b/>
          <w:bCs/>
          <w:kern w:val="0"/>
          <w:sz w:val="10"/>
          <w:szCs w:val="10"/>
          <w14:ligatures w14:val="none"/>
        </w:rPr>
        <w:t>you're more at the cause and the effect</w:t>
      </w:r>
      <w:r w:rsidRPr="00AD7567">
        <w:rPr>
          <w:rFonts w:ascii="Times New Roman" w:eastAsia="Times New Roman" w:hAnsi="Times New Roman" w:cs="Times New Roman"/>
          <w:kern w:val="0"/>
          <w:sz w:val="10"/>
          <w:szCs w:val="10"/>
          <w14:ligatures w14:val="none"/>
        </w:rPr>
        <w:t xml:space="preserve">. And second of all </w:t>
      </w:r>
      <w:r w:rsidRPr="00AD7567">
        <w:rPr>
          <w:rFonts w:ascii="Times New Roman" w:eastAsia="Times New Roman" w:hAnsi="Times New Roman" w:cs="Times New Roman"/>
          <w:b/>
          <w:bCs/>
          <w:kern w:val="0"/>
          <w:sz w:val="10"/>
          <w:szCs w:val="10"/>
          <w14:ligatures w14:val="none"/>
        </w:rPr>
        <w:t>everything is easier</w:t>
      </w:r>
      <w:r w:rsidRPr="00AD7567">
        <w:rPr>
          <w:rFonts w:ascii="Times New Roman" w:eastAsia="Times New Roman" w:hAnsi="Times New Roman" w:cs="Times New Roman"/>
          <w:kern w:val="0"/>
          <w:sz w:val="10"/>
          <w:szCs w:val="10"/>
          <w14:ligatures w14:val="none"/>
        </w:rPr>
        <w:t xml:space="preserve">. Now you know you ever work on your social skills you go on a night out you're talking to a million people and on some nights it's just you're at the effect and it's. And other times you go out and it's so easy and you're at the cause. You can feel you're in a </w:t>
      </w:r>
      <w:r w:rsidRPr="00AD7567">
        <w:rPr>
          <w:rFonts w:ascii="Times New Roman" w:eastAsia="Times New Roman" w:hAnsi="Times New Roman" w:cs="Times New Roman"/>
          <w:b/>
          <w:bCs/>
          <w:kern w:val="0"/>
          <w:sz w:val="10"/>
          <w:szCs w:val="10"/>
          <w14:ligatures w14:val="none"/>
        </w:rPr>
        <w:t>different vibration</w:t>
      </w:r>
      <w:r w:rsidRPr="00AD7567">
        <w:rPr>
          <w:rFonts w:ascii="Times New Roman" w:eastAsia="Times New Roman" w:hAnsi="Times New Roman" w:cs="Times New Roman"/>
          <w:kern w:val="0"/>
          <w:sz w:val="10"/>
          <w:szCs w:val="10"/>
          <w14:ligatures w14:val="none"/>
        </w:rPr>
        <w:t xml:space="preserve">. And I hate that word. I can't stand that woo stuff by the way. I liked it before I was so popular. But you're in a different vibration. So what? So say </w:t>
      </w:r>
      <w:r w:rsidRPr="00AD7567">
        <w:rPr>
          <w:rFonts w:ascii="Times New Roman" w:eastAsia="Times New Roman" w:hAnsi="Times New Roman" w:cs="Times New Roman"/>
          <w:b/>
          <w:bCs/>
          <w:kern w:val="0"/>
          <w:sz w:val="10"/>
          <w:szCs w:val="10"/>
          <w14:ligatures w14:val="none"/>
        </w:rPr>
        <w:t>vibrations are contagious</w:t>
      </w:r>
      <w:r w:rsidRPr="00AD7567">
        <w:rPr>
          <w:rFonts w:ascii="Times New Roman" w:eastAsia="Times New Roman" w:hAnsi="Times New Roman" w:cs="Times New Roman"/>
          <w:kern w:val="0"/>
          <w:sz w:val="10"/>
          <w:szCs w:val="10"/>
          <w14:ligatures w14:val="none"/>
        </w:rPr>
        <w:t>. Spiritual energy is contagious. Being present contagious.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in reality, a lot of people who come from brutal inner city environments, they'll say they don't have the same opportunities. They actually technically do living in America. There's nothing stopping them. But if you grow up around a bunch of um assault and attacking and drug dealing and gang banging and all this stuff, that </w:t>
      </w:r>
      <w:r w:rsidRPr="00AD7567">
        <w:rPr>
          <w:rFonts w:ascii="Times New Roman" w:eastAsia="Times New Roman" w:hAnsi="Times New Roman" w:cs="Times New Roman"/>
          <w:b/>
          <w:bCs/>
          <w:kern w:val="0"/>
          <w:sz w:val="10"/>
          <w:szCs w:val="10"/>
          <w14:ligatures w14:val="none"/>
        </w:rPr>
        <w:t>trauma is being dumped into you</w:t>
      </w:r>
      <w:r w:rsidRPr="00AD7567">
        <w:rPr>
          <w:rFonts w:ascii="Times New Roman" w:eastAsia="Times New Roman" w:hAnsi="Times New Roman" w:cs="Times New Roman"/>
          <w:kern w:val="0"/>
          <w:sz w:val="10"/>
          <w:szCs w:val="10"/>
          <w14:ligatures w14:val="none"/>
        </w:rPr>
        <w:t xml:space="preserve"> and that's why it actually is a </w:t>
      </w:r>
      <w:r w:rsidRPr="00AD7567">
        <w:rPr>
          <w:rFonts w:ascii="Times New Roman" w:eastAsia="Times New Roman" w:hAnsi="Times New Roman" w:cs="Times New Roman"/>
          <w:b/>
          <w:bCs/>
          <w:kern w:val="0"/>
          <w:sz w:val="10"/>
          <w:szCs w:val="10"/>
          <w14:ligatures w14:val="none"/>
        </w:rPr>
        <w:t>disadvantage</w:t>
      </w:r>
      <w:r w:rsidRPr="00AD7567">
        <w:rPr>
          <w:rFonts w:ascii="Times New Roman" w:eastAsia="Times New Roman" w:hAnsi="Times New Roman" w:cs="Times New Roman"/>
          <w:kern w:val="0"/>
          <w:sz w:val="10"/>
          <w:szCs w:val="10"/>
          <w14:ligatures w14:val="none"/>
        </w:rPr>
        <w:t xml:space="preserve">. Even though in reality they could just go get, you know, a job and they have opportunities, but they don't see it because the </w:t>
      </w:r>
      <w:r w:rsidRPr="00AD7567">
        <w:rPr>
          <w:rFonts w:ascii="Times New Roman" w:eastAsia="Times New Roman" w:hAnsi="Times New Roman" w:cs="Times New Roman"/>
          <w:b/>
          <w:bCs/>
          <w:kern w:val="0"/>
          <w:sz w:val="10"/>
          <w:szCs w:val="10"/>
          <w14:ligatures w14:val="none"/>
        </w:rPr>
        <w:t>pain of it is very very bad</w:t>
      </w:r>
      <w:r w:rsidRPr="00AD7567">
        <w:rPr>
          <w:rFonts w:ascii="Times New Roman" w:eastAsia="Times New Roman" w:hAnsi="Times New Roman" w:cs="Times New Roman"/>
          <w:kern w:val="0"/>
          <w:sz w:val="10"/>
          <w:szCs w:val="10"/>
          <w14:ligatures w14:val="none"/>
        </w:rPr>
        <w:t xml:space="preserve">. So that's that's what I think we don't talk about when people come from poverty is how horrible it is that you're around that </w:t>
      </w:r>
      <w:r w:rsidRPr="00AD7567">
        <w:rPr>
          <w:rFonts w:ascii="Times New Roman" w:eastAsia="Times New Roman" w:hAnsi="Times New Roman" w:cs="Times New Roman"/>
          <w:b/>
          <w:bCs/>
          <w:kern w:val="0"/>
          <w:sz w:val="10"/>
          <w:szCs w:val="10"/>
          <w14:ligatures w14:val="none"/>
        </w:rPr>
        <w:t>low vibration</w:t>
      </w:r>
      <w:r w:rsidRPr="00AD7567">
        <w:rPr>
          <w:rFonts w:ascii="Times New Roman" w:eastAsia="Times New Roman" w:hAnsi="Times New Roman" w:cs="Times New Roman"/>
          <w:kern w:val="0"/>
          <w:sz w:val="10"/>
          <w:szCs w:val="10"/>
          <w14:ligatures w14:val="none"/>
        </w:rPr>
        <w:t xml:space="preserve">. And all y'all know that because your friends have their own degree of </w:t>
      </w:r>
      <w:r w:rsidRPr="00AD7567">
        <w:rPr>
          <w:rFonts w:ascii="Times New Roman" w:eastAsia="Times New Roman" w:hAnsi="Times New Roman" w:cs="Times New Roman"/>
          <w:b/>
          <w:bCs/>
          <w:kern w:val="0"/>
          <w:sz w:val="10"/>
          <w:szCs w:val="10"/>
          <w14:ligatures w14:val="none"/>
        </w:rPr>
        <w:t>trauma, negativity, and syrupy derpy kind of plasma around their brain that's spreading on to you and infecting you</w:t>
      </w:r>
      <w:r w:rsidRPr="00AD7567">
        <w:rPr>
          <w:rFonts w:ascii="Times New Roman" w:eastAsia="Times New Roman" w:hAnsi="Times New Roman" w:cs="Times New Roman"/>
          <w:kern w:val="0"/>
          <w:sz w:val="10"/>
          <w:szCs w:val="10"/>
          <w14:ligatures w14:val="none"/>
        </w:rPr>
        <w:t xml:space="preserve">. Say the </w:t>
      </w:r>
      <w:r w:rsidRPr="00AD7567">
        <w:rPr>
          <w:rFonts w:ascii="Times New Roman" w:eastAsia="Times New Roman" w:hAnsi="Times New Roman" w:cs="Times New Roman"/>
          <w:b/>
          <w:bCs/>
          <w:kern w:val="0"/>
          <w:sz w:val="10"/>
          <w:szCs w:val="10"/>
          <w14:ligatures w14:val="none"/>
        </w:rPr>
        <w:t>law of infection</w:t>
      </w:r>
      <w:r w:rsidRPr="00AD7567">
        <w:rPr>
          <w:rFonts w:ascii="Times New Roman" w:eastAsia="Times New Roman" w:hAnsi="Times New Roman" w:cs="Times New Roman"/>
          <w:kern w:val="0"/>
          <w:sz w:val="10"/>
          <w:szCs w:val="10"/>
          <w14:ligatures w14:val="none"/>
        </w:rPr>
        <w:t>. You're being infected by positive. Say infected by positive. Infected by negative. Right.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Echarolei [Eckhart Tolle], what was the name of his second book? It's orange. A newer. Say it louder. A newer. What does that mean? It would mean that we would all </w:t>
      </w:r>
      <w:r w:rsidRPr="00AD7567">
        <w:rPr>
          <w:rFonts w:ascii="Times New Roman" w:eastAsia="Times New Roman" w:hAnsi="Times New Roman" w:cs="Times New Roman"/>
          <w:b/>
          <w:bCs/>
          <w:kern w:val="0"/>
          <w:sz w:val="10"/>
          <w:szCs w:val="10"/>
          <w14:ligatures w14:val="none"/>
        </w:rPr>
        <w:t>raise the vibration of the earth</w:t>
      </w:r>
      <w:r w:rsidRPr="00AD7567">
        <w:rPr>
          <w:rFonts w:ascii="Times New Roman" w:eastAsia="Times New Roman" w:hAnsi="Times New Roman" w:cs="Times New Roman"/>
          <w:kern w:val="0"/>
          <w:sz w:val="10"/>
          <w:szCs w:val="10"/>
          <w14:ligatures w14:val="none"/>
        </w:rPr>
        <w:t xml:space="preserve">. It's a dream, guys. Who knows, right? It's a dream. Who knows? But the idea, okay, we may hit AI before we could do that organically. I hope we do hit it organically. And I'm trying, guys. I'm out here </w:t>
      </w:r>
      <w:r w:rsidRPr="00AD7567">
        <w:rPr>
          <w:rFonts w:ascii="Times New Roman" w:eastAsia="Times New Roman" w:hAnsi="Times New Roman" w:cs="Times New Roman"/>
          <w:b/>
          <w:bCs/>
          <w:kern w:val="0"/>
          <w:sz w:val="10"/>
          <w:szCs w:val="10"/>
          <w14:ligatures w14:val="none"/>
        </w:rPr>
        <w:t>fighting the good fight for you and for all of us</w:t>
      </w:r>
      <w:r w:rsidRPr="00AD7567">
        <w:rPr>
          <w:rFonts w:ascii="Times New Roman" w:eastAsia="Times New Roman" w:hAnsi="Times New Roman" w:cs="Times New Roman"/>
          <w:kern w:val="0"/>
          <w:sz w:val="10"/>
          <w:szCs w:val="10"/>
          <w14:ligatures w14:val="none"/>
        </w:rPr>
        <w:t>. Thank you. Okay. Thank you. Appreciate it. I'm trying. So, right. I'm trying. 'Cuz guys, when you get paid on a when you get paid by a rich guy, you can go do that free event, right? People like, I want to help the world. You make some money, you can go do a free event, right? So, that's what I'm getting at.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basically, what you have from there is that you're getting </w:t>
      </w:r>
      <w:r w:rsidRPr="00AD7567">
        <w:rPr>
          <w:rFonts w:ascii="Times New Roman" w:eastAsia="Times New Roman" w:hAnsi="Times New Roman" w:cs="Times New Roman"/>
          <w:b/>
          <w:bCs/>
          <w:kern w:val="0"/>
          <w:sz w:val="10"/>
          <w:szCs w:val="10"/>
          <w14:ligatures w14:val="none"/>
        </w:rPr>
        <w:t>better advice</w:t>
      </w:r>
      <w:r w:rsidRPr="00AD7567">
        <w:rPr>
          <w:rFonts w:ascii="Times New Roman" w:eastAsia="Times New Roman" w:hAnsi="Times New Roman" w:cs="Times New Roman"/>
          <w:kern w:val="0"/>
          <w:sz w:val="10"/>
          <w:szCs w:val="10"/>
          <w14:ligatures w14:val="none"/>
        </w:rPr>
        <w:t xml:space="preserve">. You're around a </w:t>
      </w:r>
      <w:r w:rsidRPr="00AD7567">
        <w:rPr>
          <w:rFonts w:ascii="Times New Roman" w:eastAsia="Times New Roman" w:hAnsi="Times New Roman" w:cs="Times New Roman"/>
          <w:b/>
          <w:bCs/>
          <w:kern w:val="0"/>
          <w:sz w:val="10"/>
          <w:szCs w:val="10"/>
          <w14:ligatures w14:val="none"/>
        </w:rPr>
        <w:t>higher vibe</w:t>
      </w:r>
      <w:r w:rsidRPr="00AD7567">
        <w:rPr>
          <w:rFonts w:ascii="Times New Roman" w:eastAsia="Times New Roman" w:hAnsi="Times New Roman" w:cs="Times New Roman"/>
          <w:kern w:val="0"/>
          <w:sz w:val="10"/>
          <w:szCs w:val="10"/>
          <w14:ligatures w14:val="none"/>
        </w:rPr>
        <w:t xml:space="preserve"> and your mind is </w:t>
      </w:r>
      <w:r w:rsidRPr="00AD7567">
        <w:rPr>
          <w:rFonts w:ascii="Times New Roman" w:eastAsia="Times New Roman" w:hAnsi="Times New Roman" w:cs="Times New Roman"/>
          <w:b/>
          <w:bCs/>
          <w:kern w:val="0"/>
          <w:sz w:val="10"/>
          <w:szCs w:val="10"/>
          <w14:ligatures w14:val="none"/>
        </w:rPr>
        <w:t>more locked in and focused</w:t>
      </w:r>
      <w:r w:rsidRPr="00AD7567">
        <w:rPr>
          <w:rFonts w:ascii="Times New Roman" w:eastAsia="Times New Roman" w:hAnsi="Times New Roman" w:cs="Times New Roman"/>
          <w:kern w:val="0"/>
          <w:sz w:val="10"/>
          <w:szCs w:val="10"/>
          <w14:ligatures w14:val="none"/>
        </w:rPr>
        <w:t xml:space="preserve">. Now, when look, what have you guys learned from when you go out and socialize? When you feel </w:t>
      </w:r>
      <w:r w:rsidRPr="00AD7567">
        <w:rPr>
          <w:rFonts w:ascii="Times New Roman" w:eastAsia="Times New Roman" w:hAnsi="Times New Roman" w:cs="Times New Roman"/>
          <w:b/>
          <w:bCs/>
          <w:kern w:val="0"/>
          <w:sz w:val="10"/>
          <w:szCs w:val="10"/>
          <w14:ligatures w14:val="none"/>
        </w:rPr>
        <w:t>high status</w:t>
      </w:r>
      <w:r w:rsidRPr="00AD7567">
        <w:rPr>
          <w:rFonts w:ascii="Times New Roman" w:eastAsia="Times New Roman" w:hAnsi="Times New Roman" w:cs="Times New Roman"/>
          <w:kern w:val="0"/>
          <w:sz w:val="10"/>
          <w:szCs w:val="10"/>
          <w14:ligatures w14:val="none"/>
        </w:rPr>
        <w:t xml:space="preserve">, you get </w:t>
      </w:r>
      <w:r w:rsidRPr="00AD7567">
        <w:rPr>
          <w:rFonts w:ascii="Times New Roman" w:eastAsia="Times New Roman" w:hAnsi="Times New Roman" w:cs="Times New Roman"/>
          <w:b/>
          <w:bCs/>
          <w:kern w:val="0"/>
          <w:sz w:val="10"/>
          <w:szCs w:val="10"/>
          <w14:ligatures w14:val="none"/>
        </w:rPr>
        <w:t>present</w:t>
      </w:r>
      <w:r w:rsidRPr="00AD7567">
        <w:rPr>
          <w:rFonts w:ascii="Times New Roman" w:eastAsia="Times New Roman" w:hAnsi="Times New Roman" w:cs="Times New Roman"/>
          <w:kern w:val="0"/>
          <w:sz w:val="10"/>
          <w:szCs w:val="10"/>
          <w14:ligatures w14:val="none"/>
        </w:rPr>
        <w:t xml:space="preserve"> and you get into a </w:t>
      </w:r>
      <w:r w:rsidRPr="00AD7567">
        <w:rPr>
          <w:rFonts w:ascii="Times New Roman" w:eastAsia="Times New Roman" w:hAnsi="Times New Roman" w:cs="Times New Roman"/>
          <w:b/>
          <w:bCs/>
          <w:kern w:val="0"/>
          <w:sz w:val="10"/>
          <w:szCs w:val="10"/>
          <w14:ligatures w14:val="none"/>
        </w:rPr>
        <w:t>flow state</w:t>
      </w:r>
      <w:r w:rsidRPr="00AD7567">
        <w:rPr>
          <w:rFonts w:ascii="Times New Roman" w:eastAsia="Times New Roman" w:hAnsi="Times New Roman" w:cs="Times New Roman"/>
          <w:kern w:val="0"/>
          <w:sz w:val="10"/>
          <w:szCs w:val="10"/>
          <w14:ligatures w14:val="none"/>
        </w:rPr>
        <w:t xml:space="preserve"> and life is very easy. When you take a bunch of rejections and you feel crappy, you can barely tie your own shoes. You can barely remember your own name. So, your mission is to </w:t>
      </w:r>
      <w:r w:rsidRPr="00AD7567">
        <w:rPr>
          <w:rFonts w:ascii="Times New Roman" w:eastAsia="Times New Roman" w:hAnsi="Times New Roman" w:cs="Times New Roman"/>
          <w:b/>
          <w:bCs/>
          <w:kern w:val="0"/>
          <w:sz w:val="10"/>
          <w:szCs w:val="10"/>
          <w14:ligatures w14:val="none"/>
        </w:rPr>
        <w:t>always be in a present state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getting back time, focus, momentum</w:t>
      </w:r>
      <w:r w:rsidRPr="00AD7567">
        <w:rPr>
          <w:rFonts w:ascii="Times New Roman" w:eastAsia="Times New Roman" w:hAnsi="Times New Roman" w:cs="Times New Roman"/>
          <w:kern w:val="0"/>
          <w:sz w:val="10"/>
          <w:szCs w:val="10"/>
          <w14:ligatures w14:val="none"/>
        </w:rPr>
        <w:t>, getting in that state, and fighting the good fight.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In other words, a lot of time when I work with you, I do I do </w:t>
      </w:r>
      <w:r w:rsidRPr="00AD7567">
        <w:rPr>
          <w:rFonts w:ascii="Times New Roman" w:eastAsia="Times New Roman" w:hAnsi="Times New Roman" w:cs="Times New Roman"/>
          <w:b/>
          <w:bCs/>
          <w:kern w:val="0"/>
          <w:sz w:val="10"/>
          <w:szCs w:val="10"/>
          <w14:ligatures w14:val="none"/>
        </w:rPr>
        <w:t>five six hours easy of audits</w:t>
      </w:r>
      <w:r w:rsidRPr="00AD7567">
        <w:rPr>
          <w:rFonts w:ascii="Times New Roman" w:eastAsia="Times New Roman" w:hAnsi="Times New Roman" w:cs="Times New Roman"/>
          <w:kern w:val="0"/>
          <w:sz w:val="10"/>
          <w:szCs w:val="10"/>
          <w14:ligatures w14:val="none"/>
        </w:rPr>
        <w:t xml:space="preserve">. Say five, six hours of audits. I'll sit there </w:t>
      </w:r>
      <w:r w:rsidRPr="00AD7567">
        <w:rPr>
          <w:rFonts w:ascii="Times New Roman" w:eastAsia="Times New Roman" w:hAnsi="Times New Roman" w:cs="Times New Roman"/>
          <w:b/>
          <w:bCs/>
          <w:kern w:val="0"/>
          <w:sz w:val="10"/>
          <w:szCs w:val="10"/>
          <w14:ligatures w14:val="none"/>
        </w:rPr>
        <w:t>auditing your life</w:t>
      </w:r>
      <w:r w:rsidRPr="00AD7567">
        <w:rPr>
          <w:rFonts w:ascii="Times New Roman" w:eastAsia="Times New Roman" w:hAnsi="Times New Roman" w:cs="Times New Roman"/>
          <w:kern w:val="0"/>
          <w:sz w:val="10"/>
          <w:szCs w:val="10"/>
          <w14:ligatures w14:val="none"/>
        </w:rPr>
        <w:t xml:space="preserve"> with you for five, six hours honestly because I've got to get you seeing </w:t>
      </w:r>
      <w:r w:rsidRPr="00AD7567">
        <w:rPr>
          <w:rFonts w:ascii="Times New Roman" w:eastAsia="Times New Roman" w:hAnsi="Times New Roman" w:cs="Times New Roman"/>
          <w:b/>
          <w:bCs/>
          <w:kern w:val="0"/>
          <w:sz w:val="10"/>
          <w:szCs w:val="10"/>
          <w14:ligatures w14:val="none"/>
        </w:rPr>
        <w:t>where your time is going and where all the leaks are</w:t>
      </w:r>
      <w:r w:rsidRPr="00AD7567">
        <w:rPr>
          <w:rFonts w:ascii="Times New Roman" w:eastAsia="Times New Roman" w:hAnsi="Times New Roman" w:cs="Times New Roman"/>
          <w:kern w:val="0"/>
          <w:sz w:val="10"/>
          <w:szCs w:val="10"/>
          <w14:ligatures w14:val="none"/>
        </w:rPr>
        <w:t xml:space="preserve"> and you got to get on top of it. Now look, I know a lot of y'all don't want it. It's not for everybody. A lot of people want to live a more </w:t>
      </w:r>
      <w:r w:rsidRPr="00AD7567">
        <w:rPr>
          <w:rFonts w:ascii="Times New Roman" w:eastAsia="Times New Roman" w:hAnsi="Times New Roman" w:cs="Times New Roman"/>
          <w:b/>
          <w:bCs/>
          <w:kern w:val="0"/>
          <w:sz w:val="10"/>
          <w:szCs w:val="10"/>
          <w14:ligatures w14:val="none"/>
        </w:rPr>
        <w:t>go with the flow life</w:t>
      </w:r>
      <w:r w:rsidRPr="00AD7567">
        <w:rPr>
          <w:rFonts w:ascii="Times New Roman" w:eastAsia="Times New Roman" w:hAnsi="Times New Roman" w:cs="Times New Roman"/>
          <w:kern w:val="0"/>
          <w:sz w:val="10"/>
          <w:szCs w:val="10"/>
          <w14:ligatures w14:val="none"/>
        </w:rPr>
        <w:t xml:space="preserve">. And that's actually fine. And you can even be quite successful like that. But to go from </w:t>
      </w:r>
      <w:r w:rsidRPr="00AD7567">
        <w:rPr>
          <w:rFonts w:ascii="Times New Roman" w:eastAsia="Times New Roman" w:hAnsi="Times New Roman" w:cs="Times New Roman"/>
          <w:b/>
          <w:bCs/>
          <w:kern w:val="0"/>
          <w:sz w:val="10"/>
          <w:szCs w:val="10"/>
          <w14:ligatures w14:val="none"/>
        </w:rPr>
        <w:t>zero to one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kern w:val="0"/>
          <w:sz w:val="10"/>
          <w:szCs w:val="10"/>
          <w14:ligatures w14:val="none"/>
        </w:rPr>
        <w:lastRenderedPageBreak/>
        <w:t xml:space="preserve">when you're stuck and you're trapped and you're in a trap, you've got to get the </w:t>
      </w:r>
      <w:r w:rsidRPr="00AD7567">
        <w:rPr>
          <w:rFonts w:ascii="Times New Roman" w:eastAsia="Times New Roman" w:hAnsi="Times New Roman" w:cs="Times New Roman"/>
          <w:b/>
          <w:bCs/>
          <w:kern w:val="0"/>
          <w:sz w:val="10"/>
          <w:szCs w:val="10"/>
          <w14:ligatures w14:val="none"/>
        </w:rPr>
        <w:t>trap off your leg</w:t>
      </w:r>
      <w:r w:rsidRPr="00AD7567">
        <w:rPr>
          <w:rFonts w:ascii="Times New Roman" w:eastAsia="Times New Roman" w:hAnsi="Times New Roman" w:cs="Times New Roman"/>
          <w:kern w:val="0"/>
          <w:sz w:val="10"/>
          <w:szCs w:val="10"/>
          <w14:ligatures w14:val="none"/>
        </w:rPr>
        <w:t xml:space="preserve">. And the problem is the trap is so </w:t>
      </w:r>
      <w:r w:rsidRPr="00AD7567">
        <w:rPr>
          <w:rFonts w:ascii="Times New Roman" w:eastAsia="Times New Roman" w:hAnsi="Times New Roman" w:cs="Times New Roman"/>
          <w:b/>
          <w:bCs/>
          <w:kern w:val="0"/>
          <w:sz w:val="10"/>
          <w:szCs w:val="10"/>
          <w14:ligatures w14:val="none"/>
        </w:rPr>
        <w:t>insidious</w:t>
      </w:r>
      <w:r w:rsidRPr="00AD7567">
        <w:rPr>
          <w:rFonts w:ascii="Times New Roman" w:eastAsia="Times New Roman" w:hAnsi="Times New Roman" w:cs="Times New Roman"/>
          <w:kern w:val="0"/>
          <w:sz w:val="10"/>
          <w:szCs w:val="10"/>
          <w14:ligatures w14:val="none"/>
        </w:rPr>
        <w:t xml:space="preserve"> because you go to work, you come home, you're tired, you're exhausted, you hate your job, you got to pull that </w:t>
      </w:r>
      <w:r w:rsidRPr="00AD7567">
        <w:rPr>
          <w:rFonts w:ascii="Times New Roman" w:eastAsia="Times New Roman" w:hAnsi="Times New Roman" w:cs="Times New Roman"/>
          <w:b/>
          <w:bCs/>
          <w:kern w:val="0"/>
          <w:sz w:val="10"/>
          <w:szCs w:val="10"/>
          <w14:ligatures w14:val="none"/>
        </w:rPr>
        <w:t>bear trap off your leg</w:t>
      </w:r>
      <w:r w:rsidRPr="00AD7567">
        <w:rPr>
          <w:rFonts w:ascii="Times New Roman" w:eastAsia="Times New Roman" w:hAnsi="Times New Roman" w:cs="Times New Roman"/>
          <w:kern w:val="0"/>
          <w:sz w:val="10"/>
          <w:szCs w:val="10"/>
          <w14:ligatures w14:val="none"/>
        </w:rPr>
        <w:t>. You don't realize you've got a bear trap. It's very bad, guys. It really does suck. But you can take it off. You actually can , but you got to want to do it. Okay? You got to be serious about it.</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The Zero to One Hustle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then what happens is this. You've got to </w:t>
      </w:r>
      <w:r w:rsidRPr="00AD7567">
        <w:rPr>
          <w:rFonts w:ascii="Times New Roman" w:eastAsia="Times New Roman" w:hAnsi="Times New Roman" w:cs="Times New Roman"/>
          <w:b/>
          <w:bCs/>
          <w:kern w:val="0"/>
          <w:sz w:val="10"/>
          <w:szCs w:val="10"/>
          <w14:ligatures w14:val="none"/>
        </w:rPr>
        <w:t>find something that gets you from zero to one</w:t>
      </w:r>
      <w:r w:rsidRPr="00AD7567">
        <w:rPr>
          <w:rFonts w:ascii="Times New Roman" w:eastAsia="Times New Roman" w:hAnsi="Times New Roman" w:cs="Times New Roman"/>
          <w:kern w:val="0"/>
          <w:sz w:val="10"/>
          <w:szCs w:val="10"/>
          <w14:ligatures w14:val="none"/>
        </w:rPr>
        <w:t xml:space="preserve"> and you can </w:t>
      </w:r>
      <w:r w:rsidRPr="00AD7567">
        <w:rPr>
          <w:rFonts w:ascii="Times New Roman" w:eastAsia="Times New Roman" w:hAnsi="Times New Roman" w:cs="Times New Roman"/>
          <w:b/>
          <w:bCs/>
          <w:kern w:val="0"/>
          <w:sz w:val="10"/>
          <w:szCs w:val="10"/>
          <w14:ligatures w14:val="none"/>
        </w:rPr>
        <w:t>start making money from right away</w:t>
      </w:r>
      <w:r w:rsidRPr="00AD7567">
        <w:rPr>
          <w:rFonts w:ascii="Times New Roman" w:eastAsia="Times New Roman" w:hAnsi="Times New Roman" w:cs="Times New Roman"/>
          <w:kern w:val="0"/>
          <w:sz w:val="10"/>
          <w:szCs w:val="10"/>
          <w14:ligatures w14:val="none"/>
        </w:rPr>
        <w:t>. Here's why. Because you need something to make money that you can do when you get home after being traumatized, bored, and spaced out, and disassociated from your work instead of smoke weed in your freaking spare time.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Here's the common elements of those things that you'd have to do.</w:t>
      </w:r>
    </w:p>
    <w:p w:rsidR="00AD7567" w:rsidRPr="00AD7567" w:rsidRDefault="00AD7567" w:rsidP="00AD7567">
      <w:pPr>
        <w:numPr>
          <w:ilvl w:val="0"/>
          <w:numId w:val="3"/>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Time efficient</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3"/>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Because you don't have a lot of time. You're fighting for all your time. It's got to be </w:t>
      </w:r>
      <w:r w:rsidRPr="00AD7567">
        <w:rPr>
          <w:rFonts w:ascii="Times New Roman" w:eastAsia="Times New Roman" w:hAnsi="Times New Roman" w:cs="Times New Roman"/>
          <w:b/>
          <w:bCs/>
          <w:kern w:val="0"/>
          <w:sz w:val="10"/>
          <w:szCs w:val="10"/>
          <w14:ligatures w14:val="none"/>
        </w:rPr>
        <w:t>time efficient</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3"/>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Another one is say </w:t>
      </w:r>
      <w:r w:rsidRPr="00AD7567">
        <w:rPr>
          <w:rFonts w:ascii="Times New Roman" w:eastAsia="Times New Roman" w:hAnsi="Times New Roman" w:cs="Times New Roman"/>
          <w:b/>
          <w:bCs/>
          <w:kern w:val="0"/>
          <w:sz w:val="10"/>
          <w:szCs w:val="10"/>
          <w14:ligatures w14:val="none"/>
        </w:rPr>
        <w:t>no gatekeepers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3"/>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another one is a </w:t>
      </w:r>
      <w:r w:rsidRPr="00AD7567">
        <w:rPr>
          <w:rFonts w:ascii="Times New Roman" w:eastAsia="Times New Roman" w:hAnsi="Times New Roman" w:cs="Times New Roman"/>
          <w:b/>
          <w:bCs/>
          <w:kern w:val="0"/>
          <w:sz w:val="10"/>
          <w:szCs w:val="10"/>
          <w14:ligatures w14:val="none"/>
        </w:rPr>
        <w:t>crack in the dam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what you do um let me say another point to you and this is pointing to a future point and then we're going to cover that. Say the word </w:t>
      </w:r>
      <w:r w:rsidRPr="00AD7567">
        <w:rPr>
          <w:rFonts w:ascii="Times New Roman" w:eastAsia="Times New Roman" w:hAnsi="Times New Roman" w:cs="Times New Roman"/>
          <w:b/>
          <w:bCs/>
          <w:kern w:val="0"/>
          <w:sz w:val="10"/>
          <w:szCs w:val="10"/>
          <w14:ligatures w14:val="none"/>
        </w:rPr>
        <w:t>work is idiotic</w:t>
      </w:r>
      <w:r w:rsidRPr="00AD7567">
        <w:rPr>
          <w:rFonts w:ascii="Times New Roman" w:eastAsia="Times New Roman" w:hAnsi="Times New Roman" w:cs="Times New Roman"/>
          <w:kern w:val="0"/>
          <w:sz w:val="10"/>
          <w:szCs w:val="10"/>
          <w14:ligatures w14:val="none"/>
        </w:rPr>
        <w:t xml:space="preserve">. And I'm going to make a correction. It's actually great. Work is great. But say </w:t>
      </w:r>
      <w:r w:rsidRPr="00AD7567">
        <w:rPr>
          <w:rFonts w:ascii="Times New Roman" w:eastAsia="Times New Roman" w:hAnsi="Times New Roman" w:cs="Times New Roman"/>
          <w:b/>
          <w:bCs/>
          <w:kern w:val="0"/>
          <w:sz w:val="10"/>
          <w:szCs w:val="10"/>
          <w14:ligatures w14:val="none"/>
        </w:rPr>
        <w:t>permanent work is idiotic</w:t>
      </w:r>
      <w:r w:rsidRPr="00AD7567">
        <w:rPr>
          <w:rFonts w:ascii="Times New Roman" w:eastAsia="Times New Roman" w:hAnsi="Times New Roman" w:cs="Times New Roman"/>
          <w:kern w:val="0"/>
          <w:sz w:val="10"/>
          <w:szCs w:val="10"/>
          <w14:ligatures w14:val="none"/>
        </w:rPr>
        <w:t>. Okay.</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look, if you want to be rich, all you got to do is </w:t>
      </w:r>
      <w:r w:rsidRPr="00AD7567">
        <w:rPr>
          <w:rFonts w:ascii="Times New Roman" w:eastAsia="Times New Roman" w:hAnsi="Times New Roman" w:cs="Times New Roman"/>
          <w:b/>
          <w:bCs/>
          <w:kern w:val="0"/>
          <w:sz w:val="10"/>
          <w:szCs w:val="10"/>
          <w14:ligatures w14:val="none"/>
        </w:rPr>
        <w:t>get enough money that you can put it into something that pays you</w:t>
      </w:r>
      <w:r w:rsidRPr="00AD7567">
        <w:rPr>
          <w:rFonts w:ascii="Times New Roman" w:eastAsia="Times New Roman" w:hAnsi="Times New Roman" w:cs="Times New Roman"/>
          <w:kern w:val="0"/>
          <w:sz w:val="10"/>
          <w:szCs w:val="10"/>
          <w14:ligatures w14:val="none"/>
        </w:rPr>
        <w:t xml:space="preserve">. So say you've got to </w:t>
      </w:r>
      <w:r w:rsidRPr="00AD7567">
        <w:rPr>
          <w:rFonts w:ascii="Times New Roman" w:eastAsia="Times New Roman" w:hAnsi="Times New Roman" w:cs="Times New Roman"/>
          <w:b/>
          <w:bCs/>
          <w:kern w:val="0"/>
          <w:sz w:val="10"/>
          <w:szCs w:val="10"/>
          <w14:ligatures w14:val="none"/>
        </w:rPr>
        <w:t>build the principle</w:t>
      </w:r>
      <w:r w:rsidRPr="00AD7567">
        <w:rPr>
          <w:rFonts w:ascii="Times New Roman" w:eastAsia="Times New Roman" w:hAnsi="Times New Roman" w:cs="Times New Roman"/>
          <w:kern w:val="0"/>
          <w:sz w:val="10"/>
          <w:szCs w:val="10"/>
          <w14:ligatures w14:val="none"/>
        </w:rPr>
        <w:t xml:space="preserve">. Say, build the principle. Say, </w:t>
      </w:r>
      <w:r w:rsidRPr="00AD7567">
        <w:rPr>
          <w:rFonts w:ascii="Times New Roman" w:eastAsia="Times New Roman" w:hAnsi="Times New Roman" w:cs="Times New Roman"/>
          <w:b/>
          <w:bCs/>
          <w:kern w:val="0"/>
          <w:sz w:val="10"/>
          <w:szCs w:val="10"/>
          <w14:ligatures w14:val="none"/>
        </w:rPr>
        <w:t>don't eat the principle</w:t>
      </w:r>
      <w:r w:rsidRPr="00AD7567">
        <w:rPr>
          <w:rFonts w:ascii="Times New Roman" w:eastAsia="Times New Roman" w:hAnsi="Times New Roman" w:cs="Times New Roman"/>
          <w:kern w:val="0"/>
          <w:sz w:val="10"/>
          <w:szCs w:val="10"/>
          <w14:ligatures w14:val="none"/>
        </w:rPr>
        <w:t xml:space="preserve">. Okay. So look, if you got a lamb, say you got two lambs, right? It's a little baby lamb. And you look at it, you go, I'm hungry. And maybe you are hungry. So you try to bite it and eat it. So maybe you got one meal from that lamb. What if you had bred the lambs, had a flock of lambs, got wool from the lambs, and then eventually later you could eat it when it's full grown. What would be a better situation? Okay, how about if you had an apple tree and then you take the apple and it's like a little baby apple tree and there's a tiny little apple, but you're starving to death. So you eat this like marble-size apple. What could that have been if you let it grow? What could you have got from the apple tree? Apple trees. Other apple trees. So what could you have ultimately got if you're smart about it with the apple tree? </w:t>
      </w:r>
      <w:r w:rsidRPr="00AD7567">
        <w:rPr>
          <w:rFonts w:ascii="Times New Roman" w:eastAsia="Times New Roman" w:hAnsi="Times New Roman" w:cs="Times New Roman"/>
          <w:b/>
          <w:bCs/>
          <w:kern w:val="0"/>
          <w:sz w:val="10"/>
          <w:szCs w:val="10"/>
          <w14:ligatures w14:val="none"/>
        </w:rPr>
        <w:t>Orchard</w:t>
      </w:r>
      <w:r w:rsidRPr="00AD7567">
        <w:rPr>
          <w:rFonts w:ascii="Times New Roman" w:eastAsia="Times New Roman" w:hAnsi="Times New Roman" w:cs="Times New Roman"/>
          <w:kern w:val="0"/>
          <w:sz w:val="10"/>
          <w:szCs w:val="10"/>
          <w14:ligatures w14:val="none"/>
        </w:rPr>
        <w:t>. Right.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The reason why permanent I'll say work is dumb and people don't believe me. They're like that's crazy. You're not seeing it how a rich person's seeing it. </w:t>
      </w:r>
      <w:r w:rsidRPr="00AD7567">
        <w:rPr>
          <w:rFonts w:ascii="Times New Roman" w:eastAsia="Times New Roman" w:hAnsi="Times New Roman" w:cs="Times New Roman"/>
          <w:b/>
          <w:bCs/>
          <w:kern w:val="0"/>
          <w:sz w:val="10"/>
          <w:szCs w:val="10"/>
          <w14:ligatures w14:val="none"/>
        </w:rPr>
        <w:t>Permanent work is dumb because what you're supposed to do is build a principle that pays you and then get back your time so you can figure out what you actually want to do</w:t>
      </w:r>
      <w:r w:rsidRPr="00AD7567">
        <w:rPr>
          <w:rFonts w:ascii="Times New Roman" w:eastAsia="Times New Roman" w:hAnsi="Times New Roman" w:cs="Times New Roman"/>
          <w:kern w:val="0"/>
          <w:sz w:val="10"/>
          <w:szCs w:val="10"/>
          <w14:ligatures w14:val="none"/>
        </w:rPr>
        <w:t>. So say, "</w:t>
      </w:r>
      <w:r w:rsidRPr="00AD7567">
        <w:rPr>
          <w:rFonts w:ascii="Times New Roman" w:eastAsia="Times New Roman" w:hAnsi="Times New Roman" w:cs="Times New Roman"/>
          <w:b/>
          <w:bCs/>
          <w:kern w:val="0"/>
          <w:sz w:val="10"/>
          <w:szCs w:val="10"/>
          <w14:ligatures w14:val="none"/>
        </w:rPr>
        <w:t>Build the principle</w:t>
      </w:r>
      <w:r w:rsidRPr="00AD7567">
        <w:rPr>
          <w:rFonts w:ascii="Times New Roman" w:eastAsia="Times New Roman" w:hAnsi="Times New Roman" w:cs="Times New Roman"/>
          <w:kern w:val="0"/>
          <w:sz w:val="10"/>
          <w:szCs w:val="10"/>
          <w14:ligatures w14:val="none"/>
        </w:rPr>
        <w:t>". "</w:t>
      </w:r>
      <w:r w:rsidRPr="00AD7567">
        <w:rPr>
          <w:rFonts w:ascii="Times New Roman" w:eastAsia="Times New Roman" w:hAnsi="Times New Roman" w:cs="Times New Roman"/>
          <w:b/>
          <w:bCs/>
          <w:kern w:val="0"/>
          <w:sz w:val="10"/>
          <w:szCs w:val="10"/>
          <w14:ligatures w14:val="none"/>
        </w:rPr>
        <w:t>Live off what it pays you</w:t>
      </w:r>
      <w:r w:rsidRPr="00AD7567">
        <w:rPr>
          <w:rFonts w:ascii="Times New Roman" w:eastAsia="Times New Roman" w:hAnsi="Times New Roman" w:cs="Times New Roman"/>
          <w:kern w:val="0"/>
          <w:sz w:val="10"/>
          <w:szCs w:val="10"/>
          <w14:ligatures w14:val="none"/>
        </w:rPr>
        <w:t>". "</w:t>
      </w:r>
      <w:r w:rsidRPr="00AD7567">
        <w:rPr>
          <w:rFonts w:ascii="Times New Roman" w:eastAsia="Times New Roman" w:hAnsi="Times New Roman" w:cs="Times New Roman"/>
          <w:b/>
          <w:bCs/>
          <w:kern w:val="0"/>
          <w:sz w:val="10"/>
          <w:szCs w:val="10"/>
          <w14:ligatures w14:val="none"/>
        </w:rPr>
        <w:t>Get back 100% of my time</w:t>
      </w:r>
      <w:r w:rsidRPr="00AD7567">
        <w:rPr>
          <w:rFonts w:ascii="Times New Roman" w:eastAsia="Times New Roman" w:hAnsi="Times New Roman" w:cs="Times New Roman"/>
          <w:kern w:val="0"/>
          <w:sz w:val="10"/>
          <w:szCs w:val="10"/>
          <w14:ligatures w14:val="none"/>
        </w:rPr>
        <w:t xml:space="preserve">". That's what it is, right? So you don't need a business model that gets you to billionaire status. All that you need is something that gets you to having a </w:t>
      </w:r>
      <w:r w:rsidRPr="00AD7567">
        <w:rPr>
          <w:rFonts w:ascii="Times New Roman" w:eastAsia="Times New Roman" w:hAnsi="Times New Roman" w:cs="Times New Roman"/>
          <w:b/>
          <w:bCs/>
          <w:kern w:val="0"/>
          <w:sz w:val="10"/>
          <w:szCs w:val="10"/>
          <w14:ligatures w14:val="none"/>
        </w:rPr>
        <w:t>principle</w:t>
      </w:r>
      <w:r w:rsidRPr="00AD7567">
        <w:rPr>
          <w:rFonts w:ascii="Times New Roman" w:eastAsia="Times New Roman" w:hAnsi="Times New Roman" w:cs="Times New Roman"/>
          <w:kern w:val="0"/>
          <w:sz w:val="10"/>
          <w:szCs w:val="10"/>
          <w14:ligatures w14:val="none"/>
        </w:rPr>
        <w:t xml:space="preserve"> and then you get </w:t>
      </w:r>
      <w:r w:rsidRPr="00AD7567">
        <w:rPr>
          <w:rFonts w:ascii="Times New Roman" w:eastAsia="Times New Roman" w:hAnsi="Times New Roman" w:cs="Times New Roman"/>
          <w:b/>
          <w:bCs/>
          <w:kern w:val="0"/>
          <w:sz w:val="10"/>
          <w:szCs w:val="10"/>
          <w14:ligatures w14:val="none"/>
        </w:rPr>
        <w:t>all your time back</w:t>
      </w:r>
      <w:r w:rsidRPr="00AD7567">
        <w:rPr>
          <w:rFonts w:ascii="Times New Roman" w:eastAsia="Times New Roman" w:hAnsi="Times New Roman" w:cs="Times New Roman"/>
          <w:kern w:val="0"/>
          <w:sz w:val="10"/>
          <w:szCs w:val="10"/>
          <w14:ligatures w14:val="none"/>
        </w:rPr>
        <w:t xml:space="preserve">. Imagine if imagine if you didn't have to work at all, like not even at all. And all that you could do all day was just </w:t>
      </w:r>
      <w:r w:rsidRPr="00AD7567">
        <w:rPr>
          <w:rFonts w:ascii="Times New Roman" w:eastAsia="Times New Roman" w:hAnsi="Times New Roman" w:cs="Times New Roman"/>
          <w:b/>
          <w:bCs/>
          <w:kern w:val="0"/>
          <w:sz w:val="10"/>
          <w:szCs w:val="10"/>
          <w14:ligatures w14:val="none"/>
        </w:rPr>
        <w:t>build your build your next thing all day</w:t>
      </w:r>
      <w:r w:rsidRPr="00AD7567">
        <w:rPr>
          <w:rFonts w:ascii="Times New Roman" w:eastAsia="Times New Roman" w:hAnsi="Times New Roman" w:cs="Times New Roman"/>
          <w:kern w:val="0"/>
          <w:sz w:val="10"/>
          <w:szCs w:val="10"/>
          <w14:ligatures w14:val="none"/>
        </w:rPr>
        <w:t xml:space="preserve">. Does that make sense? </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you So what basically what you got to do is it's like </w:t>
      </w:r>
      <w:r w:rsidRPr="00AD7567">
        <w:rPr>
          <w:rFonts w:ascii="Times New Roman" w:eastAsia="Times New Roman" w:hAnsi="Times New Roman" w:cs="Times New Roman"/>
          <w:b/>
          <w:bCs/>
          <w:kern w:val="0"/>
          <w:sz w:val="10"/>
          <w:szCs w:val="10"/>
          <w14:ligatures w14:val="none"/>
        </w:rPr>
        <w:t>scrambling up a mountain</w:t>
      </w:r>
      <w:r w:rsidRPr="00AD7567">
        <w:rPr>
          <w:rFonts w:ascii="Times New Roman" w:eastAsia="Times New Roman" w:hAnsi="Times New Roman" w:cs="Times New Roman"/>
          <w:kern w:val="0"/>
          <w:sz w:val="10"/>
          <w:szCs w:val="10"/>
          <w14:ligatures w14:val="none"/>
        </w:rPr>
        <w:t xml:space="preserve">. It's going to cut you up. It's going to fuck you up. It's going to mess you up. But once you're at the top, </w:t>
      </w:r>
      <w:r w:rsidRPr="00AD7567">
        <w:rPr>
          <w:rFonts w:ascii="Times New Roman" w:eastAsia="Times New Roman" w:hAnsi="Times New Roman" w:cs="Times New Roman"/>
          <w:b/>
          <w:bCs/>
          <w:kern w:val="0"/>
          <w:sz w:val="10"/>
          <w:szCs w:val="10"/>
          <w14:ligatures w14:val="none"/>
        </w:rPr>
        <w:t>life is just easier</w:t>
      </w:r>
      <w:r w:rsidRPr="00AD7567">
        <w:rPr>
          <w:rFonts w:ascii="Times New Roman" w:eastAsia="Times New Roman" w:hAnsi="Times New Roman" w:cs="Times New Roman"/>
          <w:kern w:val="0"/>
          <w:sz w:val="10"/>
          <w:szCs w:val="10"/>
          <w14:ligatures w14:val="none"/>
        </w:rPr>
        <w:t xml:space="preserve">. So, you've got to </w:t>
      </w:r>
      <w:r w:rsidRPr="00AD7567">
        <w:rPr>
          <w:rFonts w:ascii="Times New Roman" w:eastAsia="Times New Roman" w:hAnsi="Times New Roman" w:cs="Times New Roman"/>
          <w:b/>
          <w:bCs/>
          <w:kern w:val="0"/>
          <w:sz w:val="10"/>
          <w:szCs w:val="10"/>
          <w14:ligatures w14:val="none"/>
        </w:rPr>
        <w:t>rapidly rapidly get back your time, get back your focus, get back your momentum</w:t>
      </w:r>
      <w:r w:rsidRPr="00AD7567">
        <w:rPr>
          <w:rFonts w:ascii="Times New Roman" w:eastAsia="Times New Roman" w:hAnsi="Times New Roman" w:cs="Times New Roman"/>
          <w:kern w:val="0"/>
          <w:sz w:val="10"/>
          <w:szCs w:val="10"/>
          <w14:ligatures w14:val="none"/>
        </w:rPr>
        <w:t xml:space="preserve"> because these people and these influences that are holding that stuff back and lowering it are going to put you in a </w:t>
      </w:r>
      <w:r w:rsidRPr="00AD7567">
        <w:rPr>
          <w:rFonts w:ascii="Times New Roman" w:eastAsia="Times New Roman" w:hAnsi="Times New Roman" w:cs="Times New Roman"/>
          <w:b/>
          <w:bCs/>
          <w:kern w:val="0"/>
          <w:sz w:val="10"/>
          <w:szCs w:val="10"/>
          <w14:ligatures w14:val="none"/>
        </w:rPr>
        <w:t>lifetime of work</w:t>
      </w:r>
      <w:r w:rsidRPr="00AD7567">
        <w:rPr>
          <w:rFonts w:ascii="Times New Roman" w:eastAsia="Times New Roman" w:hAnsi="Times New Roman" w:cs="Times New Roman"/>
          <w:kern w:val="0"/>
          <w:sz w:val="10"/>
          <w:szCs w:val="10"/>
          <w14:ligatures w14:val="none"/>
        </w:rPr>
        <w:t>. You're going to work till the day you die in this 9-5 trying to get a retirement and barely have any money.</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Sid is here, guys. Sid is really sid out there because I'd love for him to say something about this here. Okay. Well, Brandon, can you check if Sid's here 'cuz he knows this stuff. He may be out. He might be eating dinner with Marcel. Sid actually he does mergers and acquisitions and some of his acquisitions are </w:t>
      </w:r>
      <w:r w:rsidRPr="00AD7567">
        <w:rPr>
          <w:rFonts w:ascii="Times New Roman" w:eastAsia="Times New Roman" w:hAnsi="Times New Roman" w:cs="Times New Roman"/>
          <w:b/>
          <w:bCs/>
          <w:kern w:val="0"/>
          <w:sz w:val="10"/>
          <w:szCs w:val="10"/>
          <w14:ligatures w14:val="none"/>
        </w:rPr>
        <w:t>old people's homes</w:t>
      </w:r>
      <w:r w:rsidRPr="00AD7567">
        <w:rPr>
          <w:rFonts w:ascii="Times New Roman" w:eastAsia="Times New Roman" w:hAnsi="Times New Roman" w:cs="Times New Roman"/>
          <w:kern w:val="0"/>
          <w:sz w:val="10"/>
          <w:szCs w:val="10"/>
          <w14:ligatures w14:val="none"/>
        </w:rPr>
        <w:t xml:space="preserve"> and it is </w:t>
      </w:r>
      <w:r w:rsidRPr="00AD7567">
        <w:rPr>
          <w:rFonts w:ascii="Times New Roman" w:eastAsia="Times New Roman" w:hAnsi="Times New Roman" w:cs="Times New Roman"/>
          <w:b/>
          <w:bCs/>
          <w:kern w:val="0"/>
          <w:sz w:val="10"/>
          <w:szCs w:val="10"/>
          <w14:ligatures w14:val="none"/>
        </w:rPr>
        <w:t>hell on earth</w:t>
      </w:r>
      <w:r w:rsidRPr="00AD7567">
        <w:rPr>
          <w:rFonts w:ascii="Times New Roman" w:eastAsia="Times New Roman" w:hAnsi="Times New Roman" w:cs="Times New Roman"/>
          <w:kern w:val="0"/>
          <w:sz w:val="10"/>
          <w:szCs w:val="10"/>
          <w14:ligatures w14:val="none"/>
        </w:rPr>
        <w:t xml:space="preserve">. Say hell on earth. He was managing private ones that are even pretty expensive and government ones. The private ones even with like 10 grand a month, whatever it was, I could ask them the number were shit and the government ones were mega shit. So basically what you're doing is you're </w:t>
      </w:r>
      <w:r w:rsidRPr="00AD7567">
        <w:rPr>
          <w:rFonts w:ascii="Times New Roman" w:eastAsia="Times New Roman" w:hAnsi="Times New Roman" w:cs="Times New Roman"/>
          <w:b/>
          <w:bCs/>
          <w:kern w:val="0"/>
          <w:sz w:val="10"/>
          <w:szCs w:val="10"/>
          <w14:ligatures w14:val="none"/>
        </w:rPr>
        <w:t>working till you're 65</w:t>
      </w:r>
      <w:r w:rsidRPr="00AD7567">
        <w:rPr>
          <w:rFonts w:ascii="Times New Roman" w:eastAsia="Times New Roman" w:hAnsi="Times New Roman" w:cs="Times New Roman"/>
          <w:kern w:val="0"/>
          <w:sz w:val="10"/>
          <w:szCs w:val="10"/>
          <w14:ligatures w14:val="none"/>
        </w:rPr>
        <w:t xml:space="preserve">, guys. Look, I'm turning 46 this week. </w:t>
      </w:r>
      <w:r w:rsidRPr="00AD7567">
        <w:rPr>
          <w:rFonts w:ascii="Times New Roman" w:eastAsia="Times New Roman" w:hAnsi="Times New Roman" w:cs="Times New Roman"/>
          <w:b/>
          <w:bCs/>
          <w:kern w:val="0"/>
          <w:sz w:val="10"/>
          <w:szCs w:val="10"/>
          <w14:ligatures w14:val="none"/>
        </w:rPr>
        <w:t>Time flies by</w:t>
      </w:r>
      <w:r w:rsidRPr="00AD7567">
        <w:rPr>
          <w:rFonts w:ascii="Times New Roman" w:eastAsia="Times New Roman" w:hAnsi="Times New Roman" w:cs="Times New Roman"/>
          <w:kern w:val="0"/>
          <w:sz w:val="10"/>
          <w:szCs w:val="10"/>
          <w14:ligatures w14:val="none"/>
        </w:rPr>
        <w:t xml:space="preserve">. It flies by so fast and then eventually you're stuck in some old person. Either a government one that sucks or maybe a private one that kind of still sucks. It's </w:t>
      </w:r>
      <w:r w:rsidRPr="00AD7567">
        <w:rPr>
          <w:rFonts w:ascii="Times New Roman" w:eastAsia="Times New Roman" w:hAnsi="Times New Roman" w:cs="Times New Roman"/>
          <w:b/>
          <w:bCs/>
          <w:kern w:val="0"/>
          <w:sz w:val="10"/>
          <w:szCs w:val="10"/>
          <w14:ligatures w14:val="none"/>
        </w:rPr>
        <w:t>really bad</w:t>
      </w:r>
      <w:r w:rsidRPr="00AD7567">
        <w:rPr>
          <w:rFonts w:ascii="Times New Roman" w:eastAsia="Times New Roman" w:hAnsi="Times New Roman" w:cs="Times New Roman"/>
          <w:kern w:val="0"/>
          <w:sz w:val="10"/>
          <w:szCs w:val="10"/>
          <w14:ligatures w14:val="none"/>
        </w:rPr>
        <w:t xml:space="preserve">. Okay, so you've got So you don't understand the </w:t>
      </w:r>
      <w:r w:rsidRPr="00AD7567">
        <w:rPr>
          <w:rFonts w:ascii="Times New Roman" w:eastAsia="Times New Roman" w:hAnsi="Times New Roman" w:cs="Times New Roman"/>
          <w:b/>
          <w:bCs/>
          <w:kern w:val="0"/>
          <w:sz w:val="10"/>
          <w:szCs w:val="10"/>
          <w14:ligatures w14:val="none"/>
        </w:rPr>
        <w:t>stakes here</w:t>
      </w:r>
      <w:r w:rsidRPr="00AD7567">
        <w:rPr>
          <w:rFonts w:ascii="Times New Roman" w:eastAsia="Times New Roman" w:hAnsi="Times New Roman" w:cs="Times New Roman"/>
          <w:kern w:val="0"/>
          <w:sz w:val="10"/>
          <w:szCs w:val="10"/>
          <w14:ligatures w14:val="none"/>
        </w:rPr>
        <w:t xml:space="preserve">, guys. You got to </w:t>
      </w:r>
      <w:r w:rsidRPr="00AD7567">
        <w:rPr>
          <w:rFonts w:ascii="Times New Roman" w:eastAsia="Times New Roman" w:hAnsi="Times New Roman" w:cs="Times New Roman"/>
          <w:b/>
          <w:bCs/>
          <w:kern w:val="0"/>
          <w:sz w:val="10"/>
          <w:szCs w:val="10"/>
          <w14:ligatures w14:val="none"/>
        </w:rPr>
        <w:t>wake up</w:t>
      </w:r>
      <w:r w:rsidRPr="00AD7567">
        <w:rPr>
          <w:rFonts w:ascii="Times New Roman" w:eastAsia="Times New Roman" w:hAnsi="Times New Roman" w:cs="Times New Roman"/>
          <w:kern w:val="0"/>
          <w:sz w:val="10"/>
          <w:szCs w:val="10"/>
          <w14:ligatures w14:val="none"/>
        </w:rPr>
        <w:t xml:space="preserve">. You got to you got to wake up. You got to understand the stakes what you're dealing with. Okay, they don't tell you about this because they want you in this like Rockerfeller system just basically being the </w:t>
      </w:r>
      <w:r w:rsidRPr="00AD7567">
        <w:rPr>
          <w:rFonts w:ascii="Times New Roman" w:eastAsia="Times New Roman" w:hAnsi="Times New Roman" w:cs="Times New Roman"/>
          <w:b/>
          <w:bCs/>
          <w:kern w:val="0"/>
          <w:sz w:val="10"/>
          <w:szCs w:val="10"/>
          <w14:ligatures w14:val="none"/>
        </w:rPr>
        <w:t>modern day slave</w:t>
      </w:r>
      <w:r w:rsidRPr="00AD7567">
        <w:rPr>
          <w:rFonts w:ascii="Times New Roman" w:eastAsia="Times New Roman" w:hAnsi="Times New Roman" w:cs="Times New Roman"/>
          <w:kern w:val="0"/>
          <w:sz w:val="10"/>
          <w:szCs w:val="10"/>
          <w14:ligatures w14:val="none"/>
        </w:rPr>
        <w:t xml:space="preserve">. But I'm showing you something at from a </w:t>
      </w:r>
      <w:r w:rsidRPr="00AD7567">
        <w:rPr>
          <w:rFonts w:ascii="Times New Roman" w:eastAsia="Times New Roman" w:hAnsi="Times New Roman" w:cs="Times New Roman"/>
          <w:b/>
          <w:bCs/>
          <w:kern w:val="0"/>
          <w:sz w:val="10"/>
          <w:szCs w:val="10"/>
          <w14:ligatures w14:val="none"/>
        </w:rPr>
        <w:t>higher paradigm</w:t>
      </w:r>
      <w:r w:rsidRPr="00AD7567">
        <w:rPr>
          <w:rFonts w:ascii="Times New Roman" w:eastAsia="Times New Roman" w:hAnsi="Times New Roman" w:cs="Times New Roman"/>
          <w:kern w:val="0"/>
          <w:sz w:val="10"/>
          <w:szCs w:val="10"/>
          <w14:ligatures w14:val="none"/>
        </w:rPr>
        <w:t xml:space="preserve"> here, okay? Of how to become more the </w:t>
      </w:r>
      <w:r w:rsidRPr="00AD7567">
        <w:rPr>
          <w:rFonts w:ascii="Times New Roman" w:eastAsia="Times New Roman" w:hAnsi="Times New Roman" w:cs="Times New Roman"/>
          <w:b/>
          <w:bCs/>
          <w:kern w:val="0"/>
          <w:sz w:val="10"/>
          <w:szCs w:val="10"/>
          <w14:ligatures w14:val="none"/>
        </w:rPr>
        <w:t>cause is not the effect</w:t>
      </w:r>
      <w:r w:rsidRPr="00AD7567">
        <w:rPr>
          <w:rFonts w:ascii="Times New Roman" w:eastAsia="Times New Roman" w:hAnsi="Times New Roman" w:cs="Times New Roman"/>
          <w:kern w:val="0"/>
          <w:sz w:val="10"/>
          <w:szCs w:val="10"/>
          <w14:ligatures w14:val="none"/>
        </w:rPr>
        <w:t xml:space="preserve"> and how for life for to be for it to be </w:t>
      </w:r>
      <w:r w:rsidRPr="00AD7567">
        <w:rPr>
          <w:rFonts w:ascii="Times New Roman" w:eastAsia="Times New Roman" w:hAnsi="Times New Roman" w:cs="Times New Roman"/>
          <w:b/>
          <w:bCs/>
          <w:kern w:val="0"/>
          <w:sz w:val="10"/>
          <w:szCs w:val="10"/>
          <w14:ligatures w14:val="none"/>
        </w:rPr>
        <w:t>easier</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then what you do is you have that money and you can </w:t>
      </w:r>
      <w:r w:rsidRPr="00AD7567">
        <w:rPr>
          <w:rFonts w:ascii="Times New Roman" w:eastAsia="Times New Roman" w:hAnsi="Times New Roman" w:cs="Times New Roman"/>
          <w:b/>
          <w:bCs/>
          <w:kern w:val="0"/>
          <w:sz w:val="10"/>
          <w:szCs w:val="10"/>
          <w14:ligatures w14:val="none"/>
        </w:rPr>
        <w:t>use all your time</w:t>
      </w:r>
      <w:r w:rsidRPr="00AD7567">
        <w:rPr>
          <w:rFonts w:ascii="Times New Roman" w:eastAsia="Times New Roman" w:hAnsi="Times New Roman" w:cs="Times New Roman"/>
          <w:kern w:val="0"/>
          <w:sz w:val="10"/>
          <w:szCs w:val="10"/>
          <w14:ligatures w14:val="none"/>
        </w:rPr>
        <w:t xml:space="preserve">. What can you build if you just have all your time to do a business? Say the word </w:t>
      </w:r>
      <w:r w:rsidRPr="00AD7567">
        <w:rPr>
          <w:rFonts w:ascii="Times New Roman" w:eastAsia="Times New Roman" w:hAnsi="Times New Roman" w:cs="Times New Roman"/>
          <w:b/>
          <w:bCs/>
          <w:kern w:val="0"/>
          <w:sz w:val="10"/>
          <w:szCs w:val="10"/>
          <w14:ligatures w14:val="none"/>
        </w:rPr>
        <w:t>anything</w:t>
      </w:r>
      <w:r w:rsidRPr="00AD7567">
        <w:rPr>
          <w:rFonts w:ascii="Times New Roman" w:eastAsia="Times New Roman" w:hAnsi="Times New Roman" w:cs="Times New Roman"/>
          <w:kern w:val="0"/>
          <w:sz w:val="10"/>
          <w:szCs w:val="10"/>
          <w14:ligatures w14:val="none"/>
        </w:rPr>
        <w:t xml:space="preserve">. Yeah, you actually can. You really really truly can. You could build anything. So that was the nice thing for me was once I got my business cash flowing by age 22, 23, I could just </w:t>
      </w:r>
      <w:r w:rsidRPr="00AD7567">
        <w:rPr>
          <w:rFonts w:ascii="Times New Roman" w:eastAsia="Times New Roman" w:hAnsi="Times New Roman" w:cs="Times New Roman"/>
          <w:b/>
          <w:bCs/>
          <w:kern w:val="0"/>
          <w:sz w:val="10"/>
          <w:szCs w:val="10"/>
          <w14:ligatures w14:val="none"/>
        </w:rPr>
        <w:t>build</w:t>
      </w:r>
      <w:r w:rsidRPr="00AD7567">
        <w:rPr>
          <w:rFonts w:ascii="Times New Roman" w:eastAsia="Times New Roman" w:hAnsi="Times New Roman" w:cs="Times New Roman"/>
          <w:kern w:val="0"/>
          <w:sz w:val="10"/>
          <w:szCs w:val="10"/>
          <w14:ligatures w14:val="none"/>
        </w:rPr>
        <w:t xml:space="preserve">. Do you guys know how many seminars I've been to? How nice is it that I can go to </w:t>
      </w:r>
      <w:r w:rsidRPr="00AD7567">
        <w:rPr>
          <w:rFonts w:ascii="Times New Roman" w:eastAsia="Times New Roman" w:hAnsi="Times New Roman" w:cs="Times New Roman"/>
          <w:b/>
          <w:bCs/>
          <w:kern w:val="0"/>
          <w:sz w:val="10"/>
          <w:szCs w:val="10"/>
          <w14:ligatures w14:val="none"/>
        </w:rPr>
        <w:t>every expensive seminar I want, learn at the feet of the masters</w:t>
      </w:r>
      <w:r w:rsidRPr="00AD7567">
        <w:rPr>
          <w:rFonts w:ascii="Times New Roman" w:eastAsia="Times New Roman" w:hAnsi="Times New Roman" w:cs="Times New Roman"/>
          <w:kern w:val="0"/>
          <w:sz w:val="10"/>
          <w:szCs w:val="10"/>
          <w14:ligatures w14:val="none"/>
        </w:rPr>
        <w:t xml:space="preserve">? Like you guys see me up here. Do you understand the </w:t>
      </w:r>
      <w:r w:rsidRPr="00AD7567">
        <w:rPr>
          <w:rFonts w:ascii="Times New Roman" w:eastAsia="Times New Roman" w:hAnsi="Times New Roman" w:cs="Times New Roman"/>
          <w:b/>
          <w:bCs/>
          <w:kern w:val="0"/>
          <w:sz w:val="10"/>
          <w:szCs w:val="10"/>
          <w14:ligatures w14:val="none"/>
        </w:rPr>
        <w:t>millions that I've spent on self-education</w:t>
      </w:r>
      <w:r w:rsidRPr="00AD7567">
        <w:rPr>
          <w:rFonts w:ascii="Times New Roman" w:eastAsia="Times New Roman" w:hAnsi="Times New Roman" w:cs="Times New Roman"/>
          <w:kern w:val="0"/>
          <w:sz w:val="10"/>
          <w:szCs w:val="10"/>
          <w14:ligatures w14:val="none"/>
        </w:rPr>
        <w:t xml:space="preserve"> because I can float. So I can go to get mentors. I can go into networks.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Hey Sid, real quick, just super quick. How much I was just saying standard retirement, private or government where everybody's probably going if they get older without a business. How much does it suck? You got to use this. Just stand here. Well, if it's the government in Colorado too much in Colorado, what would happen? I would see piss stains on the walls. Piss smell terrible. It's like hell some of these places. Not all of them. Not every government-run nursing home is shitty. But if you can't afford private pay, private pay means you got enough money to buy get your own uh uh nice luxury resort nursing home. The shitty ones are pretty shitty. Yeah. And and and and how would you describe this life for them at the end of their life thinking that if they worked a job their whole life they'd be okay. How do you describe it? Marc, I'd love to get you up here, too.</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a couple things. We have this like you're in your 20s, you're in your 30s. Do we ever think about what's going to happen to us after 65? It's It's almost like we're It feels like we're just going to live forever, doesn't it? I'm I just turned 30. I couldn't believe I turned 30. He's 45 right now. 46 next week. 46 NEXT WEEK. LET'S GO. Yeah. Marcel, I remember Marcel. I met Marcel when he was 21. He's still young. He's 27. He's the one young guy in the room. But the point is, </w:t>
      </w:r>
      <w:r w:rsidRPr="00AD7567">
        <w:rPr>
          <w:rFonts w:ascii="Times New Roman" w:eastAsia="Times New Roman" w:hAnsi="Times New Roman" w:cs="Times New Roman"/>
          <w:b/>
          <w:bCs/>
          <w:kern w:val="0"/>
          <w:sz w:val="10"/>
          <w:szCs w:val="10"/>
          <w14:ligatures w14:val="none"/>
        </w:rPr>
        <w:t>time passes by</w:t>
      </w:r>
      <w:r w:rsidRPr="00AD7567">
        <w:rPr>
          <w:rFonts w:ascii="Times New Roman" w:eastAsia="Times New Roman" w:hAnsi="Times New Roman" w:cs="Times New Roman"/>
          <w:kern w:val="0"/>
          <w:sz w:val="10"/>
          <w:szCs w:val="10"/>
          <w14:ligatures w14:val="none"/>
        </w:rPr>
        <w:t xml:space="preserve">. It passes by really quickly. By the time these guys were, you know, 65, they're they're they think their friends, their family's going to come visit them. They're just </w:t>
      </w:r>
      <w:r w:rsidRPr="00AD7567">
        <w:rPr>
          <w:rFonts w:ascii="Times New Roman" w:eastAsia="Times New Roman" w:hAnsi="Times New Roman" w:cs="Times New Roman"/>
          <w:b/>
          <w:bCs/>
          <w:kern w:val="0"/>
          <w:sz w:val="10"/>
          <w:szCs w:val="10"/>
          <w14:ligatures w14:val="none"/>
        </w:rPr>
        <w:t>rotting away at the nursing home</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most of them don't have friends or family to visit them</w:t>
      </w:r>
      <w:r w:rsidRPr="00AD7567">
        <w:rPr>
          <w:rFonts w:ascii="Times New Roman" w:eastAsia="Times New Roman" w:hAnsi="Times New Roman" w:cs="Times New Roman"/>
          <w:kern w:val="0"/>
          <w:sz w:val="10"/>
          <w:szCs w:val="10"/>
          <w14:ligatures w14:val="none"/>
        </w:rPr>
        <w:t xml:space="preserve">. And that's actually why they </w:t>
      </w:r>
      <w:r w:rsidRPr="00AD7567">
        <w:rPr>
          <w:rFonts w:ascii="Times New Roman" w:eastAsia="Times New Roman" w:hAnsi="Times New Roman" w:cs="Times New Roman"/>
          <w:b/>
          <w:bCs/>
          <w:kern w:val="0"/>
          <w:sz w:val="10"/>
          <w:szCs w:val="10"/>
          <w14:ligatures w14:val="none"/>
        </w:rPr>
        <w:t>die early</w:t>
      </w:r>
      <w:r w:rsidRPr="00AD7567">
        <w:rPr>
          <w:rFonts w:ascii="Times New Roman" w:eastAsia="Times New Roman" w:hAnsi="Times New Roman" w:cs="Times New Roman"/>
          <w:kern w:val="0"/>
          <w:sz w:val="10"/>
          <w:szCs w:val="10"/>
          <w14:ligatures w14:val="none"/>
        </w:rPr>
        <w:t xml:space="preserve">. They die within 5 years nursing home. That's actually the stat. It's because they're lonely. Five years. Say say it again. So they they </w:t>
      </w:r>
      <w:r w:rsidRPr="00AD7567">
        <w:rPr>
          <w:rFonts w:ascii="Times New Roman" w:eastAsia="Times New Roman" w:hAnsi="Times New Roman" w:cs="Times New Roman"/>
          <w:b/>
          <w:bCs/>
          <w:kern w:val="0"/>
          <w:sz w:val="10"/>
          <w:szCs w:val="10"/>
          <w14:ligatures w14:val="none"/>
        </w:rPr>
        <w:t>die within five years of going to nursing home because they lose connection</w:t>
      </w:r>
      <w:r w:rsidRPr="00AD7567">
        <w:rPr>
          <w:rFonts w:ascii="Times New Roman" w:eastAsia="Times New Roman" w:hAnsi="Times New Roman" w:cs="Times New Roman"/>
          <w:kern w:val="0"/>
          <w:sz w:val="10"/>
          <w:szCs w:val="10"/>
          <w14:ligatures w14:val="none"/>
        </w:rPr>
        <w:t xml:space="preserve"> and connection is what keeps you happy.</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Social skills</w:t>
      </w:r>
      <w:r w:rsidRPr="00AD7567">
        <w:rPr>
          <w:rFonts w:ascii="Times New Roman" w:eastAsia="Times New Roman" w:hAnsi="Times New Roman" w:cs="Times New Roman"/>
          <w:kern w:val="0"/>
          <w:sz w:val="10"/>
          <w:szCs w:val="10"/>
          <w14:ligatures w14:val="none"/>
        </w:rPr>
        <w:t xml:space="preserve"> is what keeps you bonded. Now imagine never developing those skills. You maybe get married to someone out of desperation. They marry you for the same reason. You can't maintain the dynamic because the same thing that creates the dynamic is what maintains the dynamic, right? So then you end up getting old. </w:t>
      </w:r>
      <w:r w:rsidRPr="00AD7567">
        <w:rPr>
          <w:rFonts w:ascii="Times New Roman" w:eastAsia="Times New Roman" w:hAnsi="Times New Roman" w:cs="Times New Roman"/>
          <w:b/>
          <w:bCs/>
          <w:kern w:val="0"/>
          <w:sz w:val="10"/>
          <w:szCs w:val="10"/>
          <w14:ligatures w14:val="none"/>
        </w:rPr>
        <w:t>No one comes to visit you</w:t>
      </w:r>
      <w:r w:rsidRPr="00AD7567">
        <w:rPr>
          <w:rFonts w:ascii="Times New Roman" w:eastAsia="Times New Roman" w:hAnsi="Times New Roman" w:cs="Times New Roman"/>
          <w:kern w:val="0"/>
          <w:sz w:val="10"/>
          <w:szCs w:val="10"/>
          <w14:ligatures w14:val="none"/>
        </w:rPr>
        <w:t xml:space="preserve"> because you have a broken household. Your kids don't give a shit about you because you're constantly yelling at uh you're constantly yelling at at your uh spouse, they're fighting and they leave and you get divorced. Ultimately, you end up just </w:t>
      </w:r>
      <w:r w:rsidRPr="00AD7567">
        <w:rPr>
          <w:rFonts w:ascii="Times New Roman" w:eastAsia="Times New Roman" w:hAnsi="Times New Roman" w:cs="Times New Roman"/>
          <w:b/>
          <w:bCs/>
          <w:kern w:val="0"/>
          <w:sz w:val="10"/>
          <w:szCs w:val="10"/>
          <w14:ligatures w14:val="none"/>
        </w:rPr>
        <w:t>dying younger</w:t>
      </w:r>
      <w:r w:rsidRPr="00AD7567">
        <w:rPr>
          <w:rFonts w:ascii="Times New Roman" w:eastAsia="Times New Roman" w:hAnsi="Times New Roman" w:cs="Times New Roman"/>
          <w:kern w:val="0"/>
          <w:sz w:val="10"/>
          <w:szCs w:val="10"/>
          <w14:ligatures w14:val="none"/>
        </w:rPr>
        <w:t xml:space="preserve">. Actually, if you have a great home, a great relationship, and you have great kids, you'll live a </w:t>
      </w:r>
      <w:r w:rsidRPr="00AD7567">
        <w:rPr>
          <w:rFonts w:ascii="Times New Roman" w:eastAsia="Times New Roman" w:hAnsi="Times New Roman" w:cs="Times New Roman"/>
          <w:b/>
          <w:bCs/>
          <w:kern w:val="0"/>
          <w:sz w:val="10"/>
          <w:szCs w:val="10"/>
          <w14:ligatures w14:val="none"/>
        </w:rPr>
        <w:t>longer life</w:t>
      </w:r>
      <w:r w:rsidRPr="00AD7567">
        <w:rPr>
          <w:rFonts w:ascii="Times New Roman" w:eastAsia="Times New Roman" w:hAnsi="Times New Roman" w:cs="Times New Roman"/>
          <w:kern w:val="0"/>
          <w:sz w:val="10"/>
          <w:szCs w:val="10"/>
          <w14:ligatures w14:val="none"/>
        </w:rPr>
        <w:t xml:space="preserve">. Like, you will like my parents will </w:t>
      </w:r>
      <w:r w:rsidRPr="00AD7567">
        <w:rPr>
          <w:rFonts w:ascii="Times New Roman" w:eastAsia="Times New Roman" w:hAnsi="Times New Roman" w:cs="Times New Roman"/>
          <w:b/>
          <w:bCs/>
          <w:kern w:val="0"/>
          <w:sz w:val="10"/>
          <w:szCs w:val="10"/>
          <w14:ligatures w14:val="none"/>
        </w:rPr>
        <w:t>never go to [a] nursing home</w:t>
      </w:r>
      <w:r w:rsidRPr="00AD7567">
        <w:rPr>
          <w:rFonts w:ascii="Times New Roman" w:eastAsia="Times New Roman" w:hAnsi="Times New Roman" w:cs="Times New Roman"/>
          <w:kern w:val="0"/>
          <w:sz w:val="10"/>
          <w:szCs w:val="10"/>
          <w14:ligatures w14:val="none"/>
        </w:rPr>
        <w:t xml:space="preserve">. I don't give a shit. They're g they will never go there. So, see Marcel's taking it to another level. He's going to dodge a nursing home, but also his parents get to dodge the nursing home. Because they did a good job, right? My parents been together for 33 years. My dad transparently didn't have me till he was 48, not because he couldn't. My mom 38 when she had me. So my parents had me late. My mom couldn't have kids. The only reason I was even born is so put me in in vitro. And the first time it was even possible was her age at 38. I was me and my sister were first twins to be born in California from in vitro, like ever. So, it was very, very, very new at the time. Long story short, and the Nazis invented it, by the way, which is ironic, right? I'm Jewish, so they they invented it by experimenting on Jews. But anyways, so little did they know what was coming. Yeah, the super Jew. Yeah, there we go. The Aryan. No. Anyways, if I was blonde blue eyes, it'd be perfect. But the point being, if you </w:t>
      </w:r>
      <w:r w:rsidRPr="00AD7567">
        <w:rPr>
          <w:rFonts w:ascii="Times New Roman" w:eastAsia="Times New Roman" w:hAnsi="Times New Roman" w:cs="Times New Roman"/>
          <w:b/>
          <w:bCs/>
          <w:kern w:val="0"/>
          <w:sz w:val="10"/>
          <w:szCs w:val="10"/>
          <w14:ligatures w14:val="none"/>
        </w:rPr>
        <w:t>don't develop these skills early on, it it doesn't just affect your happiness now</w:t>
      </w:r>
      <w:r w:rsidRPr="00AD7567">
        <w:rPr>
          <w:rFonts w:ascii="Times New Roman" w:eastAsia="Times New Roman" w:hAnsi="Times New Roman" w:cs="Times New Roman"/>
          <w:kern w:val="0"/>
          <w:sz w:val="10"/>
          <w:szCs w:val="10"/>
          <w14:ligatures w14:val="none"/>
        </w:rPr>
        <w:t xml:space="preserve">. It affects your </w:t>
      </w:r>
      <w:r w:rsidRPr="00AD7567">
        <w:rPr>
          <w:rFonts w:ascii="Times New Roman" w:eastAsia="Times New Roman" w:hAnsi="Times New Roman" w:cs="Times New Roman"/>
          <w:b/>
          <w:bCs/>
          <w:kern w:val="0"/>
          <w:sz w:val="10"/>
          <w:szCs w:val="10"/>
          <w14:ligatures w14:val="none"/>
        </w:rPr>
        <w:t>happiness long term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It's guys, if if you want to know why I'm the </w:t>
      </w:r>
      <w:r w:rsidRPr="00AD7567">
        <w:rPr>
          <w:rFonts w:ascii="Times New Roman" w:eastAsia="Times New Roman" w:hAnsi="Times New Roman" w:cs="Times New Roman"/>
          <w:b/>
          <w:bCs/>
          <w:kern w:val="0"/>
          <w:sz w:val="10"/>
          <w:szCs w:val="10"/>
          <w14:ligatures w14:val="none"/>
        </w:rPr>
        <w:t>best hypnotist in the world</w:t>
      </w:r>
      <w:r w:rsidRPr="00AD7567">
        <w:rPr>
          <w:rFonts w:ascii="Times New Roman" w:eastAsia="Times New Roman" w:hAnsi="Times New Roman" w:cs="Times New Roman"/>
          <w:kern w:val="0"/>
          <w:sz w:val="10"/>
          <w:szCs w:val="10"/>
          <w14:ligatures w14:val="none"/>
        </w:rPr>
        <w:t xml:space="preserve"> and why I'm a </w:t>
      </w:r>
      <w:r w:rsidRPr="00AD7567">
        <w:rPr>
          <w:rFonts w:ascii="Times New Roman" w:eastAsia="Times New Roman" w:hAnsi="Times New Roman" w:cs="Times New Roman"/>
          <w:b/>
          <w:bCs/>
          <w:kern w:val="0"/>
          <w:sz w:val="10"/>
          <w:szCs w:val="10"/>
          <w14:ligatures w14:val="none"/>
        </w:rPr>
        <w:t>good speaker</w:t>
      </w:r>
      <w:r w:rsidRPr="00AD7567">
        <w:rPr>
          <w:rFonts w:ascii="Times New Roman" w:eastAsia="Times New Roman" w:hAnsi="Times New Roman" w:cs="Times New Roman"/>
          <w:kern w:val="0"/>
          <w:sz w:val="10"/>
          <w:szCs w:val="10"/>
          <w14:ligatures w14:val="none"/>
        </w:rPr>
        <w:t xml:space="preserve"> and why I have </w:t>
      </w:r>
      <w:r w:rsidRPr="00AD7567">
        <w:rPr>
          <w:rFonts w:ascii="Times New Roman" w:eastAsia="Times New Roman" w:hAnsi="Times New Roman" w:cs="Times New Roman"/>
          <w:b/>
          <w:bCs/>
          <w:kern w:val="0"/>
          <w:sz w:val="10"/>
          <w:szCs w:val="10"/>
          <w14:ligatures w14:val="none"/>
        </w:rPr>
        <w:t>confidence and charisma</w:t>
      </w:r>
      <w:r w:rsidRPr="00AD7567">
        <w:rPr>
          <w:rFonts w:ascii="Times New Roman" w:eastAsia="Times New Roman" w:hAnsi="Times New Roman" w:cs="Times New Roman"/>
          <w:kern w:val="0"/>
          <w:sz w:val="10"/>
          <w:szCs w:val="10"/>
          <w14:ligatures w14:val="none"/>
        </w:rPr>
        <w:t xml:space="preserve"> and all the above, it's because of how I practiced and developed my </w:t>
      </w:r>
      <w:r w:rsidRPr="00AD7567">
        <w:rPr>
          <w:rFonts w:ascii="Times New Roman" w:eastAsia="Times New Roman" w:hAnsi="Times New Roman" w:cs="Times New Roman"/>
          <w:b/>
          <w:bCs/>
          <w:kern w:val="0"/>
          <w:sz w:val="10"/>
          <w:szCs w:val="10"/>
          <w14:ligatures w14:val="none"/>
        </w:rPr>
        <w:t>social skills</w:t>
      </w:r>
      <w:r w:rsidRPr="00AD7567">
        <w:rPr>
          <w:rFonts w:ascii="Times New Roman" w:eastAsia="Times New Roman" w:hAnsi="Times New Roman" w:cs="Times New Roman"/>
          <w:kern w:val="0"/>
          <w:sz w:val="10"/>
          <w:szCs w:val="10"/>
          <w14:ligatures w14:val="none"/>
        </w:rPr>
        <w:t xml:space="preserve">. Ironically, the same background goes for Sid and for Owen and for </w:t>
      </w:r>
      <w:r w:rsidRPr="00AD7567">
        <w:rPr>
          <w:rFonts w:ascii="Times New Roman" w:eastAsia="Times New Roman" w:hAnsi="Times New Roman" w:cs="Times New Roman"/>
          <w:b/>
          <w:bCs/>
          <w:kern w:val="0"/>
          <w:sz w:val="10"/>
          <w:szCs w:val="10"/>
          <w14:ligatures w14:val="none"/>
        </w:rPr>
        <w:t>Tony Robbins</w:t>
      </w:r>
      <w:r w:rsidRPr="00AD7567">
        <w:rPr>
          <w:rFonts w:ascii="Times New Roman" w:eastAsia="Times New Roman" w:hAnsi="Times New Roman" w:cs="Times New Roman"/>
          <w:kern w:val="0"/>
          <w:sz w:val="10"/>
          <w:szCs w:val="10"/>
          <w14:ligatures w14:val="none"/>
        </w:rPr>
        <w:t xml:space="preserve"> and for </w:t>
      </w:r>
      <w:r w:rsidRPr="00AD7567">
        <w:rPr>
          <w:rFonts w:ascii="Times New Roman" w:eastAsia="Times New Roman" w:hAnsi="Times New Roman" w:cs="Times New Roman"/>
          <w:b/>
          <w:bCs/>
          <w:kern w:val="0"/>
          <w:sz w:val="10"/>
          <w:szCs w:val="10"/>
          <w14:ligatures w14:val="none"/>
        </w:rPr>
        <w:t>Grant Cardone</w:t>
      </w:r>
      <w:r w:rsidRPr="00AD7567">
        <w:rPr>
          <w:rFonts w:ascii="Times New Roman" w:eastAsia="Times New Roman" w:hAnsi="Times New Roman" w:cs="Times New Roman"/>
          <w:kern w:val="0"/>
          <w:sz w:val="10"/>
          <w:szCs w:val="10"/>
          <w14:ligatures w14:val="none"/>
        </w:rPr>
        <w:t xml:space="preserve"> and for </w:t>
      </w:r>
      <w:r w:rsidRPr="00AD7567">
        <w:rPr>
          <w:rFonts w:ascii="Times New Roman" w:eastAsia="Times New Roman" w:hAnsi="Times New Roman" w:cs="Times New Roman"/>
          <w:b/>
          <w:bCs/>
          <w:kern w:val="0"/>
          <w:sz w:val="10"/>
          <w:szCs w:val="10"/>
          <w14:ligatures w14:val="none"/>
        </w:rPr>
        <w:t>every massive speaker in the world</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All of them started with their social skills, developed it, and then went on to becoming massive titans</w:t>
      </w:r>
      <w:r w:rsidRPr="00AD7567">
        <w:rPr>
          <w:rFonts w:ascii="Times New Roman" w:eastAsia="Times New Roman" w:hAnsi="Times New Roman" w:cs="Times New Roman"/>
          <w:kern w:val="0"/>
          <w:sz w:val="10"/>
          <w:szCs w:val="10"/>
          <w14:ligatures w14:val="none"/>
        </w:rPr>
        <w:t xml:space="preserve">. Tony Robbins and Grant Cardone, </w:t>
      </w:r>
      <w:r w:rsidRPr="00AD7567">
        <w:rPr>
          <w:rFonts w:ascii="Times New Roman" w:eastAsia="Times New Roman" w:hAnsi="Times New Roman" w:cs="Times New Roman"/>
          <w:b/>
          <w:bCs/>
          <w:kern w:val="0"/>
          <w:sz w:val="10"/>
          <w:szCs w:val="10"/>
          <w14:ligatures w14:val="none"/>
        </w:rPr>
        <w:t>both billionaires</w:t>
      </w:r>
      <w:r w:rsidRPr="00AD7567">
        <w:rPr>
          <w:rFonts w:ascii="Times New Roman" w:eastAsia="Times New Roman" w:hAnsi="Times New Roman" w:cs="Times New Roman"/>
          <w:kern w:val="0"/>
          <w:sz w:val="10"/>
          <w:szCs w:val="10"/>
          <w14:ligatures w14:val="none"/>
        </w:rPr>
        <w:t xml:space="preserve">. Both are billionaires. Okay, I can tell you Tony Robbins, and Grant Cardone are two decades older than Owen. So, what happens in two decades? What happens for me in about three and a half decades or four decades? Right? And Sid, same thing. Think about the </w:t>
      </w:r>
      <w:r w:rsidRPr="00AD7567">
        <w:rPr>
          <w:rFonts w:ascii="Times New Roman" w:eastAsia="Times New Roman" w:hAnsi="Times New Roman" w:cs="Times New Roman"/>
          <w:b/>
          <w:bCs/>
          <w:kern w:val="0"/>
          <w:sz w:val="10"/>
          <w:szCs w:val="10"/>
          <w14:ligatures w14:val="none"/>
        </w:rPr>
        <w:t>compounding effect of having the social skills dialed in</w:t>
      </w:r>
      <w:r w:rsidRPr="00AD7567">
        <w:rPr>
          <w:rFonts w:ascii="Times New Roman" w:eastAsia="Times New Roman" w:hAnsi="Times New Roman" w:cs="Times New Roman"/>
          <w:kern w:val="0"/>
          <w:sz w:val="10"/>
          <w:szCs w:val="10"/>
          <w14:ligatures w14:val="none"/>
        </w:rPr>
        <w:t xml:space="preserve">. Because at the end of the day, it doesn't have to be where you it doesn't have to be to where you rot away at a nursing home. Why can't you have the </w:t>
      </w:r>
      <w:r w:rsidRPr="00AD7567">
        <w:rPr>
          <w:rFonts w:ascii="Times New Roman" w:eastAsia="Times New Roman" w:hAnsi="Times New Roman" w:cs="Times New Roman"/>
          <w:b/>
          <w:bCs/>
          <w:kern w:val="0"/>
          <w:sz w:val="10"/>
          <w:szCs w:val="10"/>
          <w14:ligatures w14:val="none"/>
        </w:rPr>
        <w:t>light shooting out your eyes</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feel present</w:t>
      </w:r>
      <w:r w:rsidRPr="00AD7567">
        <w:rPr>
          <w:rFonts w:ascii="Times New Roman" w:eastAsia="Times New Roman" w:hAnsi="Times New Roman" w:cs="Times New Roman"/>
          <w:kern w:val="0"/>
          <w:sz w:val="10"/>
          <w:szCs w:val="10"/>
          <w14:ligatures w14:val="none"/>
        </w:rPr>
        <w:t xml:space="preserve"> and have family? What happened to </w:t>
      </w:r>
      <w:r w:rsidRPr="00AD7567">
        <w:rPr>
          <w:rFonts w:ascii="Times New Roman" w:eastAsia="Times New Roman" w:hAnsi="Times New Roman" w:cs="Times New Roman"/>
          <w:b/>
          <w:bCs/>
          <w:kern w:val="0"/>
          <w:sz w:val="10"/>
          <w:szCs w:val="10"/>
          <w14:ligatures w14:val="none"/>
        </w:rPr>
        <w:t>Warren Buffett</w:t>
      </w:r>
      <w:r w:rsidRPr="00AD7567">
        <w:rPr>
          <w:rFonts w:ascii="Times New Roman" w:eastAsia="Times New Roman" w:hAnsi="Times New Roman" w:cs="Times New Roman"/>
          <w:kern w:val="0"/>
          <w:sz w:val="10"/>
          <w:szCs w:val="10"/>
          <w14:ligatures w14:val="none"/>
        </w:rPr>
        <w:t xml:space="preserve">? Is he not sharp at 80 or 90 years old? Yeah, he's </w:t>
      </w:r>
      <w:r w:rsidRPr="00AD7567">
        <w:rPr>
          <w:rFonts w:ascii="Times New Roman" w:eastAsia="Times New Roman" w:hAnsi="Times New Roman" w:cs="Times New Roman"/>
          <w:b/>
          <w:bCs/>
          <w:kern w:val="0"/>
          <w:sz w:val="10"/>
          <w:szCs w:val="10"/>
          <w14:ligatures w14:val="none"/>
        </w:rPr>
        <w:t>extremely sharp</w:t>
      </w:r>
      <w:r w:rsidRPr="00AD7567">
        <w:rPr>
          <w:rFonts w:ascii="Times New Roman" w:eastAsia="Times New Roman" w:hAnsi="Times New Roman" w:cs="Times New Roman"/>
          <w:kern w:val="0"/>
          <w:sz w:val="10"/>
          <w:szCs w:val="10"/>
          <w14:ligatures w14:val="none"/>
        </w:rPr>
        <w:t xml:space="preserve"> still. What do you think is gonna happen to him? Have you met too many? Have you met 46 year olds that have his level of sharpness? Not too many. It's It's rare, but you got to keep on you got to stay on the path. And it's not just social skills. It's about staying </w:t>
      </w:r>
      <w:r w:rsidRPr="00AD7567">
        <w:rPr>
          <w:rFonts w:ascii="Times New Roman" w:eastAsia="Times New Roman" w:hAnsi="Times New Roman" w:cs="Times New Roman"/>
          <w:b/>
          <w:bCs/>
          <w:kern w:val="0"/>
          <w:sz w:val="10"/>
          <w:szCs w:val="10"/>
          <w14:ligatures w14:val="none"/>
        </w:rPr>
        <w:t>mentally sharp</w:t>
      </w:r>
      <w:r w:rsidRPr="00AD7567">
        <w:rPr>
          <w:rFonts w:ascii="Times New Roman" w:eastAsia="Times New Roman" w:hAnsi="Times New Roman" w:cs="Times New Roman"/>
          <w:kern w:val="0"/>
          <w:sz w:val="10"/>
          <w:szCs w:val="10"/>
          <w14:ligatures w14:val="none"/>
        </w:rPr>
        <w:t xml:space="preserve">. It's about continually </w:t>
      </w:r>
      <w:r w:rsidRPr="00AD7567">
        <w:rPr>
          <w:rFonts w:ascii="Times New Roman" w:eastAsia="Times New Roman" w:hAnsi="Times New Roman" w:cs="Times New Roman"/>
          <w:b/>
          <w:bCs/>
          <w:kern w:val="0"/>
          <w:sz w:val="10"/>
          <w:szCs w:val="10"/>
          <w14:ligatures w14:val="none"/>
        </w:rPr>
        <w:t>accessing flow states that trains the brain</w:t>
      </w:r>
      <w:r w:rsidRPr="00AD7567">
        <w:rPr>
          <w:rFonts w:ascii="Times New Roman" w:eastAsia="Times New Roman" w:hAnsi="Times New Roman" w:cs="Times New Roman"/>
          <w:kern w:val="0"/>
          <w:sz w:val="10"/>
          <w:szCs w:val="10"/>
          <w14:ligatures w14:val="none"/>
        </w:rPr>
        <w:t xml:space="preserve">. It's like </w:t>
      </w:r>
      <w:r w:rsidRPr="00AD7567">
        <w:rPr>
          <w:rFonts w:ascii="Times New Roman" w:eastAsia="Times New Roman" w:hAnsi="Times New Roman" w:cs="Times New Roman"/>
          <w:b/>
          <w:bCs/>
          <w:kern w:val="0"/>
          <w:sz w:val="10"/>
          <w:szCs w:val="10"/>
          <w14:ligatures w14:val="none"/>
        </w:rPr>
        <w:t>exercise for the brain</w:t>
      </w:r>
      <w:r w:rsidRPr="00AD7567">
        <w:rPr>
          <w:rFonts w:ascii="Times New Roman" w:eastAsia="Times New Roman" w:hAnsi="Times New Roman" w:cs="Times New Roman"/>
          <w:kern w:val="0"/>
          <w:sz w:val="10"/>
          <w:szCs w:val="10"/>
          <w14:ligatures w14:val="none"/>
        </w:rPr>
        <w:t>. By the time you're older, you'll have an advantage that most other people are not going to have.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he's talking about </w:t>
      </w:r>
      <w:r w:rsidRPr="00AD7567">
        <w:rPr>
          <w:rFonts w:ascii="Times New Roman" w:eastAsia="Times New Roman" w:hAnsi="Times New Roman" w:cs="Times New Roman"/>
          <w:b/>
          <w:bCs/>
          <w:kern w:val="0"/>
          <w:sz w:val="10"/>
          <w:szCs w:val="10"/>
          <w14:ligatures w14:val="none"/>
        </w:rPr>
        <w:t>compound interest</w:t>
      </w:r>
      <w:r w:rsidRPr="00AD7567">
        <w:rPr>
          <w:rFonts w:ascii="Times New Roman" w:eastAsia="Times New Roman" w:hAnsi="Times New Roman" w:cs="Times New Roman"/>
          <w:kern w:val="0"/>
          <w:sz w:val="10"/>
          <w:szCs w:val="10"/>
          <w14:ligatures w14:val="none"/>
        </w:rPr>
        <w:t xml:space="preserve">. Compound interest is a force to be reckoned with. If you are </w:t>
      </w:r>
      <w:r w:rsidRPr="00AD7567">
        <w:rPr>
          <w:rFonts w:ascii="Times New Roman" w:eastAsia="Times New Roman" w:hAnsi="Times New Roman" w:cs="Times New Roman"/>
          <w:b/>
          <w:bCs/>
          <w:kern w:val="0"/>
          <w:sz w:val="10"/>
          <w:szCs w:val="10"/>
          <w14:ligatures w14:val="none"/>
        </w:rPr>
        <w:t>compounding in your energy, your focus, your momentum, your your skills, your friends, it's an upward spiral</w:t>
      </w:r>
      <w:r w:rsidRPr="00AD7567">
        <w:rPr>
          <w:rFonts w:ascii="Times New Roman" w:eastAsia="Times New Roman" w:hAnsi="Times New Roman" w:cs="Times New Roman"/>
          <w:kern w:val="0"/>
          <w:sz w:val="10"/>
          <w:szCs w:val="10"/>
          <w14:ligatures w14:val="none"/>
        </w:rPr>
        <w:t xml:space="preserve">. Dopamine tes, you know, testosterone eventually does go down, but those things at least you have a solid base of that that momentum will bleed by the uh bleed into your older age. Say the word </w:t>
      </w:r>
      <w:r w:rsidRPr="00AD7567">
        <w:rPr>
          <w:rFonts w:ascii="Times New Roman" w:eastAsia="Times New Roman" w:hAnsi="Times New Roman" w:cs="Times New Roman"/>
          <w:b/>
          <w:bCs/>
          <w:kern w:val="0"/>
          <w:sz w:val="10"/>
          <w:szCs w:val="10"/>
          <w14:ligatures w14:val="none"/>
        </w:rPr>
        <w:t>compound interest</w:t>
      </w:r>
      <w:r w:rsidRPr="00AD7567">
        <w:rPr>
          <w:rFonts w:ascii="Times New Roman" w:eastAsia="Times New Roman" w:hAnsi="Times New Roman" w:cs="Times New Roman"/>
          <w:kern w:val="0"/>
          <w:sz w:val="10"/>
          <w:szCs w:val="10"/>
          <w14:ligatures w14:val="none"/>
        </w:rPr>
        <w:t xml:space="preserve">. So by by the time you're older, what most people can't like what does the average life look like right now if they are losing energy because of </w:t>
      </w:r>
      <w:r w:rsidRPr="00AD7567">
        <w:rPr>
          <w:rFonts w:ascii="Times New Roman" w:eastAsia="Times New Roman" w:hAnsi="Times New Roman" w:cs="Times New Roman"/>
          <w:b/>
          <w:bCs/>
          <w:kern w:val="0"/>
          <w:sz w:val="10"/>
          <w:szCs w:val="10"/>
          <w14:ligatures w14:val="none"/>
        </w:rPr>
        <w:t>bad food, drugs, alcohol, the wrong friends, gossip, a a job that they hate that they can't access flow through</w:t>
      </w:r>
      <w:r w:rsidRPr="00AD7567">
        <w:rPr>
          <w:rFonts w:ascii="Times New Roman" w:eastAsia="Times New Roman" w:hAnsi="Times New Roman" w:cs="Times New Roman"/>
          <w:kern w:val="0"/>
          <w:sz w:val="10"/>
          <w:szCs w:val="10"/>
          <w14:ligatures w14:val="none"/>
        </w:rPr>
        <w:t xml:space="preserve">. They come home, they </w:t>
      </w:r>
      <w:r w:rsidRPr="00AD7567">
        <w:rPr>
          <w:rFonts w:ascii="Times New Roman" w:eastAsia="Times New Roman" w:hAnsi="Times New Roman" w:cs="Times New Roman"/>
          <w:b/>
          <w:bCs/>
          <w:kern w:val="0"/>
          <w:sz w:val="10"/>
          <w:szCs w:val="10"/>
          <w14:ligatures w14:val="none"/>
        </w:rPr>
        <w:t>watch Netflix</w:t>
      </w:r>
      <w:r w:rsidRPr="00AD7567">
        <w:rPr>
          <w:rFonts w:ascii="Times New Roman" w:eastAsia="Times New Roman" w:hAnsi="Times New Roman" w:cs="Times New Roman"/>
          <w:kern w:val="0"/>
          <w:sz w:val="10"/>
          <w:szCs w:val="10"/>
          <w14:ligatures w14:val="none"/>
        </w:rPr>
        <w:t xml:space="preserve">. That is a </w:t>
      </w:r>
      <w:r w:rsidRPr="00AD7567">
        <w:rPr>
          <w:rFonts w:ascii="Times New Roman" w:eastAsia="Times New Roman" w:hAnsi="Times New Roman" w:cs="Times New Roman"/>
          <w:b/>
          <w:bCs/>
          <w:kern w:val="0"/>
          <w:sz w:val="10"/>
          <w:szCs w:val="10"/>
          <w14:ligatures w14:val="none"/>
        </w:rPr>
        <w:t>downward spiral</w:t>
      </w:r>
      <w:r w:rsidRPr="00AD7567">
        <w:rPr>
          <w:rFonts w:ascii="Times New Roman" w:eastAsia="Times New Roman" w:hAnsi="Times New Roman" w:cs="Times New Roman"/>
          <w:kern w:val="0"/>
          <w:sz w:val="10"/>
          <w:szCs w:val="10"/>
          <w14:ligatures w14:val="none"/>
        </w:rPr>
        <w:t xml:space="preserve"> that most people are in.</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Guys, aren't we better than this? Unless you </w:t>
      </w:r>
      <w:r w:rsidRPr="00AD7567">
        <w:rPr>
          <w:rFonts w:ascii="Times New Roman" w:eastAsia="Times New Roman" w:hAnsi="Times New Roman" w:cs="Times New Roman"/>
          <w:b/>
          <w:bCs/>
          <w:kern w:val="0"/>
          <w:sz w:val="10"/>
          <w:szCs w:val="10"/>
          <w14:ligatures w14:val="none"/>
        </w:rPr>
        <w:t>actively rebel against the condition, the negative conditioning that's put on you that is seeping your energy</w:t>
      </w:r>
      <w:r w:rsidRPr="00AD7567">
        <w:rPr>
          <w:rFonts w:ascii="Times New Roman" w:eastAsia="Times New Roman" w:hAnsi="Times New Roman" w:cs="Times New Roman"/>
          <w:kern w:val="0"/>
          <w:sz w:val="10"/>
          <w:szCs w:val="10"/>
          <w14:ligatures w14:val="none"/>
        </w:rPr>
        <w:t xml:space="preserve">, you won't be that sharp Warren Buffett type person, your own equivalent of it. You're not going to be that person by the time you get older. And guess what? The enemy of the best is what? The </w:t>
      </w:r>
      <w:r w:rsidRPr="00AD7567">
        <w:rPr>
          <w:rFonts w:ascii="Times New Roman" w:eastAsia="Times New Roman" w:hAnsi="Times New Roman" w:cs="Times New Roman"/>
          <w:b/>
          <w:bCs/>
          <w:kern w:val="0"/>
          <w:sz w:val="10"/>
          <w:szCs w:val="10"/>
          <w14:ligatures w14:val="none"/>
        </w:rPr>
        <w:t>good</w:t>
      </w:r>
      <w:r w:rsidRPr="00AD7567">
        <w:rPr>
          <w:rFonts w:ascii="Times New Roman" w:eastAsia="Times New Roman" w:hAnsi="Times New Roman" w:cs="Times New Roman"/>
          <w:kern w:val="0"/>
          <w:sz w:val="10"/>
          <w:szCs w:val="10"/>
          <w14:ligatures w14:val="none"/>
        </w:rPr>
        <w:t xml:space="preserve">. So the enemy of the best is the good. Look at </w:t>
      </w:r>
      <w:r w:rsidRPr="00AD7567">
        <w:rPr>
          <w:rFonts w:ascii="Times New Roman" w:eastAsia="Times New Roman" w:hAnsi="Times New Roman" w:cs="Times New Roman"/>
          <w:b/>
          <w:bCs/>
          <w:kern w:val="0"/>
          <w:sz w:val="10"/>
          <w:szCs w:val="10"/>
          <w14:ligatures w14:val="none"/>
        </w:rPr>
        <w:t>Kobe Bryant</w:t>
      </w:r>
      <w:r w:rsidRPr="00AD7567">
        <w:rPr>
          <w:rFonts w:ascii="Times New Roman" w:eastAsia="Times New Roman" w:hAnsi="Times New Roman" w:cs="Times New Roman"/>
          <w:kern w:val="0"/>
          <w:sz w:val="10"/>
          <w:szCs w:val="10"/>
          <w14:ligatures w14:val="none"/>
        </w:rPr>
        <w:t xml:space="preserve">. Look at </w:t>
      </w:r>
      <w:r w:rsidRPr="00AD7567">
        <w:rPr>
          <w:rFonts w:ascii="Times New Roman" w:eastAsia="Times New Roman" w:hAnsi="Times New Roman" w:cs="Times New Roman"/>
          <w:b/>
          <w:bCs/>
          <w:kern w:val="0"/>
          <w:sz w:val="10"/>
          <w:szCs w:val="10"/>
          <w14:ligatures w14:val="none"/>
        </w:rPr>
        <w:t>Warren Buffett</w:t>
      </w:r>
      <w:r w:rsidRPr="00AD7567">
        <w:rPr>
          <w:rFonts w:ascii="Times New Roman" w:eastAsia="Times New Roman" w:hAnsi="Times New Roman" w:cs="Times New Roman"/>
          <w:kern w:val="0"/>
          <w:sz w:val="10"/>
          <w:szCs w:val="10"/>
          <w14:ligatures w14:val="none"/>
        </w:rPr>
        <w:t xml:space="preserve">. Look at these guys who </w:t>
      </w:r>
      <w:r w:rsidRPr="00AD7567">
        <w:rPr>
          <w:rFonts w:ascii="Times New Roman" w:eastAsia="Times New Roman" w:hAnsi="Times New Roman" w:cs="Times New Roman"/>
          <w:b/>
          <w:bCs/>
          <w:kern w:val="0"/>
          <w:sz w:val="10"/>
          <w:szCs w:val="10"/>
          <w14:ligatures w14:val="none"/>
        </w:rPr>
        <w:t>got better as they hit middle age</w:t>
      </w:r>
      <w:r w:rsidRPr="00AD7567">
        <w:rPr>
          <w:rFonts w:ascii="Times New Roman" w:eastAsia="Times New Roman" w:hAnsi="Times New Roman" w:cs="Times New Roman"/>
          <w:kern w:val="0"/>
          <w:sz w:val="10"/>
          <w:szCs w:val="10"/>
          <w14:ligatures w14:val="none"/>
        </w:rPr>
        <w:t xml:space="preserve">. That is not probably not even your parents to be honest with you. And because we don't have references of people that are operating at that level, we think the references are shit and then and we and we just stay in that cycle or we watch self-help content and </w:t>
      </w:r>
      <w:r w:rsidRPr="00AD7567">
        <w:rPr>
          <w:rFonts w:ascii="Times New Roman" w:eastAsia="Times New Roman" w:hAnsi="Times New Roman" w:cs="Times New Roman"/>
          <w:b/>
          <w:bCs/>
          <w:kern w:val="0"/>
          <w:sz w:val="10"/>
          <w:szCs w:val="10"/>
          <w14:ligatures w14:val="none"/>
        </w:rPr>
        <w:t>don't actually come to a room like this where you get attuned to higher levels of energy</w:t>
      </w:r>
      <w:r w:rsidRPr="00AD7567">
        <w:rPr>
          <w:rFonts w:ascii="Times New Roman" w:eastAsia="Times New Roman" w:hAnsi="Times New Roman" w:cs="Times New Roman"/>
          <w:kern w:val="0"/>
          <w:sz w:val="10"/>
          <w:szCs w:val="10"/>
          <w14:ligatures w14:val="none"/>
        </w:rPr>
        <w:t xml:space="preserve"> and then you don't even know what the other side looks like. You have to not just watch this in a video. You have to do what? You have to </w:t>
      </w:r>
      <w:r w:rsidRPr="00AD7567">
        <w:rPr>
          <w:rFonts w:ascii="Times New Roman" w:eastAsia="Times New Roman" w:hAnsi="Times New Roman" w:cs="Times New Roman"/>
          <w:b/>
          <w:bCs/>
          <w:kern w:val="0"/>
          <w:sz w:val="10"/>
          <w:szCs w:val="10"/>
          <w14:ligatures w14:val="none"/>
        </w:rPr>
        <w:t>feel it</w:t>
      </w:r>
      <w:r w:rsidRPr="00AD7567">
        <w:rPr>
          <w:rFonts w:ascii="Times New Roman" w:eastAsia="Times New Roman" w:hAnsi="Times New Roman" w:cs="Times New Roman"/>
          <w:kern w:val="0"/>
          <w:sz w:val="10"/>
          <w:szCs w:val="10"/>
          <w14:ligatures w14:val="none"/>
        </w:rPr>
        <w:t xml:space="preserve">. Everybody say feel it. To feel it means we're using our </w:t>
      </w:r>
      <w:r w:rsidRPr="00AD7567">
        <w:rPr>
          <w:rFonts w:ascii="Times New Roman" w:eastAsia="Times New Roman" w:hAnsi="Times New Roman" w:cs="Times New Roman"/>
          <w:b/>
          <w:bCs/>
          <w:kern w:val="0"/>
          <w:sz w:val="10"/>
          <w:szCs w:val="10"/>
          <w14:ligatures w14:val="none"/>
        </w:rPr>
        <w:t>six sense, our energetic sense</w:t>
      </w:r>
      <w:r w:rsidRPr="00AD7567">
        <w:rPr>
          <w:rFonts w:ascii="Times New Roman" w:eastAsia="Times New Roman" w:hAnsi="Times New Roman" w:cs="Times New Roman"/>
          <w:kern w:val="0"/>
          <w:sz w:val="10"/>
          <w:szCs w:val="10"/>
          <w14:ligatures w14:val="none"/>
        </w:rPr>
        <w:t xml:space="preserve">. You feel something is different in the room. The way our eyes look, the way we walk, the way we talk, the way we act, that </w:t>
      </w:r>
      <w:r w:rsidRPr="00AD7567">
        <w:rPr>
          <w:rFonts w:ascii="Times New Roman" w:eastAsia="Times New Roman" w:hAnsi="Times New Roman" w:cs="Times New Roman"/>
          <w:b/>
          <w:bCs/>
          <w:kern w:val="0"/>
          <w:sz w:val="10"/>
          <w:szCs w:val="10"/>
          <w14:ligatures w14:val="none"/>
        </w:rPr>
        <w:t>all bleeds and seeps out of our pores</w:t>
      </w:r>
      <w:r w:rsidRPr="00AD7567">
        <w:rPr>
          <w:rFonts w:ascii="Times New Roman" w:eastAsia="Times New Roman" w:hAnsi="Times New Roman" w:cs="Times New Roman"/>
          <w:kern w:val="0"/>
          <w:sz w:val="10"/>
          <w:szCs w:val="10"/>
          <w14:ligatures w14:val="none"/>
        </w:rPr>
        <w:t xml:space="preserve">. And until you are around a </w:t>
      </w:r>
      <w:r w:rsidRPr="00AD7567">
        <w:rPr>
          <w:rFonts w:ascii="Times New Roman" w:eastAsia="Times New Roman" w:hAnsi="Times New Roman" w:cs="Times New Roman"/>
          <w:b/>
          <w:bCs/>
          <w:kern w:val="0"/>
          <w:sz w:val="10"/>
          <w:szCs w:val="10"/>
          <w14:ligatures w14:val="none"/>
        </w:rPr>
        <w:t>real high performance person</w:t>
      </w:r>
      <w:r w:rsidRPr="00AD7567">
        <w:rPr>
          <w:rFonts w:ascii="Times New Roman" w:eastAsia="Times New Roman" w:hAnsi="Times New Roman" w:cs="Times New Roman"/>
          <w:kern w:val="0"/>
          <w:sz w:val="10"/>
          <w:szCs w:val="10"/>
          <w14:ligatures w14:val="none"/>
        </w:rPr>
        <w:t>, you don't know what it looks like.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Guys, look at how fast, just so you know, look at how fast without a warm-up, look at how fast it got into a </w:t>
      </w:r>
      <w:r w:rsidRPr="00AD7567">
        <w:rPr>
          <w:rFonts w:ascii="Times New Roman" w:eastAsia="Times New Roman" w:hAnsi="Times New Roman" w:cs="Times New Roman"/>
          <w:b/>
          <w:bCs/>
          <w:kern w:val="0"/>
          <w:sz w:val="10"/>
          <w:szCs w:val="10"/>
          <w14:ligatures w14:val="none"/>
        </w:rPr>
        <w:t>flow state</w:t>
      </w:r>
      <w:r w:rsidRPr="00AD7567">
        <w:rPr>
          <w:rFonts w:ascii="Times New Roman" w:eastAsia="Times New Roman" w:hAnsi="Times New Roman" w:cs="Times New Roman"/>
          <w:kern w:val="0"/>
          <w:sz w:val="10"/>
          <w:szCs w:val="10"/>
          <w14:ligatures w14:val="none"/>
        </w:rPr>
        <w:t xml:space="preserve">. I'm just saying like it's it's on tap. Like you just you need your brain operate at like </w:t>
      </w:r>
      <w:r w:rsidRPr="00AD7567">
        <w:rPr>
          <w:rFonts w:ascii="Times New Roman" w:eastAsia="Times New Roman" w:hAnsi="Times New Roman" w:cs="Times New Roman"/>
          <w:b/>
          <w:bCs/>
          <w:kern w:val="0"/>
          <w:sz w:val="10"/>
          <w:szCs w:val="10"/>
          <w14:ligatures w14:val="none"/>
        </w:rPr>
        <w:t>100 miles an hour</w:t>
      </w:r>
      <w:r w:rsidRPr="00AD7567">
        <w:rPr>
          <w:rFonts w:ascii="Times New Roman" w:eastAsia="Times New Roman" w:hAnsi="Times New Roman" w:cs="Times New Roman"/>
          <w:kern w:val="0"/>
          <w:sz w:val="10"/>
          <w:szCs w:val="10"/>
          <w14:ligatures w14:val="none"/>
        </w:rPr>
        <w:t>. It's on tap.</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The War to Wake Up</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guys, this is a </w:t>
      </w:r>
      <w:r w:rsidRPr="00AD7567">
        <w:rPr>
          <w:rFonts w:ascii="Times New Roman" w:eastAsia="Times New Roman" w:hAnsi="Times New Roman" w:cs="Times New Roman"/>
          <w:b/>
          <w:bCs/>
          <w:kern w:val="0"/>
          <w:sz w:val="10"/>
          <w:szCs w:val="10"/>
          <w14:ligatures w14:val="none"/>
        </w:rPr>
        <w:t>war</w:t>
      </w:r>
      <w:r w:rsidRPr="00AD7567">
        <w:rPr>
          <w:rFonts w:ascii="Times New Roman" w:eastAsia="Times New Roman" w:hAnsi="Times New Roman" w:cs="Times New Roman"/>
          <w:kern w:val="0"/>
          <w:sz w:val="10"/>
          <w:szCs w:val="10"/>
          <w14:ligatures w14:val="none"/>
        </w:rPr>
        <w:t xml:space="preserve">. You know why? You know why this is a war? Because the world needs to </w:t>
      </w:r>
      <w:r w:rsidRPr="00AD7567">
        <w:rPr>
          <w:rFonts w:ascii="Times New Roman" w:eastAsia="Times New Roman" w:hAnsi="Times New Roman" w:cs="Times New Roman"/>
          <w:b/>
          <w:bCs/>
          <w:kern w:val="0"/>
          <w:sz w:val="10"/>
          <w:szCs w:val="10"/>
          <w14:ligatures w14:val="none"/>
        </w:rPr>
        <w:t>wake up</w:t>
      </w:r>
      <w:r w:rsidRPr="00AD7567">
        <w:rPr>
          <w:rFonts w:ascii="Times New Roman" w:eastAsia="Times New Roman" w:hAnsi="Times New Roman" w:cs="Times New Roman"/>
          <w:kern w:val="0"/>
          <w:sz w:val="10"/>
          <w:szCs w:val="10"/>
          <w14:ligatures w14:val="none"/>
        </w:rPr>
        <w:t xml:space="preserve"> WHEN? </w:t>
      </w:r>
      <w:r w:rsidRPr="00AD7567">
        <w:rPr>
          <w:rFonts w:ascii="Times New Roman" w:eastAsia="Times New Roman" w:hAnsi="Times New Roman" w:cs="Times New Roman"/>
          <w:b/>
          <w:bCs/>
          <w:kern w:val="0"/>
          <w:sz w:val="10"/>
          <w:szCs w:val="10"/>
          <w14:ligatures w14:val="none"/>
        </w:rPr>
        <w:t>NOW</w:t>
      </w:r>
      <w:r w:rsidRPr="00AD7567">
        <w:rPr>
          <w:rFonts w:ascii="Times New Roman" w:eastAsia="Times New Roman" w:hAnsi="Times New Roman" w:cs="Times New Roman"/>
          <w:kern w:val="0"/>
          <w:sz w:val="10"/>
          <w:szCs w:val="10"/>
          <w14:ligatures w14:val="none"/>
        </w:rPr>
        <w:t>. The world needs to wake up now or we are fucked. You're looking at a old ass man with a gray beard trying to get the the environment that my children will grow up in not shit. It's a fucking war to get people to wake up. Okay. It's a fucking war. But it's not just about them, it's about you. You know, I I'll invite you guys to think about this.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If you've ever had it where even on accident, even for five minutes, maybe you were popular, everything was working out. I I'll tell you, there's two ways this can happen. Think of it. Think of it as like </w:t>
      </w:r>
      <w:r w:rsidRPr="00AD7567">
        <w:rPr>
          <w:rFonts w:ascii="Times New Roman" w:eastAsia="Times New Roman" w:hAnsi="Times New Roman" w:cs="Times New Roman"/>
          <w:b/>
          <w:bCs/>
          <w:kern w:val="0"/>
          <w:sz w:val="10"/>
          <w:szCs w:val="10"/>
          <w14:ligatures w14:val="none"/>
        </w:rPr>
        <w:t>Satan's energy, anger</w:t>
      </w:r>
      <w:r w:rsidRPr="00AD7567">
        <w:rPr>
          <w:rFonts w:ascii="Times New Roman" w:eastAsia="Times New Roman" w:hAnsi="Times New Roman" w:cs="Times New Roman"/>
          <w:kern w:val="0"/>
          <w:sz w:val="10"/>
          <w:szCs w:val="10"/>
          <w14:ligatures w14:val="none"/>
        </w:rPr>
        <w:t xml:space="preserve">, and then there's there's </w:t>
      </w:r>
      <w:r w:rsidRPr="00AD7567">
        <w:rPr>
          <w:rFonts w:ascii="Times New Roman" w:eastAsia="Times New Roman" w:hAnsi="Times New Roman" w:cs="Times New Roman"/>
          <w:b/>
          <w:bCs/>
          <w:kern w:val="0"/>
          <w:sz w:val="10"/>
          <w:szCs w:val="10"/>
          <w14:ligatures w14:val="none"/>
        </w:rPr>
        <w:t>heaven's energy</w:t>
      </w:r>
      <w:r w:rsidRPr="00AD7567">
        <w:rPr>
          <w:rFonts w:ascii="Times New Roman" w:eastAsia="Times New Roman" w:hAnsi="Times New Roman" w:cs="Times New Roman"/>
          <w:kern w:val="0"/>
          <w:sz w:val="10"/>
          <w:szCs w:val="10"/>
          <w14:ligatures w14:val="none"/>
        </w:rPr>
        <w:t xml:space="preserve">, right, which is a </w:t>
      </w:r>
      <w:r w:rsidRPr="00AD7567">
        <w:rPr>
          <w:rFonts w:ascii="Times New Roman" w:eastAsia="Times New Roman" w:hAnsi="Times New Roman" w:cs="Times New Roman"/>
          <w:b/>
          <w:bCs/>
          <w:kern w:val="0"/>
          <w:sz w:val="10"/>
          <w:szCs w:val="10"/>
          <w14:ligatures w14:val="none"/>
        </w:rPr>
        <w:t>love and abundance</w:t>
      </w:r>
      <w:r w:rsidRPr="00AD7567">
        <w:rPr>
          <w:rFonts w:ascii="Times New Roman" w:eastAsia="Times New Roman" w:hAnsi="Times New Roman" w:cs="Times New Roman"/>
          <w:kern w:val="0"/>
          <w:sz w:val="10"/>
          <w:szCs w:val="10"/>
          <w14:ligatures w14:val="none"/>
        </w:rPr>
        <w:t xml:space="preserve">. Sometimes people confuse Satan's energy for heaven's energy. And what that looks like is this. When I was 17, I got heartbroken. I had a girlfriend I was madly in love with. And she lives in Brazil. She went back to Brazil. After about 14 days, 12 and a half days, I wake up in the morning and I feel this </w:t>
      </w:r>
      <w:r w:rsidRPr="00AD7567">
        <w:rPr>
          <w:rFonts w:ascii="Times New Roman" w:eastAsia="Times New Roman" w:hAnsi="Times New Roman" w:cs="Times New Roman"/>
          <w:b/>
          <w:bCs/>
          <w:kern w:val="0"/>
          <w:sz w:val="10"/>
          <w:szCs w:val="10"/>
          <w14:ligatures w14:val="none"/>
        </w:rPr>
        <w:t>heaviness in my chest</w:t>
      </w:r>
      <w:r w:rsidRPr="00AD7567">
        <w:rPr>
          <w:rFonts w:ascii="Times New Roman" w:eastAsia="Times New Roman" w:hAnsi="Times New Roman" w:cs="Times New Roman"/>
          <w:kern w:val="0"/>
          <w:sz w:val="10"/>
          <w:szCs w:val="10"/>
          <w14:ligatures w14:val="none"/>
        </w:rPr>
        <w:t xml:space="preserve">. And I was already heartbroken that she left at the airport 'cuz I knew I would probably never see her again. I couldn't afford to get her a flight. And I wake up in the morning and I felt like </w:t>
      </w:r>
      <w:r w:rsidRPr="00AD7567">
        <w:rPr>
          <w:rFonts w:ascii="Times New Roman" w:eastAsia="Times New Roman" w:hAnsi="Times New Roman" w:cs="Times New Roman"/>
          <w:b/>
          <w:bCs/>
          <w:kern w:val="0"/>
          <w:sz w:val="10"/>
          <w:szCs w:val="10"/>
          <w14:ligatures w14:val="none"/>
        </w:rPr>
        <w:t>something was wrong</w:t>
      </w:r>
      <w:r w:rsidRPr="00AD7567">
        <w:rPr>
          <w:rFonts w:ascii="Times New Roman" w:eastAsia="Times New Roman" w:hAnsi="Times New Roman" w:cs="Times New Roman"/>
          <w:kern w:val="0"/>
          <w:sz w:val="10"/>
          <w:szCs w:val="10"/>
          <w14:ligatures w14:val="none"/>
        </w:rPr>
        <w:t xml:space="preserve">. Couldn't figure it out. I texted her. I'm like, I had a really weird dream. And finally clicks in my head. I'm like, </w:t>
      </w:r>
      <w:r w:rsidRPr="00AD7567">
        <w:rPr>
          <w:rFonts w:ascii="Times New Roman" w:eastAsia="Times New Roman" w:hAnsi="Times New Roman" w:cs="Times New Roman"/>
          <w:b/>
          <w:bCs/>
          <w:kern w:val="0"/>
          <w:sz w:val="10"/>
          <w:szCs w:val="10"/>
          <w14:ligatures w14:val="none"/>
        </w:rPr>
        <w:t>she was with someone else</w:t>
      </w:r>
      <w:r w:rsidRPr="00AD7567">
        <w:rPr>
          <w:rFonts w:ascii="Times New Roman" w:eastAsia="Times New Roman" w:hAnsi="Times New Roman" w:cs="Times New Roman"/>
          <w:kern w:val="0"/>
          <w:sz w:val="10"/>
          <w:szCs w:val="10"/>
          <w14:ligatures w14:val="none"/>
        </w:rPr>
        <w:t>. And I texted her. I said, you were with someone else last night. An hour goes by and she responds. She says she was and that was a Friday night or Friday during the day.</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 go out at night to a party and I'm at this party and for some reason, this never happened before. Girls, I didn't want to talk to anyone. I was I was completely heartbroken. I've never felt so bad in my life. </w:t>
      </w:r>
      <w:r w:rsidRPr="00AD7567">
        <w:rPr>
          <w:rFonts w:ascii="Times New Roman" w:eastAsia="Times New Roman" w:hAnsi="Times New Roman" w:cs="Times New Roman"/>
          <w:b/>
          <w:bCs/>
          <w:kern w:val="0"/>
          <w:sz w:val="10"/>
          <w:szCs w:val="10"/>
          <w14:ligatures w14:val="none"/>
        </w:rPr>
        <w:t>Girls were walking up to me, taking my hands, grabbing my private parts, taking my hands, putting on their private parts, like fighting over me</w:t>
      </w:r>
      <w:r w:rsidRPr="00AD7567">
        <w:rPr>
          <w:rFonts w:ascii="Times New Roman" w:eastAsia="Times New Roman" w:hAnsi="Times New Roman" w:cs="Times New Roman"/>
          <w:kern w:val="0"/>
          <w:sz w:val="10"/>
          <w:szCs w:val="10"/>
          <w14:ligatures w14:val="none"/>
        </w:rPr>
        <w:t xml:space="preserve">. And I'm just in this haze and I'm trying to just like, "Please don't touch me". "Like leave me alone". But because I was carrying such so much </w:t>
      </w:r>
      <w:r w:rsidRPr="00AD7567">
        <w:rPr>
          <w:rFonts w:ascii="Times New Roman" w:eastAsia="Times New Roman" w:hAnsi="Times New Roman" w:cs="Times New Roman"/>
          <w:b/>
          <w:bCs/>
          <w:kern w:val="0"/>
          <w:sz w:val="10"/>
          <w:szCs w:val="10"/>
          <w14:ligatures w14:val="none"/>
        </w:rPr>
        <w:t>pain</w:t>
      </w:r>
      <w:r w:rsidRPr="00AD7567">
        <w:rPr>
          <w:rFonts w:ascii="Times New Roman" w:eastAsia="Times New Roman" w:hAnsi="Times New Roman" w:cs="Times New Roman"/>
          <w:kern w:val="0"/>
          <w:sz w:val="10"/>
          <w:szCs w:val="10"/>
          <w14:ligatures w14:val="none"/>
        </w:rPr>
        <w:t xml:space="preserve">, right? So much </w:t>
      </w:r>
      <w:r w:rsidRPr="00AD7567">
        <w:rPr>
          <w:rFonts w:ascii="Times New Roman" w:eastAsia="Times New Roman" w:hAnsi="Times New Roman" w:cs="Times New Roman"/>
          <w:b/>
          <w:bCs/>
          <w:kern w:val="0"/>
          <w:sz w:val="10"/>
          <w:szCs w:val="10"/>
          <w14:ligatures w14:val="none"/>
        </w:rPr>
        <w:t>darkness</w:t>
      </w:r>
      <w:r w:rsidRPr="00AD7567">
        <w:rPr>
          <w:rFonts w:ascii="Times New Roman" w:eastAsia="Times New Roman" w:hAnsi="Times New Roman" w:cs="Times New Roman"/>
          <w:kern w:val="0"/>
          <w:sz w:val="10"/>
          <w:szCs w:val="10"/>
          <w14:ligatures w14:val="none"/>
        </w:rPr>
        <w:t xml:space="preserve">, right? Like </w:t>
      </w:r>
      <w:r w:rsidRPr="00AD7567">
        <w:rPr>
          <w:rFonts w:ascii="Times New Roman" w:eastAsia="Times New Roman" w:hAnsi="Times New Roman" w:cs="Times New Roman"/>
          <w:b/>
          <w:bCs/>
          <w:kern w:val="0"/>
          <w:sz w:val="10"/>
          <w:szCs w:val="10"/>
          <w14:ligatures w14:val="none"/>
        </w:rPr>
        <w:t>Satan's energy</w:t>
      </w:r>
      <w:r w:rsidRPr="00AD7567">
        <w:rPr>
          <w:rFonts w:ascii="Times New Roman" w:eastAsia="Times New Roman" w:hAnsi="Times New Roman" w:cs="Times New Roman"/>
          <w:kern w:val="0"/>
          <w:sz w:val="10"/>
          <w:szCs w:val="10"/>
          <w14:ligatures w14:val="none"/>
        </w:rPr>
        <w:t xml:space="preserve">, right? This </w:t>
      </w:r>
      <w:r w:rsidRPr="00AD7567">
        <w:rPr>
          <w:rFonts w:ascii="Times New Roman" w:eastAsia="Times New Roman" w:hAnsi="Times New Roman" w:cs="Times New Roman"/>
          <w:b/>
          <w:bCs/>
          <w:kern w:val="0"/>
          <w:sz w:val="10"/>
          <w:szCs w:val="10"/>
          <w14:ligatures w14:val="none"/>
        </w:rPr>
        <w:t>devil's energy</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It radiated</w:t>
      </w:r>
      <w:r w:rsidRPr="00AD7567">
        <w:rPr>
          <w:rFonts w:ascii="Times New Roman" w:eastAsia="Times New Roman" w:hAnsi="Times New Roman" w:cs="Times New Roman"/>
          <w:kern w:val="0"/>
          <w:sz w:val="10"/>
          <w:szCs w:val="10"/>
          <w14:ligatures w14:val="none"/>
        </w:rPr>
        <w:t xml:space="preserve"> and a lot of people resonated with that. The And the girls that were resonating were the ones who were </w:t>
      </w:r>
      <w:r w:rsidRPr="00AD7567">
        <w:rPr>
          <w:rFonts w:ascii="Times New Roman" w:eastAsia="Times New Roman" w:hAnsi="Times New Roman" w:cs="Times New Roman"/>
          <w:b/>
          <w:bCs/>
          <w:kern w:val="0"/>
          <w:sz w:val="10"/>
          <w:szCs w:val="10"/>
          <w14:ligatures w14:val="none"/>
        </w:rPr>
        <w:t>drunk, were on drugs, like the weird like the the negative ones</w:t>
      </w:r>
      <w:r w:rsidRPr="00AD7567">
        <w:rPr>
          <w:rFonts w:ascii="Times New Roman" w:eastAsia="Times New Roman" w:hAnsi="Times New Roman" w:cs="Times New Roman"/>
          <w:kern w:val="0"/>
          <w:sz w:val="10"/>
          <w:szCs w:val="10"/>
          <w14:ligatures w14:val="none"/>
        </w:rPr>
        <w:t xml:space="preserve">, right? And it just </w:t>
      </w:r>
      <w:r w:rsidRPr="00AD7567">
        <w:rPr>
          <w:rFonts w:ascii="Times New Roman" w:eastAsia="Times New Roman" w:hAnsi="Times New Roman" w:cs="Times New Roman"/>
          <w:b/>
          <w:bCs/>
          <w:kern w:val="0"/>
          <w:sz w:val="10"/>
          <w:szCs w:val="10"/>
          <w14:ligatures w14:val="none"/>
        </w:rPr>
        <w:t>drew them in like a magnet</w:t>
      </w:r>
      <w:r w:rsidRPr="00AD7567">
        <w:rPr>
          <w:rFonts w:ascii="Times New Roman" w:eastAsia="Times New Roman" w:hAnsi="Times New Roman" w:cs="Times New Roman"/>
          <w:kern w:val="0"/>
          <w:sz w:val="10"/>
          <w:szCs w:val="10"/>
          <w14:ligatures w14:val="none"/>
        </w:rPr>
        <w:t xml:space="preserve">. And that's what I attracted. And all I was seeing was a </w:t>
      </w:r>
      <w:r w:rsidRPr="00AD7567">
        <w:rPr>
          <w:rFonts w:ascii="Times New Roman" w:eastAsia="Times New Roman" w:hAnsi="Times New Roman" w:cs="Times New Roman"/>
          <w:b/>
          <w:bCs/>
          <w:kern w:val="0"/>
          <w:sz w:val="10"/>
          <w:szCs w:val="10"/>
          <w14:ligatures w14:val="none"/>
        </w:rPr>
        <w:t>reflection of what just hurt me</w:t>
      </w:r>
      <w:r w:rsidRPr="00AD7567">
        <w:rPr>
          <w:rFonts w:ascii="Times New Roman" w:eastAsia="Times New Roman" w:hAnsi="Times New Roman" w:cs="Times New Roman"/>
          <w:kern w:val="0"/>
          <w:sz w:val="10"/>
          <w:szCs w:val="10"/>
          <w14:ligatures w14:val="none"/>
        </w:rPr>
        <w:t xml:space="preserve">. I was seeing a reflection of the exact same patterns in these women that I would see in the girl that actually just cheated on me, right? </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because of that, I realized that this is such a </w:t>
      </w:r>
      <w:r w:rsidRPr="00AD7567">
        <w:rPr>
          <w:rFonts w:ascii="Times New Roman" w:eastAsia="Times New Roman" w:hAnsi="Times New Roman" w:cs="Times New Roman"/>
          <w:b/>
          <w:bCs/>
          <w:kern w:val="0"/>
          <w:sz w:val="10"/>
          <w:szCs w:val="10"/>
          <w14:ligatures w14:val="none"/>
        </w:rPr>
        <w:t>negative state that I became allergic to it</w:t>
      </w:r>
      <w:r w:rsidRPr="00AD7567">
        <w:rPr>
          <w:rFonts w:ascii="Times New Roman" w:eastAsia="Times New Roman" w:hAnsi="Times New Roman" w:cs="Times New Roman"/>
          <w:kern w:val="0"/>
          <w:sz w:val="10"/>
          <w:szCs w:val="10"/>
          <w14:ligatures w14:val="none"/>
        </w:rPr>
        <w:t xml:space="preserve">. I cannot be a part of that. And instead, what did I end up doing? I ended up saying, </w:t>
      </w:r>
      <w:r w:rsidRPr="00AD7567">
        <w:rPr>
          <w:rFonts w:ascii="Times New Roman" w:eastAsia="Times New Roman" w:hAnsi="Times New Roman" w:cs="Times New Roman"/>
          <w:b/>
          <w:bCs/>
          <w:kern w:val="0"/>
          <w:sz w:val="10"/>
          <w:szCs w:val="10"/>
          <w14:ligatures w14:val="none"/>
        </w:rPr>
        <w:t>I need to associate to heaven's energy</w:t>
      </w:r>
      <w:r w:rsidRPr="00AD7567">
        <w:rPr>
          <w:rFonts w:ascii="Times New Roman" w:eastAsia="Times New Roman" w:hAnsi="Times New Roman" w:cs="Times New Roman"/>
          <w:kern w:val="0"/>
          <w:sz w:val="10"/>
          <w:szCs w:val="10"/>
          <w14:ligatures w14:val="none"/>
        </w:rPr>
        <w:t xml:space="preserve">, which is the opposite. </w:t>
      </w:r>
      <w:r w:rsidRPr="00AD7567">
        <w:rPr>
          <w:rFonts w:ascii="Times New Roman" w:eastAsia="Times New Roman" w:hAnsi="Times New Roman" w:cs="Times New Roman"/>
          <w:b/>
          <w:bCs/>
          <w:kern w:val="0"/>
          <w:sz w:val="10"/>
          <w:szCs w:val="10"/>
          <w14:ligatures w14:val="none"/>
        </w:rPr>
        <w:t>I forgave her, still loved her</w:t>
      </w:r>
      <w:r w:rsidRPr="00AD7567">
        <w:rPr>
          <w:rFonts w:ascii="Times New Roman" w:eastAsia="Times New Roman" w:hAnsi="Times New Roman" w:cs="Times New Roman"/>
          <w:kern w:val="0"/>
          <w:sz w:val="10"/>
          <w:szCs w:val="10"/>
          <w14:ligatures w14:val="none"/>
        </w:rPr>
        <w:t xml:space="preserve">, and said, "Okay". And guess what? All those women that came up to me and were grabbing my hands, trying to touch my private parts, all that, right? Just being crazy. </w:t>
      </w:r>
      <w:r w:rsidRPr="00AD7567">
        <w:rPr>
          <w:rFonts w:ascii="Times New Roman" w:eastAsia="Times New Roman" w:hAnsi="Times New Roman" w:cs="Times New Roman"/>
          <w:b/>
          <w:bCs/>
          <w:kern w:val="0"/>
          <w:sz w:val="10"/>
          <w:szCs w:val="10"/>
          <w14:ligatures w14:val="none"/>
        </w:rPr>
        <w:t>Stop talking to me</w:t>
      </w:r>
      <w:r w:rsidRPr="00AD7567">
        <w:rPr>
          <w:rFonts w:ascii="Times New Roman" w:eastAsia="Times New Roman" w:hAnsi="Times New Roman" w:cs="Times New Roman"/>
          <w:kern w:val="0"/>
          <w:sz w:val="10"/>
          <w:szCs w:val="10"/>
          <w14:ligatures w14:val="none"/>
        </w:rPr>
        <w:t xml:space="preserve">. And the only women I attracted are women that came from an </w:t>
      </w:r>
      <w:r w:rsidRPr="00AD7567">
        <w:rPr>
          <w:rFonts w:ascii="Times New Roman" w:eastAsia="Times New Roman" w:hAnsi="Times New Roman" w:cs="Times New Roman"/>
          <w:b/>
          <w:bCs/>
          <w:kern w:val="0"/>
          <w:sz w:val="10"/>
          <w:szCs w:val="10"/>
          <w14:ligatures w14:val="none"/>
        </w:rPr>
        <w:t>amazing household, unbelievable self-confidence and love and incredible loyalty</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But in order for me to understand the two paradigms, and let me tell you what it looks like in business. In business, you look at like a </w:t>
      </w:r>
      <w:r w:rsidRPr="00AD7567">
        <w:rPr>
          <w:rFonts w:ascii="Times New Roman" w:eastAsia="Times New Roman" w:hAnsi="Times New Roman" w:cs="Times New Roman"/>
          <w:b/>
          <w:bCs/>
          <w:kern w:val="0"/>
          <w:sz w:val="10"/>
          <w:szCs w:val="10"/>
          <w14:ligatures w14:val="none"/>
        </w:rPr>
        <w:t>Wolf of Wall Street</w:t>
      </w:r>
      <w:r w:rsidRPr="00AD7567">
        <w:rPr>
          <w:rFonts w:ascii="Times New Roman" w:eastAsia="Times New Roman" w:hAnsi="Times New Roman" w:cs="Times New Roman"/>
          <w:kern w:val="0"/>
          <w:sz w:val="10"/>
          <w:szCs w:val="10"/>
          <w14:ligatures w14:val="none"/>
        </w:rPr>
        <w:t xml:space="preserve">. I see that movie and I think </w:t>
      </w:r>
      <w:r w:rsidRPr="00AD7567">
        <w:rPr>
          <w:rFonts w:ascii="Times New Roman" w:eastAsia="Times New Roman" w:hAnsi="Times New Roman" w:cs="Times New Roman"/>
          <w:b/>
          <w:bCs/>
          <w:kern w:val="0"/>
          <w:sz w:val="10"/>
          <w:szCs w:val="10"/>
          <w14:ligatures w14:val="none"/>
        </w:rPr>
        <w:t>Jordan Belfort's a piece of shit</w:t>
      </w:r>
      <w:r w:rsidRPr="00AD7567">
        <w:rPr>
          <w:rFonts w:ascii="Times New Roman" w:eastAsia="Times New Roman" w:hAnsi="Times New Roman" w:cs="Times New Roman"/>
          <w:kern w:val="0"/>
          <w:sz w:val="10"/>
          <w:szCs w:val="10"/>
          <w14:ligatures w14:val="none"/>
        </w:rPr>
        <w:t xml:space="preserve">. I think he stole people's money. I think he's a fucking scammer. I think he literally is a </w:t>
      </w:r>
      <w:r w:rsidRPr="00AD7567">
        <w:rPr>
          <w:rFonts w:ascii="Times New Roman" w:eastAsia="Times New Roman" w:hAnsi="Times New Roman" w:cs="Times New Roman"/>
          <w:b/>
          <w:bCs/>
          <w:kern w:val="0"/>
          <w:sz w:val="10"/>
          <w:szCs w:val="10"/>
          <w14:ligatures w14:val="none"/>
        </w:rPr>
        <w:t>selfish piece of shit</w:t>
      </w:r>
      <w:r w:rsidRPr="00AD7567">
        <w:rPr>
          <w:rFonts w:ascii="Times New Roman" w:eastAsia="Times New Roman" w:hAnsi="Times New Roman" w:cs="Times New Roman"/>
          <w:kern w:val="0"/>
          <w:sz w:val="10"/>
          <w:szCs w:val="10"/>
          <w14:ligatures w14:val="none"/>
        </w:rPr>
        <w:t xml:space="preserve"> and he brainwashed a bunch of people who resonated with </w:t>
      </w:r>
      <w:r w:rsidRPr="00AD7567">
        <w:rPr>
          <w:rFonts w:ascii="Times New Roman" w:eastAsia="Times New Roman" w:hAnsi="Times New Roman" w:cs="Times New Roman"/>
          <w:b/>
          <w:bCs/>
          <w:kern w:val="0"/>
          <w:sz w:val="10"/>
          <w:szCs w:val="10"/>
          <w14:ligatures w14:val="none"/>
        </w:rPr>
        <w:t>Satan's energy, drugs and strippers and prostitutes</w:t>
      </w:r>
      <w:r w:rsidRPr="00AD7567">
        <w:rPr>
          <w:rFonts w:ascii="Times New Roman" w:eastAsia="Times New Roman" w:hAnsi="Times New Roman" w:cs="Times New Roman"/>
          <w:kern w:val="0"/>
          <w:sz w:val="10"/>
          <w:szCs w:val="10"/>
          <w14:ligatures w14:val="none"/>
        </w:rPr>
        <w:t xml:space="preserve"> and then they sold it in a movie where a bunch of people are like that movie is awesome. And I say that because here we are in New York and people resonate with Wall Street and they think that's what Wall Street's about. That's what success is about. But the truth is that guy's trash and he </w:t>
      </w:r>
      <w:r w:rsidRPr="00AD7567">
        <w:rPr>
          <w:rFonts w:ascii="Times New Roman" w:eastAsia="Times New Roman" w:hAnsi="Times New Roman" w:cs="Times New Roman"/>
          <w:b/>
          <w:bCs/>
          <w:kern w:val="0"/>
          <w:sz w:val="10"/>
          <w:szCs w:val="10"/>
          <w14:ligatures w14:val="none"/>
        </w:rPr>
        <w:t>ratted everyone out</w:t>
      </w:r>
      <w:r w:rsidRPr="00AD7567">
        <w:rPr>
          <w:rFonts w:ascii="Times New Roman" w:eastAsia="Times New Roman" w:hAnsi="Times New Roman" w:cs="Times New Roman"/>
          <w:kern w:val="0"/>
          <w:sz w:val="10"/>
          <w:szCs w:val="10"/>
          <w14:ligatures w14:val="none"/>
        </w:rPr>
        <w:t xml:space="preserve"> for helping him even though he was the mastermind. He ratted everyone out to have a shorter term in prison while everyone else got fucked. And then here he is now doing his own thing, still on drugs and all that. And people like, "Oh, I love the wolf". </w:t>
      </w:r>
      <w:r w:rsidRPr="00AD7567">
        <w:rPr>
          <w:rFonts w:ascii="Times New Roman" w:eastAsia="Times New Roman" w:hAnsi="Times New Roman" w:cs="Times New Roman"/>
          <w:b/>
          <w:bCs/>
          <w:kern w:val="0"/>
          <w:sz w:val="10"/>
          <w:szCs w:val="10"/>
          <w14:ligatures w14:val="none"/>
        </w:rPr>
        <w:t>I don't like him because I think he's a piece of shit</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you take that same guy and you look at the </w:t>
      </w:r>
      <w:r w:rsidRPr="00AD7567">
        <w:rPr>
          <w:rFonts w:ascii="Times New Roman" w:eastAsia="Times New Roman" w:hAnsi="Times New Roman" w:cs="Times New Roman"/>
          <w:b/>
          <w:bCs/>
          <w:kern w:val="0"/>
          <w:sz w:val="10"/>
          <w:szCs w:val="10"/>
          <w14:ligatures w14:val="none"/>
        </w:rPr>
        <w:t>inverse, which is caring, charitable</w:t>
      </w:r>
      <w:r w:rsidRPr="00AD7567">
        <w:rPr>
          <w:rFonts w:ascii="Times New Roman" w:eastAsia="Times New Roman" w:hAnsi="Times New Roman" w:cs="Times New Roman"/>
          <w:kern w:val="0"/>
          <w:sz w:val="10"/>
          <w:szCs w:val="10"/>
          <w14:ligatures w14:val="none"/>
        </w:rPr>
        <w:t xml:space="preserve">. You want to donate money. You care about people. You lift people up. You You take them away from drugs. </w:t>
      </w:r>
      <w:r w:rsidRPr="00AD7567">
        <w:rPr>
          <w:rFonts w:ascii="Times New Roman" w:eastAsia="Times New Roman" w:hAnsi="Times New Roman" w:cs="Times New Roman"/>
          <w:b/>
          <w:bCs/>
          <w:kern w:val="0"/>
          <w:sz w:val="10"/>
          <w:szCs w:val="10"/>
          <w14:ligatures w14:val="none"/>
        </w:rPr>
        <w:t>I'm allergic to the idea of drugs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I'm allergic to alcohol</w:t>
      </w:r>
      <w:r w:rsidRPr="00AD7567">
        <w:rPr>
          <w:rFonts w:ascii="Times New Roman" w:eastAsia="Times New Roman" w:hAnsi="Times New Roman" w:cs="Times New Roman"/>
          <w:kern w:val="0"/>
          <w:sz w:val="10"/>
          <w:szCs w:val="10"/>
          <w14:ligatures w14:val="none"/>
        </w:rPr>
        <w:t xml:space="preserve">. I hate all this shit. Smoking. Hate it. That's why I'm the </w:t>
      </w:r>
      <w:r w:rsidRPr="00AD7567">
        <w:rPr>
          <w:rFonts w:ascii="Times New Roman" w:eastAsia="Times New Roman" w:hAnsi="Times New Roman" w:cs="Times New Roman"/>
          <w:b/>
          <w:bCs/>
          <w:kern w:val="0"/>
          <w:sz w:val="10"/>
          <w:szCs w:val="10"/>
          <w14:ligatures w14:val="none"/>
        </w:rPr>
        <w:t>best in the world at making people quit in two seconds</w:t>
      </w:r>
      <w:r w:rsidRPr="00AD7567">
        <w:rPr>
          <w:rFonts w:ascii="Times New Roman" w:eastAsia="Times New Roman" w:hAnsi="Times New Roman" w:cs="Times New Roman"/>
          <w:kern w:val="0"/>
          <w:sz w:val="10"/>
          <w:szCs w:val="10"/>
          <w14:ligatures w14:val="none"/>
        </w:rPr>
        <w:t xml:space="preserve">, right? I'm </w:t>
      </w:r>
      <w:r w:rsidRPr="00AD7567">
        <w:rPr>
          <w:rFonts w:ascii="Times New Roman" w:eastAsia="Times New Roman" w:hAnsi="Times New Roman" w:cs="Times New Roman"/>
          <w:b/>
          <w:bCs/>
          <w:kern w:val="0"/>
          <w:sz w:val="10"/>
          <w:szCs w:val="10"/>
          <w14:ligatures w14:val="none"/>
        </w:rPr>
        <w:t>allergic to it</w:t>
      </w:r>
      <w:r w:rsidRPr="00AD7567">
        <w:rPr>
          <w:rFonts w:ascii="Times New Roman" w:eastAsia="Times New Roman" w:hAnsi="Times New Roman" w:cs="Times New Roman"/>
          <w:kern w:val="0"/>
          <w:sz w:val="10"/>
          <w:szCs w:val="10"/>
          <w14:ligatures w14:val="none"/>
        </w:rPr>
        <w:t xml:space="preserve">. That level of energy attracts a </w:t>
      </w:r>
      <w:r w:rsidRPr="00AD7567">
        <w:rPr>
          <w:rFonts w:ascii="Times New Roman" w:eastAsia="Times New Roman" w:hAnsi="Times New Roman" w:cs="Times New Roman"/>
          <w:b/>
          <w:bCs/>
          <w:kern w:val="0"/>
          <w:sz w:val="10"/>
          <w:szCs w:val="10"/>
          <w14:ligatures w14:val="none"/>
        </w:rPr>
        <w:t>different paradigm</w:t>
      </w:r>
      <w:r w:rsidRPr="00AD7567">
        <w:rPr>
          <w:rFonts w:ascii="Times New Roman" w:eastAsia="Times New Roman" w:hAnsi="Times New Roman" w:cs="Times New Roman"/>
          <w:kern w:val="0"/>
          <w:sz w:val="10"/>
          <w:szCs w:val="10"/>
          <w14:ligatures w14:val="none"/>
        </w:rPr>
        <w:t xml:space="preserve">. That's why in my business, I attract a </w:t>
      </w:r>
      <w:r w:rsidRPr="00AD7567">
        <w:rPr>
          <w:rFonts w:ascii="Times New Roman" w:eastAsia="Times New Roman" w:hAnsi="Times New Roman" w:cs="Times New Roman"/>
          <w:b/>
          <w:bCs/>
          <w:kern w:val="0"/>
          <w:sz w:val="10"/>
          <w:szCs w:val="10"/>
          <w14:ligatures w14:val="none"/>
        </w:rPr>
        <w:t>different caliber client</w:t>
      </w:r>
      <w:r w:rsidRPr="00AD7567">
        <w:rPr>
          <w:rFonts w:ascii="Times New Roman" w:eastAsia="Times New Roman" w:hAnsi="Times New Roman" w:cs="Times New Roman"/>
          <w:kern w:val="0"/>
          <w:sz w:val="10"/>
          <w:szCs w:val="10"/>
          <w14:ligatures w14:val="none"/>
        </w:rPr>
        <w:t xml:space="preserve">. I have people pay me a million dollars, right? And 80,000, 100,000, 50,000, 30,000. Right? That's the caliber I'm getting because I'm attaching to a </w:t>
      </w:r>
      <w:r w:rsidRPr="00AD7567">
        <w:rPr>
          <w:rFonts w:ascii="Times New Roman" w:eastAsia="Times New Roman" w:hAnsi="Times New Roman" w:cs="Times New Roman"/>
          <w:b/>
          <w:bCs/>
          <w:kern w:val="0"/>
          <w:sz w:val="10"/>
          <w:szCs w:val="10"/>
          <w14:ligatures w14:val="none"/>
        </w:rPr>
        <w:t>higher paradigm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4"/>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Guys, what kind of lead is that? </w:t>
      </w:r>
    </w:p>
    <w:p w:rsidR="00AD7567" w:rsidRPr="00AD7567" w:rsidRDefault="00AD7567" w:rsidP="00AD7567">
      <w:pPr>
        <w:numPr>
          <w:ilvl w:val="0"/>
          <w:numId w:val="4"/>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PRE-QUALIFIED</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Could you could you explain briefly how you know you have like the </w:t>
      </w:r>
      <w:r w:rsidRPr="00AD7567">
        <w:rPr>
          <w:rFonts w:ascii="Times New Roman" w:eastAsia="Times New Roman" w:hAnsi="Times New Roman" w:cs="Times New Roman"/>
          <w:b/>
          <w:bCs/>
          <w:kern w:val="0"/>
          <w:sz w:val="10"/>
          <w:szCs w:val="10"/>
          <w14:ligatures w14:val="none"/>
        </w:rPr>
        <w:t>Lamborghini club</w:t>
      </w:r>
      <w:r w:rsidRPr="00AD7567">
        <w:rPr>
          <w:rFonts w:ascii="Times New Roman" w:eastAsia="Times New Roman" w:hAnsi="Times New Roman" w:cs="Times New Roman"/>
          <w:kern w:val="0"/>
          <w:sz w:val="10"/>
          <w:szCs w:val="10"/>
          <w14:ligatures w14:val="none"/>
        </w:rPr>
        <w:t xml:space="preserve">, like the car clubs, and then you get pre-qualified people? Very quick. Long story short, it takes it takes some effort to get, you know, a Ferrari, for example, or like a </w:t>
      </w:r>
      <w:r w:rsidRPr="00AD7567">
        <w:rPr>
          <w:rFonts w:ascii="Times New Roman" w:eastAsia="Times New Roman" w:hAnsi="Times New Roman" w:cs="Times New Roman"/>
          <w:b/>
          <w:bCs/>
          <w:kern w:val="0"/>
          <w:sz w:val="10"/>
          <w:szCs w:val="10"/>
          <w14:ligatures w14:val="none"/>
        </w:rPr>
        <w:t>more exclusive car</w:t>
      </w:r>
      <w:r w:rsidRPr="00AD7567">
        <w:rPr>
          <w:rFonts w:ascii="Times New Roman" w:eastAsia="Times New Roman" w:hAnsi="Times New Roman" w:cs="Times New Roman"/>
          <w:kern w:val="0"/>
          <w:sz w:val="10"/>
          <w:szCs w:val="10"/>
          <w14:ligatures w14:val="none"/>
        </w:rPr>
        <w:t xml:space="preserve">. Uh, because I'm buying this </w:t>
      </w:r>
      <w:r w:rsidRPr="00AD7567">
        <w:rPr>
          <w:rFonts w:ascii="Times New Roman" w:eastAsia="Times New Roman" w:hAnsi="Times New Roman" w:cs="Times New Roman"/>
          <w:b/>
          <w:bCs/>
          <w:kern w:val="0"/>
          <w:sz w:val="10"/>
          <w:szCs w:val="10"/>
          <w14:ligatures w14:val="none"/>
        </w:rPr>
        <w:t>Aston Martin Valhalla</w:t>
      </w:r>
      <w:r w:rsidRPr="00AD7567">
        <w:rPr>
          <w:rFonts w:ascii="Times New Roman" w:eastAsia="Times New Roman" w:hAnsi="Times New Roman" w:cs="Times New Roman"/>
          <w:kern w:val="0"/>
          <w:sz w:val="10"/>
          <w:szCs w:val="10"/>
          <w14:ligatures w14:val="none"/>
        </w:rPr>
        <w:t xml:space="preserve">, which is a </w:t>
      </w:r>
      <w:r w:rsidRPr="00AD7567">
        <w:rPr>
          <w:rFonts w:ascii="Times New Roman" w:eastAsia="Times New Roman" w:hAnsi="Times New Roman" w:cs="Times New Roman"/>
          <w:b/>
          <w:bCs/>
          <w:kern w:val="0"/>
          <w:sz w:val="10"/>
          <w:szCs w:val="10"/>
          <w14:ligatures w14:val="none"/>
        </w:rPr>
        <w:t>million-dollar Aston Martin</w:t>
      </w:r>
      <w:r w:rsidRPr="00AD7567">
        <w:rPr>
          <w:rFonts w:ascii="Times New Roman" w:eastAsia="Times New Roman" w:hAnsi="Times New Roman" w:cs="Times New Roman"/>
          <w:kern w:val="0"/>
          <w:sz w:val="10"/>
          <w:szCs w:val="10"/>
          <w14:ligatures w14:val="none"/>
        </w:rPr>
        <w:t xml:space="preserve"> , and you need a </w:t>
      </w:r>
      <w:r w:rsidRPr="00AD7567">
        <w:rPr>
          <w:rFonts w:ascii="Times New Roman" w:eastAsia="Times New Roman" w:hAnsi="Times New Roman" w:cs="Times New Roman"/>
          <w:b/>
          <w:bCs/>
          <w:kern w:val="0"/>
          <w:sz w:val="10"/>
          <w:szCs w:val="10"/>
          <w14:ligatures w14:val="none"/>
        </w:rPr>
        <w:t>$400,000 deposit</w:t>
      </w:r>
      <w:r w:rsidRPr="00AD7567">
        <w:rPr>
          <w:rFonts w:ascii="Times New Roman" w:eastAsia="Times New Roman" w:hAnsi="Times New Roman" w:cs="Times New Roman"/>
          <w:kern w:val="0"/>
          <w:sz w:val="10"/>
          <w:szCs w:val="10"/>
          <w14:ligatures w14:val="none"/>
        </w:rPr>
        <w:t xml:space="preserve"> to even build the car. I'm invited to an event in LA next weekend where the only people who are coming are people who also put a </w:t>
      </w:r>
      <w:r w:rsidRPr="00AD7567">
        <w:rPr>
          <w:rFonts w:ascii="Times New Roman" w:eastAsia="Times New Roman" w:hAnsi="Times New Roman" w:cs="Times New Roman"/>
          <w:b/>
          <w:bCs/>
          <w:kern w:val="0"/>
          <w:sz w:val="10"/>
          <w:szCs w:val="10"/>
          <w14:ligatures w14:val="none"/>
        </w:rPr>
        <w:t>$400,000 deposit to the Valhalla</w:t>
      </w:r>
      <w:r w:rsidRPr="00AD7567">
        <w:rPr>
          <w:rFonts w:ascii="Times New Roman" w:eastAsia="Times New Roman" w:hAnsi="Times New Roman" w:cs="Times New Roman"/>
          <w:kern w:val="0"/>
          <w:sz w:val="10"/>
          <w:szCs w:val="10"/>
          <w14:ligatures w14:val="none"/>
        </w:rPr>
        <w:t xml:space="preserve">. Yeah. And guys, knowing what you know about Marcel with sales, right? If he can get into a room with people that have that, what's he going to close them on for coaching? Imagine that you were around that audience of people and you resonated with them spiritually and you you had the same kind of attunement for time as what they had and now you're around them. Can you close them at </w:t>
      </w:r>
      <w:r w:rsidRPr="00AD7567">
        <w:rPr>
          <w:rFonts w:ascii="Times New Roman" w:eastAsia="Times New Roman" w:hAnsi="Times New Roman" w:cs="Times New Roman"/>
          <w:b/>
          <w:bCs/>
          <w:kern w:val="0"/>
          <w:sz w:val="10"/>
          <w:szCs w:val="10"/>
          <w14:ligatures w14:val="none"/>
        </w:rPr>
        <w:t>84K a month for a million bucks</w:t>
      </w:r>
      <w:r w:rsidRPr="00AD7567">
        <w:rPr>
          <w:rFonts w:ascii="Times New Roman" w:eastAsia="Times New Roman" w:hAnsi="Times New Roman" w:cs="Times New Roman"/>
          <w:kern w:val="0"/>
          <w:sz w:val="10"/>
          <w:szCs w:val="10"/>
          <w14:ligatures w14:val="none"/>
        </w:rPr>
        <w:t xml:space="preserve"> for maybe a call a week? Bro, the same bro, the same amount of work but the </w:t>
      </w:r>
      <w:r w:rsidRPr="00AD7567">
        <w:rPr>
          <w:rFonts w:ascii="Times New Roman" w:eastAsia="Times New Roman" w:hAnsi="Times New Roman" w:cs="Times New Roman"/>
          <w:b/>
          <w:bCs/>
          <w:kern w:val="0"/>
          <w:sz w:val="10"/>
          <w:szCs w:val="10"/>
          <w14:ligatures w14:val="none"/>
        </w:rPr>
        <w:t>pre-qualified leads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But you've got to have that </w:t>
      </w:r>
      <w:r w:rsidRPr="00AD7567">
        <w:rPr>
          <w:rFonts w:ascii="Times New Roman" w:eastAsia="Times New Roman" w:hAnsi="Times New Roman" w:cs="Times New Roman"/>
          <w:b/>
          <w:bCs/>
          <w:kern w:val="0"/>
          <w:sz w:val="10"/>
          <w:szCs w:val="10"/>
          <w14:ligatures w14:val="none"/>
        </w:rPr>
        <w:t>caring about your time</w:t>
      </w:r>
      <w:r w:rsidRPr="00AD7567">
        <w:rPr>
          <w:rFonts w:ascii="Times New Roman" w:eastAsia="Times New Roman" w:hAnsi="Times New Roman" w:cs="Times New Roman"/>
          <w:kern w:val="0"/>
          <w:sz w:val="10"/>
          <w:szCs w:val="10"/>
          <w14:ligatures w14:val="none"/>
        </w:rPr>
        <w:t xml:space="preserve"> 'cuz bro, they're going to feel in two seconds if you don't value your time 'cuz they're they're going to poke at you and negotiate with you. And if you don't value your time, they're going to sense it and they're going to get you down on your price. You got to also </w:t>
      </w:r>
      <w:r w:rsidRPr="00AD7567">
        <w:rPr>
          <w:rFonts w:ascii="Times New Roman" w:eastAsia="Times New Roman" w:hAnsi="Times New Roman" w:cs="Times New Roman"/>
          <w:b/>
          <w:bCs/>
          <w:kern w:val="0"/>
          <w:sz w:val="10"/>
          <w:szCs w:val="10"/>
          <w14:ligatures w14:val="none"/>
        </w:rPr>
        <w:t>spiritually resonate</w:t>
      </w:r>
      <w:r w:rsidRPr="00AD7567">
        <w:rPr>
          <w:rFonts w:ascii="Times New Roman" w:eastAsia="Times New Roman" w:hAnsi="Times New Roman" w:cs="Times New Roman"/>
          <w:kern w:val="0"/>
          <w:sz w:val="10"/>
          <w:szCs w:val="10"/>
          <w14:ligatures w14:val="none"/>
        </w:rPr>
        <w:t xml:space="preserve"> and you also got to </w:t>
      </w:r>
      <w:r w:rsidRPr="00AD7567">
        <w:rPr>
          <w:rFonts w:ascii="Times New Roman" w:eastAsia="Times New Roman" w:hAnsi="Times New Roman" w:cs="Times New Roman"/>
          <w:b/>
          <w:bCs/>
          <w:kern w:val="0"/>
          <w:sz w:val="10"/>
          <w:szCs w:val="10"/>
          <w14:ligatures w14:val="none"/>
        </w:rPr>
        <w:t>find them in the right place</w:t>
      </w:r>
      <w:r w:rsidRPr="00AD7567">
        <w:rPr>
          <w:rFonts w:ascii="Times New Roman" w:eastAsia="Times New Roman" w:hAnsi="Times New Roman" w:cs="Times New Roman"/>
          <w:kern w:val="0"/>
          <w:sz w:val="10"/>
          <w:szCs w:val="10"/>
          <w14:ligatures w14:val="none"/>
        </w:rPr>
        <w:t xml:space="preserve">. I had a client pay me a </w:t>
      </w:r>
      <w:r w:rsidRPr="00AD7567">
        <w:rPr>
          <w:rFonts w:ascii="Times New Roman" w:eastAsia="Times New Roman" w:hAnsi="Times New Roman" w:cs="Times New Roman"/>
          <w:b/>
          <w:bCs/>
          <w:kern w:val="0"/>
          <w:sz w:val="10"/>
          <w:szCs w:val="10"/>
          <w14:ligatures w14:val="none"/>
        </w:rPr>
        <w:t>million dollars off of an ad he saw</w:t>
      </w:r>
      <w:r w:rsidRPr="00AD7567">
        <w:rPr>
          <w:rFonts w:ascii="Times New Roman" w:eastAsia="Times New Roman" w:hAnsi="Times New Roman" w:cs="Times New Roman"/>
          <w:kern w:val="0"/>
          <w:sz w:val="10"/>
          <w:szCs w:val="10"/>
          <w14:ligatures w14:val="none"/>
        </w:rPr>
        <w:t xml:space="preserve">. He's like, I'm paying that guy a million dollars. He was convincing my sales team, please, please, please. They made him put 40k on a credit card before he wired the rest just to even get on the phone with me so I could talk to him and see if I'm even interested in working with him. Right? That same guy referred to a friend of mine for marketing. He negotiated my friend from 4K down to 2K. Why? Because my friend was such a shit on the phone and resonated with the negativity that Manny Manny Manny a mill versus gets price dropped from 4K to 2K. If you need that 2K, they sniff it out. They push you down. If you're in a </w:t>
      </w:r>
      <w:r w:rsidRPr="00AD7567">
        <w:rPr>
          <w:rFonts w:ascii="Times New Roman" w:eastAsia="Times New Roman" w:hAnsi="Times New Roman" w:cs="Times New Roman"/>
          <w:b/>
          <w:bCs/>
          <w:kern w:val="0"/>
          <w:sz w:val="10"/>
          <w:szCs w:val="10"/>
          <w14:ligatures w14:val="none"/>
        </w:rPr>
        <w:t>low resonance</w:t>
      </w:r>
      <w:r w:rsidRPr="00AD7567">
        <w:rPr>
          <w:rFonts w:ascii="Times New Roman" w:eastAsia="Times New Roman" w:hAnsi="Times New Roman" w:cs="Times New Roman"/>
          <w:kern w:val="0"/>
          <w:sz w:val="10"/>
          <w:szCs w:val="10"/>
          <w14:ligatures w14:val="none"/>
        </w:rPr>
        <w:t xml:space="preserve">, they know that you're broke. They push you down. If you </w:t>
      </w:r>
      <w:r w:rsidRPr="00AD7567">
        <w:rPr>
          <w:rFonts w:ascii="Times New Roman" w:eastAsia="Times New Roman" w:hAnsi="Times New Roman" w:cs="Times New Roman"/>
          <w:b/>
          <w:bCs/>
          <w:kern w:val="0"/>
          <w:sz w:val="10"/>
          <w:szCs w:val="10"/>
          <w14:ligatures w14:val="none"/>
        </w:rPr>
        <w:t>don't value your time</w:t>
      </w:r>
      <w:r w:rsidRPr="00AD7567">
        <w:rPr>
          <w:rFonts w:ascii="Times New Roman" w:eastAsia="Times New Roman" w:hAnsi="Times New Roman" w:cs="Times New Roman"/>
          <w:kern w:val="0"/>
          <w:sz w:val="10"/>
          <w:szCs w:val="10"/>
          <w14:ligatures w14:val="none"/>
        </w:rPr>
        <w:t>, they feel it. They push you down.</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so, look, in the same way, a lot of time </w:t>
      </w:r>
      <w:r w:rsidRPr="00AD7567">
        <w:rPr>
          <w:rFonts w:ascii="Times New Roman" w:eastAsia="Times New Roman" w:hAnsi="Times New Roman" w:cs="Times New Roman"/>
          <w:b/>
          <w:bCs/>
          <w:kern w:val="0"/>
          <w:sz w:val="10"/>
          <w:szCs w:val="10"/>
          <w14:ligatures w14:val="none"/>
        </w:rPr>
        <w:t>club promoters</w:t>
      </w:r>
      <w:r w:rsidRPr="00AD7567">
        <w:rPr>
          <w:rFonts w:ascii="Times New Roman" w:eastAsia="Times New Roman" w:hAnsi="Times New Roman" w:cs="Times New Roman"/>
          <w:kern w:val="0"/>
          <w:sz w:val="10"/>
          <w:szCs w:val="10"/>
          <w14:ligatures w14:val="none"/>
        </w:rPr>
        <w:t xml:space="preserve">, like some dorky, like not conventionally attractive club promoter will be around a bunch of models and he's dating all these models 'cuz he's around the </w:t>
      </w:r>
      <w:r w:rsidRPr="00AD7567">
        <w:rPr>
          <w:rFonts w:ascii="Times New Roman" w:eastAsia="Times New Roman" w:hAnsi="Times New Roman" w:cs="Times New Roman"/>
          <w:b/>
          <w:bCs/>
          <w:kern w:val="0"/>
          <w:sz w:val="10"/>
          <w:szCs w:val="10"/>
          <w14:ligatures w14:val="none"/>
        </w:rPr>
        <w:t>lead base</w:t>
      </w:r>
      <w:r w:rsidRPr="00AD7567">
        <w:rPr>
          <w:rFonts w:ascii="Times New Roman" w:eastAsia="Times New Roman" w:hAnsi="Times New Roman" w:cs="Times New Roman"/>
          <w:kern w:val="0"/>
          <w:sz w:val="10"/>
          <w:szCs w:val="10"/>
          <w14:ligatures w14:val="none"/>
        </w:rPr>
        <w:t xml:space="preserve">, right? To be honest, he probably does coke with them and they do coke, but the point is he's around the lead base, right? But that guy might not have any swagger, but dates models 'cuz he's around the lead base. So, I'm trying to show you guys about how to get around the </w:t>
      </w:r>
      <w:r w:rsidRPr="00AD7567">
        <w:rPr>
          <w:rFonts w:ascii="Times New Roman" w:eastAsia="Times New Roman" w:hAnsi="Times New Roman" w:cs="Times New Roman"/>
          <w:b/>
          <w:bCs/>
          <w:kern w:val="0"/>
          <w:sz w:val="10"/>
          <w:szCs w:val="10"/>
          <w14:ligatures w14:val="none"/>
        </w:rPr>
        <w:t>lead base</w:t>
      </w:r>
      <w:r w:rsidRPr="00AD7567">
        <w:rPr>
          <w:rFonts w:ascii="Times New Roman" w:eastAsia="Times New Roman" w:hAnsi="Times New Roman" w:cs="Times New Roman"/>
          <w:kern w:val="0"/>
          <w:sz w:val="10"/>
          <w:szCs w:val="10"/>
          <w14:ligatures w14:val="none"/>
        </w:rPr>
        <w:t>. And that's what Marcel is good at, getting around the lead base.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lastRenderedPageBreak/>
        <w:t xml:space="preserve">If you want to attract </w:t>
      </w:r>
      <w:r w:rsidRPr="00AD7567">
        <w:rPr>
          <w:rFonts w:ascii="Times New Roman" w:eastAsia="Times New Roman" w:hAnsi="Times New Roman" w:cs="Times New Roman"/>
          <w:b/>
          <w:bCs/>
          <w:kern w:val="0"/>
          <w:sz w:val="10"/>
          <w:szCs w:val="10"/>
          <w14:ligatures w14:val="none"/>
        </w:rPr>
        <w:t>better leads</w:t>
      </w:r>
      <w:r w:rsidRPr="00AD7567">
        <w:rPr>
          <w:rFonts w:ascii="Times New Roman" w:eastAsia="Times New Roman" w:hAnsi="Times New Roman" w:cs="Times New Roman"/>
          <w:kern w:val="0"/>
          <w:sz w:val="10"/>
          <w:szCs w:val="10"/>
          <w14:ligatures w14:val="none"/>
        </w:rPr>
        <w:t xml:space="preserve">, period in your life , okay, </w:t>
      </w:r>
      <w:r w:rsidRPr="00AD7567">
        <w:rPr>
          <w:rFonts w:ascii="Times New Roman" w:eastAsia="Times New Roman" w:hAnsi="Times New Roman" w:cs="Times New Roman"/>
          <w:b/>
          <w:bCs/>
          <w:kern w:val="0"/>
          <w:sz w:val="10"/>
          <w:szCs w:val="10"/>
          <w14:ligatures w14:val="none"/>
        </w:rPr>
        <w:t>better dating life, better clients</w:t>
      </w:r>
      <w:r w:rsidRPr="00AD7567">
        <w:rPr>
          <w:rFonts w:ascii="Times New Roman" w:eastAsia="Times New Roman" w:hAnsi="Times New Roman" w:cs="Times New Roman"/>
          <w:kern w:val="0"/>
          <w:sz w:val="10"/>
          <w:szCs w:val="10"/>
          <w14:ligatures w14:val="none"/>
        </w:rPr>
        <w:t xml:space="preserve"> because at the end of the day, a </w:t>
      </w:r>
      <w:r w:rsidRPr="00AD7567">
        <w:rPr>
          <w:rFonts w:ascii="Times New Roman" w:eastAsia="Times New Roman" w:hAnsi="Times New Roman" w:cs="Times New Roman"/>
          <w:b/>
          <w:bCs/>
          <w:kern w:val="0"/>
          <w:sz w:val="10"/>
          <w:szCs w:val="10"/>
          <w14:ligatures w14:val="none"/>
        </w:rPr>
        <w:t>better client will spend more money with you for less effort</w:t>
      </w:r>
      <w:r w:rsidRPr="00AD7567">
        <w:rPr>
          <w:rFonts w:ascii="Times New Roman" w:eastAsia="Times New Roman" w:hAnsi="Times New Roman" w:cs="Times New Roman"/>
          <w:kern w:val="0"/>
          <w:sz w:val="10"/>
          <w:szCs w:val="10"/>
          <w14:ligatures w14:val="none"/>
        </w:rPr>
        <w:t xml:space="preserve">. Okay? A </w:t>
      </w:r>
      <w:r w:rsidRPr="00AD7567">
        <w:rPr>
          <w:rFonts w:ascii="Times New Roman" w:eastAsia="Times New Roman" w:hAnsi="Times New Roman" w:cs="Times New Roman"/>
          <w:b/>
          <w:bCs/>
          <w:kern w:val="0"/>
          <w:sz w:val="10"/>
          <w:szCs w:val="10"/>
          <w14:ligatures w14:val="none"/>
        </w:rPr>
        <w:t>better woman will make your life easier</w:t>
      </w:r>
      <w:r w:rsidRPr="00AD7567">
        <w:rPr>
          <w:rFonts w:ascii="Times New Roman" w:eastAsia="Times New Roman" w:hAnsi="Times New Roman" w:cs="Times New Roman"/>
          <w:kern w:val="0"/>
          <w:sz w:val="10"/>
          <w:szCs w:val="10"/>
          <w14:ligatures w14:val="none"/>
        </w:rPr>
        <w:t xml:space="preserve">. You know how you know you have a good relationship. It's </w:t>
      </w:r>
      <w:r w:rsidRPr="00AD7567">
        <w:rPr>
          <w:rFonts w:ascii="Times New Roman" w:eastAsia="Times New Roman" w:hAnsi="Times New Roman" w:cs="Times New Roman"/>
          <w:b/>
          <w:bCs/>
          <w:kern w:val="0"/>
          <w:sz w:val="10"/>
          <w:szCs w:val="10"/>
          <w14:ligatures w14:val="none"/>
        </w:rPr>
        <w:t>not hard</w:t>
      </w:r>
      <w:r w:rsidRPr="00AD7567">
        <w:rPr>
          <w:rFonts w:ascii="Times New Roman" w:eastAsia="Times New Roman" w:hAnsi="Times New Roman" w:cs="Times New Roman"/>
          <w:kern w:val="0"/>
          <w:sz w:val="10"/>
          <w:szCs w:val="10"/>
          <w14:ligatures w14:val="none"/>
        </w:rPr>
        <w:t xml:space="preserve">. If it's hard and you have to be like, "Don't talk to that guy. Don't go out to the club. Don't do drugs". "It's the wrong girl". Period. Wrong guy. You don't have to change him. Take it as it is and that's it. If you have to change it, you're operating at the </w:t>
      </w:r>
      <w:r w:rsidRPr="00AD7567">
        <w:rPr>
          <w:rFonts w:ascii="Times New Roman" w:eastAsia="Times New Roman" w:hAnsi="Times New Roman" w:cs="Times New Roman"/>
          <w:b/>
          <w:bCs/>
          <w:kern w:val="0"/>
          <w:sz w:val="10"/>
          <w:szCs w:val="10"/>
          <w14:ligatures w14:val="none"/>
        </w:rPr>
        <w:t>wrong level</w:t>
      </w:r>
      <w:r w:rsidRPr="00AD7567">
        <w:rPr>
          <w:rFonts w:ascii="Times New Roman" w:eastAsia="Times New Roman" w:hAnsi="Times New Roman" w:cs="Times New Roman"/>
          <w:kern w:val="0"/>
          <w:sz w:val="10"/>
          <w:szCs w:val="10"/>
          <w14:ligatures w14:val="none"/>
        </w:rPr>
        <w:t xml:space="preserve">. Okay? You're only resonating with the wrong level. Now, at a </w:t>
      </w:r>
      <w:r w:rsidRPr="00AD7567">
        <w:rPr>
          <w:rFonts w:ascii="Times New Roman" w:eastAsia="Times New Roman" w:hAnsi="Times New Roman" w:cs="Times New Roman"/>
          <w:b/>
          <w:bCs/>
          <w:kern w:val="0"/>
          <w:sz w:val="10"/>
          <w:szCs w:val="10"/>
          <w14:ligatures w14:val="none"/>
        </w:rPr>
        <w:t>higher paradigm</w:t>
      </w:r>
      <w:r w:rsidRPr="00AD7567">
        <w:rPr>
          <w:rFonts w:ascii="Times New Roman" w:eastAsia="Times New Roman" w:hAnsi="Times New Roman" w:cs="Times New Roman"/>
          <w:kern w:val="0"/>
          <w:sz w:val="10"/>
          <w:szCs w:val="10"/>
          <w14:ligatures w14:val="none"/>
        </w:rPr>
        <w:t>, when you understand what it is and you carry that vibe, people know you're in that vibe.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For people, like when I walk on stage, does anyone here sense that I'm desperate for money? Do I look like I like genuinely? Does it look like I shit care? I swear. Just honest. Okay. Now, do I like money? </w:t>
      </w:r>
      <w:r w:rsidRPr="00AD7567">
        <w:rPr>
          <w:rFonts w:ascii="Times New Roman" w:eastAsia="Times New Roman" w:hAnsi="Times New Roman" w:cs="Times New Roman"/>
          <w:b/>
          <w:bCs/>
          <w:kern w:val="0"/>
          <w:sz w:val="10"/>
          <w:szCs w:val="10"/>
          <w14:ligatures w14:val="none"/>
        </w:rPr>
        <w:t>100%</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100%</w:t>
      </w:r>
      <w:r w:rsidRPr="00AD7567">
        <w:rPr>
          <w:rFonts w:ascii="Times New Roman" w:eastAsia="Times New Roman" w:hAnsi="Times New Roman" w:cs="Times New Roman"/>
          <w:kern w:val="0"/>
          <w:sz w:val="10"/>
          <w:szCs w:val="10"/>
          <w14:ligatures w14:val="none"/>
        </w:rPr>
        <w:t xml:space="preserve">. If if there's money, I want it. But </w:t>
      </w:r>
      <w:r w:rsidRPr="00AD7567">
        <w:rPr>
          <w:rFonts w:ascii="Times New Roman" w:eastAsia="Times New Roman" w:hAnsi="Times New Roman" w:cs="Times New Roman"/>
          <w:b/>
          <w:bCs/>
          <w:kern w:val="0"/>
          <w:sz w:val="10"/>
          <w:szCs w:val="10"/>
          <w14:ligatures w14:val="none"/>
        </w:rPr>
        <w:t>I don't need it</w:t>
      </w:r>
      <w:r w:rsidRPr="00AD7567">
        <w:rPr>
          <w:rFonts w:ascii="Times New Roman" w:eastAsia="Times New Roman" w:hAnsi="Times New Roman" w:cs="Times New Roman"/>
          <w:kern w:val="0"/>
          <w:sz w:val="10"/>
          <w:szCs w:val="10"/>
          <w14:ligatures w14:val="none"/>
        </w:rPr>
        <w:t xml:space="preserve">. It's a </w:t>
      </w:r>
      <w:r w:rsidRPr="00AD7567">
        <w:rPr>
          <w:rFonts w:ascii="Times New Roman" w:eastAsia="Times New Roman" w:hAnsi="Times New Roman" w:cs="Times New Roman"/>
          <w:b/>
          <w:bCs/>
          <w:kern w:val="0"/>
          <w:sz w:val="10"/>
          <w:szCs w:val="10"/>
          <w14:ligatures w14:val="none"/>
        </w:rPr>
        <w:t>different mindset</w:t>
      </w:r>
      <w:r w:rsidRPr="00AD7567">
        <w:rPr>
          <w:rFonts w:ascii="Times New Roman" w:eastAsia="Times New Roman" w:hAnsi="Times New Roman" w:cs="Times New Roman"/>
          <w:kern w:val="0"/>
          <w:sz w:val="10"/>
          <w:szCs w:val="10"/>
          <w14:ligatures w14:val="none"/>
        </w:rPr>
        <w:t xml:space="preserve">, right? I'm honest, though. I'm not going to lie about it. I'm not going to be like, "I don't I don't want fucking money". That guy, that guy wants money. If they're saying that, they're a liar. I think money's good. He thinks money is good. If you have a </w:t>
      </w:r>
      <w:r w:rsidRPr="00AD7567">
        <w:rPr>
          <w:rFonts w:ascii="Times New Roman" w:eastAsia="Times New Roman" w:hAnsi="Times New Roman" w:cs="Times New Roman"/>
          <w:b/>
          <w:bCs/>
          <w:kern w:val="0"/>
          <w:sz w:val="10"/>
          <w:szCs w:val="10"/>
          <w14:ligatures w14:val="none"/>
        </w:rPr>
        <w:t>good relationship with money</w:t>
      </w:r>
      <w:r w:rsidRPr="00AD7567">
        <w:rPr>
          <w:rFonts w:ascii="Times New Roman" w:eastAsia="Times New Roman" w:hAnsi="Times New Roman" w:cs="Times New Roman"/>
          <w:kern w:val="0"/>
          <w:sz w:val="10"/>
          <w:szCs w:val="10"/>
          <w14:ligatures w14:val="none"/>
        </w:rPr>
        <w:t>, you think money's good, you're going to ask for it. That being said, when you are in that mindset and you're like, "You know what? If I'm going to put my time in there, might as well get the best".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Why not spend your time instead of spending my time in a a networking event like on uh what's that app called? LinkedIn , not even LinkedIn. Meet whatever it doesn't matter. Some shit random app where everyone's like not making their rent this month. Why not just spend </w:t>
      </w:r>
      <w:r w:rsidRPr="00AD7567">
        <w:rPr>
          <w:rFonts w:ascii="Times New Roman" w:eastAsia="Times New Roman" w:hAnsi="Times New Roman" w:cs="Times New Roman"/>
          <w:b/>
          <w:bCs/>
          <w:kern w:val="0"/>
          <w:sz w:val="10"/>
          <w:szCs w:val="10"/>
          <w14:ligatures w14:val="none"/>
        </w:rPr>
        <w:t>400k, buy a car that'll appreciate double</w:t>
      </w:r>
      <w:r w:rsidRPr="00AD7567">
        <w:rPr>
          <w:rFonts w:ascii="Times New Roman" w:eastAsia="Times New Roman" w:hAnsi="Times New Roman" w:cs="Times New Roman"/>
          <w:kern w:val="0"/>
          <w:sz w:val="10"/>
          <w:szCs w:val="10"/>
          <w14:ligatures w14:val="none"/>
        </w:rPr>
        <w:t xml:space="preserve">? So, in other words, it's it's not just free, okay, to own the car for a million dollars. </w:t>
      </w:r>
      <w:r w:rsidRPr="00AD7567">
        <w:rPr>
          <w:rFonts w:ascii="Times New Roman" w:eastAsia="Times New Roman" w:hAnsi="Times New Roman" w:cs="Times New Roman"/>
          <w:b/>
          <w:bCs/>
          <w:kern w:val="0"/>
          <w:sz w:val="10"/>
          <w:szCs w:val="10"/>
          <w14:ligatures w14:val="none"/>
        </w:rPr>
        <w:t>I drive it for a couple years and then I doubled my money on it</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I made money getting into that room</w:t>
      </w:r>
      <w:r w:rsidRPr="00AD7567">
        <w:rPr>
          <w:rFonts w:ascii="Times New Roman" w:eastAsia="Times New Roman" w:hAnsi="Times New Roman" w:cs="Times New Roman"/>
          <w:kern w:val="0"/>
          <w:sz w:val="10"/>
          <w:szCs w:val="10"/>
          <w14:ligatures w14:val="none"/>
        </w:rPr>
        <w:t xml:space="preserve">. That's the irony of this situation. The irony is I spent so much money with Aston Martin, I now have an invitation to buy Valhalla. I get the Valhalla, spend a million dollars in the car. </w:t>
      </w:r>
      <w:r w:rsidRPr="00AD7567">
        <w:rPr>
          <w:rFonts w:ascii="Times New Roman" w:eastAsia="Times New Roman" w:hAnsi="Times New Roman" w:cs="Times New Roman"/>
          <w:b/>
          <w:bCs/>
          <w:kern w:val="0"/>
          <w:sz w:val="10"/>
          <w:szCs w:val="10"/>
          <w14:ligatures w14:val="none"/>
        </w:rPr>
        <w:t>In a couple years, the car is worth $2 million</w:t>
      </w:r>
      <w:r w:rsidRPr="00AD7567">
        <w:rPr>
          <w:rFonts w:ascii="Times New Roman" w:eastAsia="Times New Roman" w:hAnsi="Times New Roman" w:cs="Times New Roman"/>
          <w:kern w:val="0"/>
          <w:sz w:val="10"/>
          <w:szCs w:val="10"/>
          <w14:ligatures w14:val="none"/>
        </w:rPr>
        <w:t xml:space="preserve">. So, </w:t>
      </w:r>
      <w:r w:rsidRPr="00AD7567">
        <w:rPr>
          <w:rFonts w:ascii="Times New Roman" w:eastAsia="Times New Roman" w:hAnsi="Times New Roman" w:cs="Times New Roman"/>
          <w:b/>
          <w:bCs/>
          <w:kern w:val="0"/>
          <w:sz w:val="10"/>
          <w:szCs w:val="10"/>
          <w14:ligatures w14:val="none"/>
        </w:rPr>
        <w:t>I made a million dollars driving the car, getting into the room, and making millions of dollars in connections as well</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 so guys, what you need is first of all, say a </w:t>
      </w:r>
      <w:r w:rsidRPr="00AD7567">
        <w:rPr>
          <w:rFonts w:ascii="Times New Roman" w:eastAsia="Times New Roman" w:hAnsi="Times New Roman" w:cs="Times New Roman"/>
          <w:b/>
          <w:bCs/>
          <w:kern w:val="0"/>
          <w:sz w:val="10"/>
          <w:szCs w:val="10"/>
          <w14:ligatures w14:val="none"/>
        </w:rPr>
        <w:t>vibe of value for your own time</w:t>
      </w:r>
      <w:r w:rsidRPr="00AD7567">
        <w:rPr>
          <w:rFonts w:ascii="Times New Roman" w:eastAsia="Times New Roman" w:hAnsi="Times New Roman" w:cs="Times New Roman"/>
          <w:kern w:val="0"/>
          <w:sz w:val="10"/>
          <w:szCs w:val="10"/>
          <w14:ligatures w14:val="none"/>
        </w:rPr>
        <w:t xml:space="preserve">. A </w:t>
      </w:r>
      <w:r w:rsidRPr="00AD7567">
        <w:rPr>
          <w:rFonts w:ascii="Times New Roman" w:eastAsia="Times New Roman" w:hAnsi="Times New Roman" w:cs="Times New Roman"/>
          <w:b/>
          <w:bCs/>
          <w:kern w:val="0"/>
          <w:sz w:val="10"/>
          <w:szCs w:val="10"/>
          <w14:ligatures w14:val="none"/>
        </w:rPr>
        <w:t>high vibe of being at the cause and the effect, not the effect</w:t>
      </w:r>
      <w:r w:rsidRPr="00AD7567">
        <w:rPr>
          <w:rFonts w:ascii="Times New Roman" w:eastAsia="Times New Roman" w:hAnsi="Times New Roman" w:cs="Times New Roman"/>
          <w:kern w:val="0"/>
          <w:sz w:val="10"/>
          <w:szCs w:val="10"/>
          <w14:ligatures w14:val="none"/>
        </w:rPr>
        <w:t xml:space="preserve">. A </w:t>
      </w:r>
      <w:r w:rsidRPr="00AD7567">
        <w:rPr>
          <w:rFonts w:ascii="Times New Roman" w:eastAsia="Times New Roman" w:hAnsi="Times New Roman" w:cs="Times New Roman"/>
          <w:b/>
          <w:bCs/>
          <w:kern w:val="0"/>
          <w:sz w:val="10"/>
          <w:szCs w:val="10"/>
          <w14:ligatures w14:val="none"/>
        </w:rPr>
        <w:t>high vibe of where life is easy for you</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prequalified leads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we need the key too is what actually is </w:t>
      </w:r>
      <w:r w:rsidRPr="00AD7567">
        <w:rPr>
          <w:rFonts w:ascii="Times New Roman" w:eastAsia="Times New Roman" w:hAnsi="Times New Roman" w:cs="Times New Roman"/>
          <w:b/>
          <w:bCs/>
          <w:kern w:val="0"/>
          <w:sz w:val="10"/>
          <w:szCs w:val="10"/>
          <w14:ligatures w14:val="none"/>
        </w:rPr>
        <w:t>shifting your energy</w:t>
      </w:r>
      <w:r w:rsidRPr="00AD7567">
        <w:rPr>
          <w:rFonts w:ascii="Times New Roman" w:eastAsia="Times New Roman" w:hAnsi="Times New Roman" w:cs="Times New Roman"/>
          <w:kern w:val="0"/>
          <w:sz w:val="10"/>
          <w:szCs w:val="10"/>
          <w14:ligatures w14:val="none"/>
        </w:rPr>
        <w:t xml:space="preserve"> to where a client would resonate with you. The core is do you actually believe in the product or the surface that you that you've cultivated. What is the </w:t>
      </w:r>
      <w:r w:rsidRPr="00AD7567">
        <w:rPr>
          <w:rFonts w:ascii="Times New Roman" w:eastAsia="Times New Roman" w:hAnsi="Times New Roman" w:cs="Times New Roman"/>
          <w:b/>
          <w:bCs/>
          <w:kern w:val="0"/>
          <w:sz w:val="10"/>
          <w:szCs w:val="10"/>
          <w14:ligatures w14:val="none"/>
        </w:rPr>
        <w:t>value that you've actually cultivated</w:t>
      </w:r>
      <w:r w:rsidRPr="00AD7567">
        <w:rPr>
          <w:rFonts w:ascii="Times New Roman" w:eastAsia="Times New Roman" w:hAnsi="Times New Roman" w:cs="Times New Roman"/>
          <w:kern w:val="0"/>
          <w:sz w:val="10"/>
          <w:szCs w:val="10"/>
          <w14:ligatures w14:val="none"/>
        </w:rPr>
        <w:t xml:space="preserve">? Not just in your communication and how you pitch it because that's also at the technical level. That's also like trying to force your girlfriend to not cheat. It's at that paradigm. The reality is if you </w:t>
      </w:r>
      <w:r w:rsidRPr="00AD7567">
        <w:rPr>
          <w:rFonts w:ascii="Times New Roman" w:eastAsia="Times New Roman" w:hAnsi="Times New Roman" w:cs="Times New Roman"/>
          <w:b/>
          <w:bCs/>
          <w:kern w:val="0"/>
          <w:sz w:val="10"/>
          <w:szCs w:val="10"/>
          <w14:ligatures w14:val="none"/>
        </w:rPr>
        <w:t>put real value behind the product</w:t>
      </w:r>
      <w:r w:rsidRPr="00AD7567">
        <w:rPr>
          <w:rFonts w:ascii="Times New Roman" w:eastAsia="Times New Roman" w:hAnsi="Times New Roman" w:cs="Times New Roman"/>
          <w:kern w:val="0"/>
          <w:sz w:val="10"/>
          <w:szCs w:val="10"/>
          <w14:ligatures w14:val="none"/>
        </w:rPr>
        <w:t xml:space="preserve">, does that change your psychology when you go to sell? Does that change your energy? Does that change your communication skills? Does that change the way you negotiate? Does that change the way you value your time? So, </w:t>
      </w:r>
      <w:r w:rsidRPr="00AD7567">
        <w:rPr>
          <w:rFonts w:ascii="Times New Roman" w:eastAsia="Times New Roman" w:hAnsi="Times New Roman" w:cs="Times New Roman"/>
          <w:b/>
          <w:bCs/>
          <w:kern w:val="0"/>
          <w:sz w:val="10"/>
          <w:szCs w:val="10"/>
          <w14:ligatures w14:val="none"/>
        </w:rPr>
        <w:t>cultivate what you believe in your heart to be real value and watch as it knocks down the dominoes of all these other effects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by the way, what would you say? How would you kind of describe how we feel in this reality? You know, they were perfect. We got our own. I got big problems. We all got big problems. All of us have problems, right? All of us. But there's a </w:t>
      </w:r>
      <w:r w:rsidRPr="00AD7567">
        <w:rPr>
          <w:rFonts w:ascii="Times New Roman" w:eastAsia="Times New Roman" w:hAnsi="Times New Roman" w:cs="Times New Roman"/>
          <w:b/>
          <w:bCs/>
          <w:kern w:val="0"/>
          <w:sz w:val="10"/>
          <w:szCs w:val="10"/>
          <w14:ligatures w14:val="none"/>
        </w:rPr>
        <w:t>quality of problem</w:t>
      </w:r>
      <w:r w:rsidRPr="00AD7567">
        <w:rPr>
          <w:rFonts w:ascii="Times New Roman" w:eastAsia="Times New Roman" w:hAnsi="Times New Roman" w:cs="Times New Roman"/>
          <w:kern w:val="0"/>
          <w:sz w:val="10"/>
          <w:szCs w:val="10"/>
          <w14:ligatures w14:val="none"/>
        </w:rPr>
        <w:t xml:space="preserve">, right? We want to </w:t>
      </w:r>
      <w:r w:rsidRPr="00AD7567">
        <w:rPr>
          <w:rFonts w:ascii="Times New Roman" w:eastAsia="Times New Roman" w:hAnsi="Times New Roman" w:cs="Times New Roman"/>
          <w:b/>
          <w:bCs/>
          <w:kern w:val="0"/>
          <w:sz w:val="10"/>
          <w:szCs w:val="10"/>
          <w14:ligatures w14:val="none"/>
        </w:rPr>
        <w:t>raise the quality of problem</w:t>
      </w:r>
      <w:r w:rsidRPr="00AD7567">
        <w:rPr>
          <w:rFonts w:ascii="Times New Roman" w:eastAsia="Times New Roman" w:hAnsi="Times New Roman" w:cs="Times New Roman"/>
          <w:kern w:val="0"/>
          <w:sz w:val="10"/>
          <w:szCs w:val="10"/>
          <w14:ligatures w14:val="none"/>
        </w:rPr>
        <w:t xml:space="preserve">. How would you describe what it's like for myself, Marcel, yourself being in this reality, seeing other people? Like for me, it's almost like seeing kids even though they're adults. It's like </w:t>
      </w:r>
      <w:r w:rsidRPr="00AD7567">
        <w:rPr>
          <w:rFonts w:ascii="Times New Roman" w:eastAsia="Times New Roman" w:hAnsi="Times New Roman" w:cs="Times New Roman"/>
          <w:b/>
          <w:bCs/>
          <w:kern w:val="0"/>
          <w:sz w:val="10"/>
          <w:szCs w:val="10"/>
          <w14:ligatures w14:val="none"/>
        </w:rPr>
        <w:t>adult level kids</w:t>
      </w:r>
      <w:r w:rsidRPr="00AD7567">
        <w:rPr>
          <w:rFonts w:ascii="Times New Roman" w:eastAsia="Times New Roman" w:hAnsi="Times New Roman" w:cs="Times New Roman"/>
          <w:kern w:val="0"/>
          <w:sz w:val="10"/>
          <w:szCs w:val="10"/>
          <w14:ligatures w14:val="none"/>
        </w:rPr>
        <w:t xml:space="preserve">. How do you feel about it? </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 couple different things. So, at at the core of it, yes, on a technical level, do you have the </w:t>
      </w:r>
      <w:r w:rsidRPr="00AD7567">
        <w:rPr>
          <w:rFonts w:ascii="Times New Roman" w:eastAsia="Times New Roman" w:hAnsi="Times New Roman" w:cs="Times New Roman"/>
          <w:b/>
          <w:bCs/>
          <w:kern w:val="0"/>
          <w:sz w:val="10"/>
          <w:szCs w:val="10"/>
          <w14:ligatures w14:val="none"/>
        </w:rPr>
        <w:t>knowledge</w:t>
      </w:r>
      <w:r w:rsidRPr="00AD7567">
        <w:rPr>
          <w:rFonts w:ascii="Times New Roman" w:eastAsia="Times New Roman" w:hAnsi="Times New Roman" w:cs="Times New Roman"/>
          <w:kern w:val="0"/>
          <w:sz w:val="10"/>
          <w:szCs w:val="10"/>
          <w14:ligatures w14:val="none"/>
        </w:rPr>
        <w:t xml:space="preserve">? Do you have the </w:t>
      </w:r>
      <w:r w:rsidRPr="00AD7567">
        <w:rPr>
          <w:rFonts w:ascii="Times New Roman" w:eastAsia="Times New Roman" w:hAnsi="Times New Roman" w:cs="Times New Roman"/>
          <w:b/>
          <w:bCs/>
          <w:kern w:val="0"/>
          <w:sz w:val="10"/>
          <w:szCs w:val="10"/>
          <w14:ligatures w14:val="none"/>
        </w:rPr>
        <w:t>skills</w:t>
      </w:r>
      <w:r w:rsidRPr="00AD7567">
        <w:rPr>
          <w:rFonts w:ascii="Times New Roman" w:eastAsia="Times New Roman" w:hAnsi="Times New Roman" w:cs="Times New Roman"/>
          <w:kern w:val="0"/>
          <w:sz w:val="10"/>
          <w:szCs w:val="10"/>
          <w14:ligatures w14:val="none"/>
        </w:rPr>
        <w:t xml:space="preserve">? Do you have the </w:t>
      </w:r>
      <w:r w:rsidRPr="00AD7567">
        <w:rPr>
          <w:rFonts w:ascii="Times New Roman" w:eastAsia="Times New Roman" w:hAnsi="Times New Roman" w:cs="Times New Roman"/>
          <w:b/>
          <w:bCs/>
          <w:kern w:val="0"/>
          <w:sz w:val="10"/>
          <w:szCs w:val="10"/>
          <w14:ligatures w14:val="none"/>
        </w:rPr>
        <w:t>connections</w:t>
      </w:r>
      <w:r w:rsidRPr="00AD7567">
        <w:rPr>
          <w:rFonts w:ascii="Times New Roman" w:eastAsia="Times New Roman" w:hAnsi="Times New Roman" w:cs="Times New Roman"/>
          <w:kern w:val="0"/>
          <w:sz w:val="10"/>
          <w:szCs w:val="10"/>
          <w14:ligatures w14:val="none"/>
        </w:rPr>
        <w:t xml:space="preserve">? If you don't have those three things, that's what he's saying when he's saying, "I view you as a kid, but you're in an adult body". So, if you don't have the </w:t>
      </w:r>
      <w:r w:rsidRPr="00AD7567">
        <w:rPr>
          <w:rFonts w:ascii="Times New Roman" w:eastAsia="Times New Roman" w:hAnsi="Times New Roman" w:cs="Times New Roman"/>
          <w:b/>
          <w:bCs/>
          <w:kern w:val="0"/>
          <w:sz w:val="10"/>
          <w:szCs w:val="10"/>
          <w14:ligatures w14:val="none"/>
        </w:rPr>
        <w:t>right knowledge, the right skills, the right connections</w:t>
      </w:r>
      <w:r w:rsidRPr="00AD7567">
        <w:rPr>
          <w:rFonts w:ascii="Times New Roman" w:eastAsia="Times New Roman" w:hAnsi="Times New Roman" w:cs="Times New Roman"/>
          <w:kern w:val="0"/>
          <w:sz w:val="10"/>
          <w:szCs w:val="10"/>
          <w14:ligatures w14:val="none"/>
        </w:rPr>
        <w:t xml:space="preserve">, and you don't have </w:t>
      </w:r>
      <w:r w:rsidRPr="00AD7567">
        <w:rPr>
          <w:rFonts w:ascii="Times New Roman" w:eastAsia="Times New Roman" w:hAnsi="Times New Roman" w:cs="Times New Roman"/>
          <w:b/>
          <w:bCs/>
          <w:kern w:val="0"/>
          <w:sz w:val="10"/>
          <w:szCs w:val="10"/>
          <w14:ligatures w14:val="none"/>
        </w:rPr>
        <w:t>clarity</w:t>
      </w:r>
      <w:r w:rsidRPr="00AD7567">
        <w:rPr>
          <w:rFonts w:ascii="Times New Roman" w:eastAsia="Times New Roman" w:hAnsi="Times New Roman" w:cs="Times New Roman"/>
          <w:kern w:val="0"/>
          <w:sz w:val="10"/>
          <w:szCs w:val="10"/>
          <w14:ligatures w14:val="none"/>
        </w:rPr>
        <w:t xml:space="preserve"> in which and the direction you're heading and </w:t>
      </w:r>
      <w:r w:rsidRPr="00AD7567">
        <w:rPr>
          <w:rFonts w:ascii="Times New Roman" w:eastAsia="Times New Roman" w:hAnsi="Times New Roman" w:cs="Times New Roman"/>
          <w:b/>
          <w:bCs/>
          <w:kern w:val="0"/>
          <w:sz w:val="10"/>
          <w:szCs w:val="10"/>
          <w14:ligatures w14:val="none"/>
        </w:rPr>
        <w:t>alignment</w:t>
      </w:r>
      <w:r w:rsidRPr="00AD7567">
        <w:rPr>
          <w:rFonts w:ascii="Times New Roman" w:eastAsia="Times New Roman" w:hAnsi="Times New Roman" w:cs="Times New Roman"/>
          <w:kern w:val="0"/>
          <w:sz w:val="10"/>
          <w:szCs w:val="10"/>
          <w14:ligatures w14:val="none"/>
        </w:rPr>
        <w:t xml:space="preserve"> with that and the </w:t>
      </w:r>
      <w:r w:rsidRPr="00AD7567">
        <w:rPr>
          <w:rFonts w:ascii="Times New Roman" w:eastAsia="Times New Roman" w:hAnsi="Times New Roman" w:cs="Times New Roman"/>
          <w:b/>
          <w:bCs/>
          <w:kern w:val="0"/>
          <w:sz w:val="10"/>
          <w:szCs w:val="10"/>
          <w14:ligatures w14:val="none"/>
        </w:rPr>
        <w:t>communication skills</w:t>
      </w:r>
      <w:r w:rsidRPr="00AD7567">
        <w:rPr>
          <w:rFonts w:ascii="Times New Roman" w:eastAsia="Times New Roman" w:hAnsi="Times New Roman" w:cs="Times New Roman"/>
          <w:kern w:val="0"/>
          <w:sz w:val="10"/>
          <w:szCs w:val="10"/>
          <w14:ligatures w14:val="none"/>
        </w:rPr>
        <w:t xml:space="preserve"> and the </w:t>
      </w:r>
      <w:r w:rsidRPr="00AD7567">
        <w:rPr>
          <w:rFonts w:ascii="Times New Roman" w:eastAsia="Times New Roman" w:hAnsi="Times New Roman" w:cs="Times New Roman"/>
          <w:b/>
          <w:bCs/>
          <w:kern w:val="0"/>
          <w:sz w:val="10"/>
          <w:szCs w:val="10"/>
          <w14:ligatures w14:val="none"/>
        </w:rPr>
        <w:t>psychology</w:t>
      </w:r>
      <w:r w:rsidRPr="00AD7567">
        <w:rPr>
          <w:rFonts w:ascii="Times New Roman" w:eastAsia="Times New Roman" w:hAnsi="Times New Roman" w:cs="Times New Roman"/>
          <w:kern w:val="0"/>
          <w:sz w:val="10"/>
          <w:szCs w:val="10"/>
          <w14:ligatures w14:val="none"/>
        </w:rPr>
        <w:t xml:space="preserve"> around all of that, then that is the technical side of what you might be missing. But on the energy side of it, at your core, when when Marcela is saying there's heaven and hell, life or death, black or white, there's positive, negative, pain or pleasure, upward spiral, downward spiral, winter effect, stifled, we're all dealing with either that </w:t>
      </w:r>
      <w:r w:rsidRPr="00AD7567">
        <w:rPr>
          <w:rFonts w:ascii="Times New Roman" w:eastAsia="Times New Roman" w:hAnsi="Times New Roman" w:cs="Times New Roman"/>
          <w:b/>
          <w:bCs/>
          <w:kern w:val="0"/>
          <w:sz w:val="10"/>
          <w:szCs w:val="10"/>
          <w14:ligatures w14:val="none"/>
        </w:rPr>
        <w:t>upward trajectory</w:t>
      </w:r>
      <w:r w:rsidRPr="00AD7567">
        <w:rPr>
          <w:rFonts w:ascii="Times New Roman" w:eastAsia="Times New Roman" w:hAnsi="Times New Roman" w:cs="Times New Roman"/>
          <w:kern w:val="0"/>
          <w:sz w:val="10"/>
          <w:szCs w:val="10"/>
          <w14:ligatures w14:val="none"/>
        </w:rPr>
        <w:t xml:space="preserve"> or that </w:t>
      </w:r>
      <w:r w:rsidRPr="00AD7567">
        <w:rPr>
          <w:rFonts w:ascii="Times New Roman" w:eastAsia="Times New Roman" w:hAnsi="Times New Roman" w:cs="Times New Roman"/>
          <w:b/>
          <w:bCs/>
          <w:kern w:val="0"/>
          <w:sz w:val="10"/>
          <w:szCs w:val="10"/>
          <w14:ligatures w14:val="none"/>
        </w:rPr>
        <w:t>downward trajectory</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at your core, in the way that you communicate with people, obviously, you can have that whole structure I just talked about with the skills, connections, all that stuff I just talked about. What is the </w:t>
      </w:r>
      <w:r w:rsidRPr="00AD7567">
        <w:rPr>
          <w:rFonts w:ascii="Times New Roman" w:eastAsia="Times New Roman" w:hAnsi="Times New Roman" w:cs="Times New Roman"/>
          <w:b/>
          <w:bCs/>
          <w:kern w:val="0"/>
          <w:sz w:val="10"/>
          <w:szCs w:val="10"/>
          <w14:ligatures w14:val="none"/>
        </w:rPr>
        <w:t>quality of your interactions</w:t>
      </w:r>
      <w:r w:rsidRPr="00AD7567">
        <w:rPr>
          <w:rFonts w:ascii="Times New Roman" w:eastAsia="Times New Roman" w:hAnsi="Times New Roman" w:cs="Times New Roman"/>
          <w:kern w:val="0"/>
          <w:sz w:val="10"/>
          <w:szCs w:val="10"/>
          <w14:ligatures w14:val="none"/>
        </w:rPr>
        <w:t xml:space="preserve"> looking like within that? And for us, the way we feel is it feels like </w:t>
      </w:r>
      <w:r w:rsidRPr="00AD7567">
        <w:rPr>
          <w:rFonts w:ascii="Times New Roman" w:eastAsia="Times New Roman" w:hAnsi="Times New Roman" w:cs="Times New Roman"/>
          <w:b/>
          <w:bCs/>
          <w:kern w:val="0"/>
          <w:sz w:val="10"/>
          <w:szCs w:val="10"/>
          <w14:ligatures w14:val="none"/>
        </w:rPr>
        <w:t>outflow</w:t>
      </w:r>
      <w:r w:rsidRPr="00AD7567">
        <w:rPr>
          <w:rFonts w:ascii="Times New Roman" w:eastAsia="Times New Roman" w:hAnsi="Times New Roman" w:cs="Times New Roman"/>
          <w:kern w:val="0"/>
          <w:sz w:val="10"/>
          <w:szCs w:val="10"/>
          <w14:ligatures w14:val="none"/>
        </w:rPr>
        <w:t xml:space="preserve">. Like our cup. Our our </w:t>
      </w:r>
      <w:r w:rsidRPr="00AD7567">
        <w:rPr>
          <w:rFonts w:ascii="Times New Roman" w:eastAsia="Times New Roman" w:hAnsi="Times New Roman" w:cs="Times New Roman"/>
          <w:b/>
          <w:bCs/>
          <w:kern w:val="0"/>
          <w:sz w:val="10"/>
          <w:szCs w:val="10"/>
          <w14:ligatures w14:val="none"/>
        </w:rPr>
        <w:t>cup runneth over with energy</w:t>
      </w:r>
      <w:r w:rsidRPr="00AD7567">
        <w:rPr>
          <w:rFonts w:ascii="Times New Roman" w:eastAsia="Times New Roman" w:hAnsi="Times New Roman" w:cs="Times New Roman"/>
          <w:kern w:val="0"/>
          <w:sz w:val="10"/>
          <w:szCs w:val="10"/>
          <w14:ligatures w14:val="none"/>
        </w:rPr>
        <w:t xml:space="preserve">. We we have so much </w:t>
      </w:r>
      <w:r w:rsidRPr="00AD7567">
        <w:rPr>
          <w:rFonts w:ascii="Times New Roman" w:eastAsia="Times New Roman" w:hAnsi="Times New Roman" w:cs="Times New Roman"/>
          <w:b/>
          <w:bCs/>
          <w:kern w:val="0"/>
          <w:sz w:val="10"/>
          <w:szCs w:val="10"/>
          <w14:ligatures w14:val="none"/>
        </w:rPr>
        <w:t>energy to give, to share, and not to take</w:t>
      </w:r>
      <w:r w:rsidRPr="00AD7567">
        <w:rPr>
          <w:rFonts w:ascii="Times New Roman" w:eastAsia="Times New Roman" w:hAnsi="Times New Roman" w:cs="Times New Roman"/>
          <w:kern w:val="0"/>
          <w:sz w:val="10"/>
          <w:szCs w:val="10"/>
          <w14:ligatures w14:val="none"/>
        </w:rPr>
        <w:t xml:space="preserve">. And if every interaction is done that way, well now people, customers, employees, everybody that you deal with on a in business on a day-to-day basis, they can </w:t>
      </w:r>
      <w:r w:rsidRPr="00AD7567">
        <w:rPr>
          <w:rFonts w:ascii="Times New Roman" w:eastAsia="Times New Roman" w:hAnsi="Times New Roman" w:cs="Times New Roman"/>
          <w:b/>
          <w:bCs/>
          <w:kern w:val="0"/>
          <w:sz w:val="10"/>
          <w:szCs w:val="10"/>
          <w14:ligatures w14:val="none"/>
        </w:rPr>
        <w:t>feel that off of you in the energy</w:t>
      </w:r>
      <w:r w:rsidRPr="00AD7567">
        <w:rPr>
          <w:rFonts w:ascii="Times New Roman" w:eastAsia="Times New Roman" w:hAnsi="Times New Roman" w:cs="Times New Roman"/>
          <w:kern w:val="0"/>
          <w:sz w:val="10"/>
          <w:szCs w:val="10"/>
          <w14:ligatures w14:val="none"/>
        </w:rPr>
        <w:t xml:space="preserve">. And then on the uh other layer to it, they can </w:t>
      </w:r>
      <w:r w:rsidRPr="00AD7567">
        <w:rPr>
          <w:rFonts w:ascii="Times New Roman" w:eastAsia="Times New Roman" w:hAnsi="Times New Roman" w:cs="Times New Roman"/>
          <w:b/>
          <w:bCs/>
          <w:kern w:val="0"/>
          <w:sz w:val="10"/>
          <w:szCs w:val="10"/>
          <w14:ligatures w14:val="none"/>
        </w:rPr>
        <w:t>see it in your eyes</w:t>
      </w:r>
      <w:r w:rsidRPr="00AD7567">
        <w:rPr>
          <w:rFonts w:ascii="Times New Roman" w:eastAsia="Times New Roman" w:hAnsi="Times New Roman" w:cs="Times New Roman"/>
          <w:kern w:val="0"/>
          <w:sz w:val="10"/>
          <w:szCs w:val="10"/>
          <w14:ligatures w14:val="none"/>
        </w:rPr>
        <w:t xml:space="preserve">. They can </w:t>
      </w:r>
      <w:r w:rsidRPr="00AD7567">
        <w:rPr>
          <w:rFonts w:ascii="Times New Roman" w:eastAsia="Times New Roman" w:hAnsi="Times New Roman" w:cs="Times New Roman"/>
          <w:b/>
          <w:bCs/>
          <w:kern w:val="0"/>
          <w:sz w:val="10"/>
          <w:szCs w:val="10"/>
          <w14:ligatures w14:val="none"/>
        </w:rPr>
        <w:t>see it in your vocal tonality</w:t>
      </w:r>
      <w:r w:rsidRPr="00AD7567">
        <w:rPr>
          <w:rFonts w:ascii="Times New Roman" w:eastAsia="Times New Roman" w:hAnsi="Times New Roman" w:cs="Times New Roman"/>
          <w:kern w:val="0"/>
          <w:sz w:val="10"/>
          <w:szCs w:val="10"/>
          <w14:ligatures w14:val="none"/>
        </w:rPr>
        <w:t xml:space="preserve">. They see it on all the </w:t>
      </w:r>
      <w:r w:rsidRPr="00AD7567">
        <w:rPr>
          <w:rFonts w:ascii="Times New Roman" w:eastAsia="Times New Roman" w:hAnsi="Times New Roman" w:cs="Times New Roman"/>
          <w:b/>
          <w:bCs/>
          <w:kern w:val="0"/>
          <w:sz w:val="10"/>
          <w:szCs w:val="10"/>
          <w14:ligatures w14:val="none"/>
        </w:rPr>
        <w:t>subcommunications and all the microtells</w:t>
      </w:r>
      <w:r w:rsidRPr="00AD7567">
        <w:rPr>
          <w:rFonts w:ascii="Times New Roman" w:eastAsia="Times New Roman" w:hAnsi="Times New Roman" w:cs="Times New Roman"/>
          <w:kern w:val="0"/>
          <w:sz w:val="10"/>
          <w:szCs w:val="10"/>
          <w14:ligatures w14:val="none"/>
        </w:rPr>
        <w:t xml:space="preserve">, but they just </w:t>
      </w:r>
      <w:r w:rsidRPr="00AD7567">
        <w:rPr>
          <w:rFonts w:ascii="Times New Roman" w:eastAsia="Times New Roman" w:hAnsi="Times New Roman" w:cs="Times New Roman"/>
          <w:b/>
          <w:bCs/>
          <w:kern w:val="0"/>
          <w:sz w:val="10"/>
          <w:szCs w:val="10"/>
          <w14:ligatures w14:val="none"/>
        </w:rPr>
        <w:t>sense a good vibe from you</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guys, who taught the idea of the cup is over? </w:t>
      </w:r>
      <w:r w:rsidRPr="00AD7567">
        <w:rPr>
          <w:rFonts w:ascii="Times New Roman" w:eastAsia="Times New Roman" w:hAnsi="Times New Roman" w:cs="Times New Roman"/>
          <w:b/>
          <w:bCs/>
          <w:kern w:val="0"/>
          <w:sz w:val="10"/>
          <w:szCs w:val="10"/>
          <w14:ligatures w14:val="none"/>
        </w:rPr>
        <w:t>Jesus</w:t>
      </w:r>
      <w:r w:rsidRPr="00AD7567">
        <w:rPr>
          <w:rFonts w:ascii="Times New Roman" w:eastAsia="Times New Roman" w:hAnsi="Times New Roman" w:cs="Times New Roman"/>
          <w:kern w:val="0"/>
          <w:sz w:val="10"/>
          <w:szCs w:val="10"/>
          <w14:ligatures w14:val="none"/>
        </w:rPr>
        <w:t xml:space="preserve">. You know, at the beginning of the event, remember I told you guys for </w:t>
      </w:r>
      <w:r w:rsidRPr="00AD7567">
        <w:rPr>
          <w:rFonts w:ascii="Times New Roman" w:eastAsia="Times New Roman" w:hAnsi="Times New Roman" w:cs="Times New Roman"/>
          <w:b/>
          <w:bCs/>
          <w:kern w:val="0"/>
          <w:sz w:val="10"/>
          <w:szCs w:val="10"/>
          <w14:ligatures w14:val="none"/>
        </w:rPr>
        <w:t>maximum rapport</w:t>
      </w:r>
      <w:r w:rsidRPr="00AD7567">
        <w:rPr>
          <w:rFonts w:ascii="Times New Roman" w:eastAsia="Times New Roman" w:hAnsi="Times New Roman" w:cs="Times New Roman"/>
          <w:kern w:val="0"/>
          <w:sz w:val="10"/>
          <w:szCs w:val="10"/>
          <w14:ligatures w14:val="none"/>
        </w:rPr>
        <w:t xml:space="preserve">, the key is </w:t>
      </w:r>
      <w:r w:rsidRPr="00AD7567">
        <w:rPr>
          <w:rFonts w:ascii="Times New Roman" w:eastAsia="Times New Roman" w:hAnsi="Times New Roman" w:cs="Times New Roman"/>
          <w:b/>
          <w:bCs/>
          <w:kern w:val="0"/>
          <w:sz w:val="10"/>
          <w:szCs w:val="10"/>
          <w14:ligatures w14:val="none"/>
        </w:rPr>
        <w:t>confidence</w:t>
      </w:r>
      <w:r w:rsidRPr="00AD7567">
        <w:rPr>
          <w:rFonts w:ascii="Times New Roman" w:eastAsia="Times New Roman" w:hAnsi="Times New Roman" w:cs="Times New Roman"/>
          <w:kern w:val="0"/>
          <w:sz w:val="10"/>
          <w:szCs w:val="10"/>
          <w14:ligatures w14:val="none"/>
        </w:rPr>
        <w:t xml:space="preserve"> and you </w:t>
      </w:r>
      <w:r w:rsidRPr="00AD7567">
        <w:rPr>
          <w:rFonts w:ascii="Times New Roman" w:eastAsia="Times New Roman" w:hAnsi="Times New Roman" w:cs="Times New Roman"/>
          <w:b/>
          <w:bCs/>
          <w:kern w:val="0"/>
          <w:sz w:val="10"/>
          <w:szCs w:val="10"/>
          <w14:ligatures w14:val="none"/>
        </w:rPr>
        <w:t>need nothing from anybody else</w:t>
      </w:r>
      <w:r w:rsidRPr="00AD7567">
        <w:rPr>
          <w:rFonts w:ascii="Times New Roman" w:eastAsia="Times New Roman" w:hAnsi="Times New Roman" w:cs="Times New Roman"/>
          <w:kern w:val="0"/>
          <w:sz w:val="10"/>
          <w:szCs w:val="10"/>
          <w14:ligatures w14:val="none"/>
        </w:rPr>
        <w:t xml:space="preserve">. Remember that. When you need nothing from anybody else, that key is exactly what he said. You're here to </w:t>
      </w:r>
      <w:r w:rsidRPr="00AD7567">
        <w:rPr>
          <w:rFonts w:ascii="Times New Roman" w:eastAsia="Times New Roman" w:hAnsi="Times New Roman" w:cs="Times New Roman"/>
          <w:b/>
          <w:bCs/>
          <w:kern w:val="0"/>
          <w:sz w:val="10"/>
          <w:szCs w:val="10"/>
          <w14:ligatures w14:val="none"/>
        </w:rPr>
        <w:t>give, not take</w:t>
      </w:r>
      <w:r w:rsidRPr="00AD7567">
        <w:rPr>
          <w:rFonts w:ascii="Times New Roman" w:eastAsia="Times New Roman" w:hAnsi="Times New Roman" w:cs="Times New Roman"/>
          <w:kern w:val="0"/>
          <w:sz w:val="10"/>
          <w:szCs w:val="10"/>
          <w14:ligatures w14:val="none"/>
        </w:rPr>
        <w:t xml:space="preserve">. If I need something from you, I'm here to take from you, right? But if I'm paying for dinner, if I'm giving value, if I'm here offering, who doesn't want to be around that, right? If in a relationship, if you're </w:t>
      </w:r>
      <w:r w:rsidRPr="00AD7567">
        <w:rPr>
          <w:rFonts w:ascii="Times New Roman" w:eastAsia="Times New Roman" w:hAnsi="Times New Roman" w:cs="Times New Roman"/>
          <w:b/>
          <w:bCs/>
          <w:kern w:val="0"/>
          <w:sz w:val="10"/>
          <w:szCs w:val="10"/>
          <w14:ligatures w14:val="none"/>
        </w:rPr>
        <w:t>giving good vibes, you're giving good energy</w:t>
      </w:r>
      <w:r w:rsidRPr="00AD7567">
        <w:rPr>
          <w:rFonts w:ascii="Times New Roman" w:eastAsia="Times New Roman" w:hAnsi="Times New Roman" w:cs="Times New Roman"/>
          <w:kern w:val="0"/>
          <w:sz w:val="10"/>
          <w:szCs w:val="10"/>
          <w14:ligatures w14:val="none"/>
        </w:rPr>
        <w:t xml:space="preserve">, not insecurity, not pressure, not stress, people want to receive. They'll be </w:t>
      </w:r>
      <w:r w:rsidRPr="00AD7567">
        <w:rPr>
          <w:rFonts w:ascii="Times New Roman" w:eastAsia="Times New Roman" w:hAnsi="Times New Roman" w:cs="Times New Roman"/>
          <w:b/>
          <w:bCs/>
          <w:kern w:val="0"/>
          <w:sz w:val="10"/>
          <w:szCs w:val="10"/>
          <w14:ligatures w14:val="none"/>
        </w:rPr>
        <w:t>magnetized to you</w:t>
      </w:r>
      <w:r w:rsidRPr="00AD7567">
        <w:rPr>
          <w:rFonts w:ascii="Times New Roman" w:eastAsia="Times New Roman" w:hAnsi="Times New Roman" w:cs="Times New Roman"/>
          <w:kern w:val="0"/>
          <w:sz w:val="10"/>
          <w:szCs w:val="10"/>
          <w14:ligatures w14:val="none"/>
        </w:rPr>
        <w:t xml:space="preserve">. They'll even pay for it because it's so fucking rare. And addicted. Everybody wants to take. So, if you have that one quality, it just </w:t>
      </w:r>
      <w:r w:rsidRPr="00AD7567">
        <w:rPr>
          <w:rFonts w:ascii="Times New Roman" w:eastAsia="Times New Roman" w:hAnsi="Times New Roman" w:cs="Times New Roman"/>
          <w:b/>
          <w:bCs/>
          <w:kern w:val="0"/>
          <w:sz w:val="10"/>
          <w:szCs w:val="10"/>
          <w14:ligatures w14:val="none"/>
        </w:rPr>
        <w:t>exudes confidence and value and it's addictive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if you're </w:t>
      </w:r>
      <w:r w:rsidRPr="00AD7567">
        <w:rPr>
          <w:rFonts w:ascii="Times New Roman" w:eastAsia="Times New Roman" w:hAnsi="Times New Roman" w:cs="Times New Roman"/>
          <w:b/>
          <w:bCs/>
          <w:kern w:val="0"/>
          <w:sz w:val="10"/>
          <w:szCs w:val="10"/>
          <w14:ligatures w14:val="none"/>
        </w:rPr>
        <w:t>people pleasing</w:t>
      </w:r>
      <w:r w:rsidRPr="00AD7567">
        <w:rPr>
          <w:rFonts w:ascii="Times New Roman" w:eastAsia="Times New Roman" w:hAnsi="Times New Roman" w:cs="Times New Roman"/>
          <w:kern w:val="0"/>
          <w:sz w:val="10"/>
          <w:szCs w:val="10"/>
          <w14:ligatures w14:val="none"/>
        </w:rPr>
        <w:t xml:space="preserve">, is that the same thing? No. It's an </w:t>
      </w:r>
      <w:r w:rsidRPr="00AD7567">
        <w:rPr>
          <w:rFonts w:ascii="Times New Roman" w:eastAsia="Times New Roman" w:hAnsi="Times New Roman" w:cs="Times New Roman"/>
          <w:b/>
          <w:bCs/>
          <w:kern w:val="0"/>
          <w:sz w:val="10"/>
          <w:szCs w:val="10"/>
          <w14:ligatures w14:val="none"/>
        </w:rPr>
        <w:t>illusion</w:t>
      </w:r>
      <w:r w:rsidRPr="00AD7567">
        <w:rPr>
          <w:rFonts w:ascii="Times New Roman" w:eastAsia="Times New Roman" w:hAnsi="Times New Roman" w:cs="Times New Roman"/>
          <w:kern w:val="0"/>
          <w:sz w:val="10"/>
          <w:szCs w:val="10"/>
          <w14:ligatures w14:val="none"/>
        </w:rPr>
        <w:t xml:space="preserve">. If you're people pleasing, you're you think you're giving, but all you're doing is </w:t>
      </w:r>
      <w:r w:rsidRPr="00AD7567">
        <w:rPr>
          <w:rFonts w:ascii="Times New Roman" w:eastAsia="Times New Roman" w:hAnsi="Times New Roman" w:cs="Times New Roman"/>
          <w:b/>
          <w:bCs/>
          <w:kern w:val="0"/>
          <w:sz w:val="10"/>
          <w:szCs w:val="10"/>
          <w14:ligatures w14:val="none"/>
        </w:rPr>
        <w:t>looking for validation</w:t>
      </w:r>
      <w:r w:rsidRPr="00AD7567">
        <w:rPr>
          <w:rFonts w:ascii="Times New Roman" w:eastAsia="Times New Roman" w:hAnsi="Times New Roman" w:cs="Times New Roman"/>
          <w:kern w:val="0"/>
          <w:sz w:val="10"/>
          <w:szCs w:val="10"/>
          <w14:ligatures w14:val="none"/>
        </w:rPr>
        <w:t xml:space="preserve">. You're still looking to take something. I don't care if I'm going to get your validation. For example, when I give someone uh a homeless lady money, I don't need to wait for her to say thank you so much and film the shit thing and be like, "Hey, did you like that?" I </w:t>
      </w:r>
      <w:r w:rsidRPr="00AD7567">
        <w:rPr>
          <w:rFonts w:ascii="Times New Roman" w:eastAsia="Times New Roman" w:hAnsi="Times New Roman" w:cs="Times New Roman"/>
          <w:b/>
          <w:bCs/>
          <w:kern w:val="0"/>
          <w:sz w:val="10"/>
          <w:szCs w:val="10"/>
          <w14:ligatures w14:val="none"/>
        </w:rPr>
        <w:t>don't need anything in return</w:t>
      </w:r>
      <w:r w:rsidRPr="00AD7567">
        <w:rPr>
          <w:rFonts w:ascii="Times New Roman" w:eastAsia="Times New Roman" w:hAnsi="Times New Roman" w:cs="Times New Roman"/>
          <w:kern w:val="0"/>
          <w:sz w:val="10"/>
          <w:szCs w:val="10"/>
          <w14:ligatures w14:val="none"/>
        </w:rPr>
        <w:t xml:space="preserve">. I'm just happy to give it and then leave. He's in training the outflow, by the way. Say that word, </w:t>
      </w:r>
      <w:r w:rsidRPr="00AD7567">
        <w:rPr>
          <w:rFonts w:ascii="Times New Roman" w:eastAsia="Times New Roman" w:hAnsi="Times New Roman" w:cs="Times New Roman"/>
          <w:b/>
          <w:bCs/>
          <w:kern w:val="0"/>
          <w:sz w:val="10"/>
          <w:szCs w:val="10"/>
          <w14:ligatures w14:val="none"/>
        </w:rPr>
        <w:t>entrain the outflow</w:t>
      </w:r>
      <w:r w:rsidRPr="00AD7567">
        <w:rPr>
          <w:rFonts w:ascii="Times New Roman" w:eastAsia="Times New Roman" w:hAnsi="Times New Roman" w:cs="Times New Roman"/>
          <w:kern w:val="0"/>
          <w:sz w:val="10"/>
          <w:szCs w:val="10"/>
          <w14:ligatures w14:val="none"/>
        </w:rPr>
        <w:t xml:space="preserve">. So by giving again from the Bible from Jesus but it's not the first we've all known about giving. </w:t>
      </w:r>
      <w:r w:rsidRPr="00AD7567">
        <w:rPr>
          <w:rFonts w:ascii="Times New Roman" w:eastAsia="Times New Roman" w:hAnsi="Times New Roman" w:cs="Times New Roman"/>
          <w:b/>
          <w:bCs/>
          <w:kern w:val="0"/>
          <w:sz w:val="10"/>
          <w:szCs w:val="10"/>
          <w14:ligatures w14:val="none"/>
        </w:rPr>
        <w:t>Spiritual traditions emphasize giving</w:t>
      </w:r>
      <w:r w:rsidRPr="00AD7567">
        <w:rPr>
          <w:rFonts w:ascii="Times New Roman" w:eastAsia="Times New Roman" w:hAnsi="Times New Roman" w:cs="Times New Roman"/>
          <w:kern w:val="0"/>
          <w:sz w:val="10"/>
          <w:szCs w:val="10"/>
          <w14:ligatures w14:val="none"/>
        </w:rPr>
        <w:t xml:space="preserve">. Is it because you're some little wussy boy who just needs to give to be a wussy? Why do they want to get you giving? Why? Why? In other words it is. Are you being fed? They say </w:t>
      </w:r>
      <w:r w:rsidRPr="00AD7567">
        <w:rPr>
          <w:rFonts w:ascii="Times New Roman" w:eastAsia="Times New Roman" w:hAnsi="Times New Roman" w:cs="Times New Roman"/>
          <w:b/>
          <w:bCs/>
          <w:kern w:val="0"/>
          <w:sz w:val="10"/>
          <w:szCs w:val="10"/>
          <w14:ligatures w14:val="none"/>
        </w:rPr>
        <w:t>be of the world</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Not in the world</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when we're in the world, we try to take maybe get energy and give. But when we're not when we're in the world but not of the world, we </w:t>
      </w:r>
      <w:r w:rsidRPr="00AD7567">
        <w:rPr>
          <w:rFonts w:ascii="Times New Roman" w:eastAsia="Times New Roman" w:hAnsi="Times New Roman" w:cs="Times New Roman"/>
          <w:b/>
          <w:bCs/>
          <w:kern w:val="0"/>
          <w:sz w:val="10"/>
          <w:szCs w:val="10"/>
          <w14:ligatures w14:val="none"/>
        </w:rPr>
        <w:t>tap into our higher power and energy flows out and it's addictive</w:t>
      </w:r>
      <w:r w:rsidRPr="00AD7567">
        <w:rPr>
          <w:rFonts w:ascii="Times New Roman" w:eastAsia="Times New Roman" w:hAnsi="Times New Roman" w:cs="Times New Roman"/>
          <w:kern w:val="0"/>
          <w:sz w:val="10"/>
          <w:szCs w:val="10"/>
          <w14:ligatures w14:val="none"/>
        </w:rPr>
        <w:t xml:space="preserve">. Whenever you if you're giving, there's an unconscious belief you're going to receive. You're </w:t>
      </w:r>
      <w:r w:rsidRPr="00AD7567">
        <w:rPr>
          <w:rFonts w:ascii="Times New Roman" w:eastAsia="Times New Roman" w:hAnsi="Times New Roman" w:cs="Times New Roman"/>
          <w:b/>
          <w:bCs/>
          <w:kern w:val="0"/>
          <w:sz w:val="10"/>
          <w:szCs w:val="10"/>
          <w14:ligatures w14:val="none"/>
        </w:rPr>
        <w:t>not giving to get, but you will get</w:t>
      </w:r>
      <w:r w:rsidRPr="00AD7567">
        <w:rPr>
          <w:rFonts w:ascii="Times New Roman" w:eastAsia="Times New Roman" w:hAnsi="Times New Roman" w:cs="Times New Roman"/>
          <w:kern w:val="0"/>
          <w:sz w:val="10"/>
          <w:szCs w:val="10"/>
          <w14:ligatures w14:val="none"/>
        </w:rPr>
        <w:t xml:space="preserve">. That's the belief. So you're not will like you're not going to spend your last dollar if you don't think there's more money coming in. You're not going to give anything to someone if you don't think there'll be more. So by </w:t>
      </w:r>
      <w:r w:rsidRPr="00AD7567">
        <w:rPr>
          <w:rFonts w:ascii="Times New Roman" w:eastAsia="Times New Roman" w:hAnsi="Times New Roman" w:cs="Times New Roman"/>
          <w:b/>
          <w:bCs/>
          <w:kern w:val="0"/>
          <w:sz w:val="10"/>
          <w:szCs w:val="10"/>
          <w14:ligatures w14:val="none"/>
        </w:rPr>
        <w:t>giving, you're training the brain and you're reinforcing the belief that you're going to get an abundance from the universe</w:t>
      </w:r>
      <w:r w:rsidRPr="00AD7567">
        <w:rPr>
          <w:rFonts w:ascii="Times New Roman" w:eastAsia="Times New Roman" w:hAnsi="Times New Roman" w:cs="Times New Roman"/>
          <w:kern w:val="0"/>
          <w:sz w:val="10"/>
          <w:szCs w:val="10"/>
          <w14:ligatures w14:val="none"/>
        </w:rPr>
        <w:t xml:space="preserve">. And ironically, when you have that belief, the </w:t>
      </w:r>
      <w:r w:rsidRPr="00AD7567">
        <w:rPr>
          <w:rFonts w:ascii="Times New Roman" w:eastAsia="Times New Roman" w:hAnsi="Times New Roman" w:cs="Times New Roman"/>
          <w:b/>
          <w:bCs/>
          <w:kern w:val="0"/>
          <w:sz w:val="10"/>
          <w:szCs w:val="10"/>
          <w14:ligatures w14:val="none"/>
        </w:rPr>
        <w:t>actions are congruent</w:t>
      </w:r>
      <w:r w:rsidRPr="00AD7567">
        <w:rPr>
          <w:rFonts w:ascii="Times New Roman" w:eastAsia="Times New Roman" w:hAnsi="Times New Roman" w:cs="Times New Roman"/>
          <w:kern w:val="0"/>
          <w:sz w:val="10"/>
          <w:szCs w:val="10"/>
          <w14:ligatures w14:val="none"/>
        </w:rPr>
        <w:t xml:space="preserve">. When I spend more, do I want to work harder? Yes. You know, at the end of the day, </w:t>
      </w:r>
      <w:r w:rsidRPr="00AD7567">
        <w:rPr>
          <w:rFonts w:ascii="Times New Roman" w:eastAsia="Times New Roman" w:hAnsi="Times New Roman" w:cs="Times New Roman"/>
          <w:b/>
          <w:bCs/>
          <w:kern w:val="0"/>
          <w:sz w:val="10"/>
          <w:szCs w:val="10"/>
          <w14:ligatures w14:val="none"/>
        </w:rPr>
        <w:t>dopamine needs a reward</w:t>
      </w:r>
      <w:r w:rsidRPr="00AD7567">
        <w:rPr>
          <w:rFonts w:ascii="Times New Roman" w:eastAsia="Times New Roman" w:hAnsi="Times New Roman" w:cs="Times New Roman"/>
          <w:kern w:val="0"/>
          <w:sz w:val="10"/>
          <w:szCs w:val="10"/>
          <w14:ligatures w14:val="none"/>
        </w:rPr>
        <w:t xml:space="preserve">. So when you gamble, you're looking for the money. When you're a primate looking for an apple tree in the distance, you need the dopamine reward when you bite the fucking apple. At the end of the day, you </w:t>
      </w:r>
      <w:r w:rsidRPr="00AD7567">
        <w:rPr>
          <w:rFonts w:ascii="Times New Roman" w:eastAsia="Times New Roman" w:hAnsi="Times New Roman" w:cs="Times New Roman"/>
          <w:b/>
          <w:bCs/>
          <w:kern w:val="0"/>
          <w:sz w:val="10"/>
          <w:szCs w:val="10"/>
          <w14:ligatures w14:val="none"/>
        </w:rPr>
        <w:t>need to spend your money on something to feel good</w:t>
      </w:r>
      <w:r w:rsidRPr="00AD7567">
        <w:rPr>
          <w:rFonts w:ascii="Times New Roman" w:eastAsia="Times New Roman" w:hAnsi="Times New Roman" w:cs="Times New Roman"/>
          <w:kern w:val="0"/>
          <w:sz w:val="10"/>
          <w:szCs w:val="10"/>
          <w14:ligatures w14:val="none"/>
        </w:rPr>
        <w:t xml:space="preserve">. If your brain doesn't feel good spending money, you're running the </w:t>
      </w:r>
      <w:r w:rsidRPr="00AD7567">
        <w:rPr>
          <w:rFonts w:ascii="Times New Roman" w:eastAsia="Times New Roman" w:hAnsi="Times New Roman" w:cs="Times New Roman"/>
          <w:b/>
          <w:bCs/>
          <w:kern w:val="0"/>
          <w:sz w:val="10"/>
          <w:szCs w:val="10"/>
          <w14:ligatures w14:val="none"/>
        </w:rPr>
        <w:t>wrong operating system</w:t>
      </w:r>
      <w:r w:rsidRPr="00AD7567">
        <w:rPr>
          <w:rFonts w:ascii="Times New Roman" w:eastAsia="Times New Roman" w:hAnsi="Times New Roman" w:cs="Times New Roman"/>
          <w:kern w:val="0"/>
          <w:sz w:val="10"/>
          <w:szCs w:val="10"/>
          <w14:ligatures w14:val="none"/>
        </w:rPr>
        <w:t xml:space="preserve">. You're actually </w:t>
      </w:r>
      <w:r w:rsidRPr="00AD7567">
        <w:rPr>
          <w:rFonts w:ascii="Times New Roman" w:eastAsia="Times New Roman" w:hAnsi="Times New Roman" w:cs="Times New Roman"/>
          <w:b/>
          <w:bCs/>
          <w:kern w:val="0"/>
          <w:sz w:val="10"/>
          <w:szCs w:val="10"/>
          <w14:ligatures w14:val="none"/>
        </w:rPr>
        <w:t>going against your nature</w:t>
      </w:r>
      <w:r w:rsidRPr="00AD7567">
        <w:rPr>
          <w:rFonts w:ascii="Times New Roman" w:eastAsia="Times New Roman" w:hAnsi="Times New Roman" w:cs="Times New Roman"/>
          <w:kern w:val="0"/>
          <w:sz w:val="10"/>
          <w:szCs w:val="10"/>
          <w14:ligatures w14:val="none"/>
        </w:rPr>
        <w:t xml:space="preserve">. So, you need to </w:t>
      </w:r>
      <w:r w:rsidRPr="00AD7567">
        <w:rPr>
          <w:rFonts w:ascii="Times New Roman" w:eastAsia="Times New Roman" w:hAnsi="Times New Roman" w:cs="Times New Roman"/>
          <w:b/>
          <w:bCs/>
          <w:kern w:val="0"/>
          <w:sz w:val="10"/>
          <w:szCs w:val="10"/>
          <w14:ligatures w14:val="none"/>
        </w:rPr>
        <w:t>train your brain to enjoy spending, spending resources to gain rewards</w:t>
      </w:r>
      <w:r w:rsidRPr="00AD7567">
        <w:rPr>
          <w:rFonts w:ascii="Times New Roman" w:eastAsia="Times New Roman" w:hAnsi="Times New Roman" w:cs="Times New Roman"/>
          <w:kern w:val="0"/>
          <w:sz w:val="10"/>
          <w:szCs w:val="10"/>
          <w14:ligatures w14:val="none"/>
        </w:rPr>
        <w:t xml:space="preserve">. If you cannot do that, you are fucked up. And that's another thing in the Bible where it talks about </w:t>
      </w:r>
      <w:r w:rsidRPr="00AD7567">
        <w:rPr>
          <w:rFonts w:ascii="Times New Roman" w:eastAsia="Times New Roman" w:hAnsi="Times New Roman" w:cs="Times New Roman"/>
          <w:b/>
          <w:bCs/>
          <w:kern w:val="0"/>
          <w:sz w:val="10"/>
          <w:szCs w:val="10"/>
          <w14:ligatures w14:val="none"/>
        </w:rPr>
        <w:t>scarcity</w:t>
      </w:r>
      <w:r w:rsidRPr="00AD7567">
        <w:rPr>
          <w:rFonts w:ascii="Times New Roman" w:eastAsia="Times New Roman" w:hAnsi="Times New Roman" w:cs="Times New Roman"/>
          <w:kern w:val="0"/>
          <w:sz w:val="10"/>
          <w:szCs w:val="10"/>
          <w14:ligatures w14:val="none"/>
        </w:rPr>
        <w:t xml:space="preserve"> and those that are in scarcity will lose even that. So, it's very, very important.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And by the way, maybe one last comment 'cuz you know that thing. Last comment would be when you have that outflow, you might put all your time and attention to the product or service and yes, you believe in it and that product or service fills a gap in the market, helps somebody, all this kind of stuff, but when you go to sell it, the person who's buying your product or service, </w:t>
      </w:r>
      <w:r w:rsidRPr="00AD7567">
        <w:rPr>
          <w:rFonts w:ascii="Times New Roman" w:eastAsia="Times New Roman" w:hAnsi="Times New Roman" w:cs="Times New Roman"/>
          <w:b/>
          <w:bCs/>
          <w:kern w:val="0"/>
          <w:sz w:val="10"/>
          <w:szCs w:val="10"/>
          <w14:ligatures w14:val="none"/>
        </w:rPr>
        <w:t>who are they ultimately looking at</w:t>
      </w:r>
      <w:r w:rsidRPr="00AD7567">
        <w:rPr>
          <w:rFonts w:ascii="Times New Roman" w:eastAsia="Times New Roman" w:hAnsi="Times New Roman" w:cs="Times New Roman"/>
          <w:kern w:val="0"/>
          <w:sz w:val="10"/>
          <w:szCs w:val="10"/>
          <w14:ligatures w14:val="none"/>
        </w:rPr>
        <w:t xml:space="preserve">? They're looking at </w:t>
      </w:r>
      <w:r w:rsidRPr="00AD7567">
        <w:rPr>
          <w:rFonts w:ascii="Times New Roman" w:eastAsia="Times New Roman" w:hAnsi="Times New Roman" w:cs="Times New Roman"/>
          <w:b/>
          <w:bCs/>
          <w:kern w:val="0"/>
          <w:sz w:val="10"/>
          <w:szCs w:val="10"/>
          <w14:ligatures w14:val="none"/>
        </w:rPr>
        <w:t>you</w:t>
      </w:r>
      <w:r w:rsidRPr="00AD7567">
        <w:rPr>
          <w:rFonts w:ascii="Times New Roman" w:eastAsia="Times New Roman" w:hAnsi="Times New Roman" w:cs="Times New Roman"/>
          <w:kern w:val="0"/>
          <w:sz w:val="10"/>
          <w:szCs w:val="10"/>
          <w14:ligatures w14:val="none"/>
        </w:rPr>
        <w:t xml:space="preserve">. And they feel this or this. And if they're looking at you, then what that means is that component they're looking to see if you are </w:t>
      </w:r>
      <w:r w:rsidRPr="00AD7567">
        <w:rPr>
          <w:rFonts w:ascii="Times New Roman" w:eastAsia="Times New Roman" w:hAnsi="Times New Roman" w:cs="Times New Roman"/>
          <w:b/>
          <w:bCs/>
          <w:kern w:val="0"/>
          <w:sz w:val="10"/>
          <w:szCs w:val="10"/>
          <w14:ligatures w14:val="none"/>
        </w:rPr>
        <w:t>congruent</w:t>
      </w:r>
      <w:r w:rsidRPr="00AD7567">
        <w:rPr>
          <w:rFonts w:ascii="Times New Roman" w:eastAsia="Times New Roman" w:hAnsi="Times New Roman" w:cs="Times New Roman"/>
          <w:kern w:val="0"/>
          <w:sz w:val="10"/>
          <w:szCs w:val="10"/>
          <w14:ligatures w14:val="none"/>
        </w:rPr>
        <w:t xml:space="preserve">, if your </w:t>
      </w:r>
      <w:r w:rsidRPr="00AD7567">
        <w:rPr>
          <w:rFonts w:ascii="Times New Roman" w:eastAsia="Times New Roman" w:hAnsi="Times New Roman" w:cs="Times New Roman"/>
          <w:b/>
          <w:bCs/>
          <w:kern w:val="0"/>
          <w:sz w:val="10"/>
          <w:szCs w:val="10"/>
          <w14:ligatures w14:val="none"/>
        </w:rPr>
        <w:t>self-belief is there</w:t>
      </w:r>
      <w:r w:rsidRPr="00AD7567">
        <w:rPr>
          <w:rFonts w:ascii="Times New Roman" w:eastAsia="Times New Roman" w:hAnsi="Times New Roman" w:cs="Times New Roman"/>
          <w:kern w:val="0"/>
          <w:sz w:val="10"/>
          <w:szCs w:val="10"/>
          <w14:ligatures w14:val="none"/>
        </w:rPr>
        <w:t xml:space="preserve">, and if you have an </w:t>
      </w:r>
      <w:r w:rsidRPr="00AD7567">
        <w:rPr>
          <w:rFonts w:ascii="Times New Roman" w:eastAsia="Times New Roman" w:hAnsi="Times New Roman" w:cs="Times New Roman"/>
          <w:b/>
          <w:bCs/>
          <w:kern w:val="0"/>
          <w:sz w:val="10"/>
          <w:szCs w:val="10"/>
          <w14:ligatures w14:val="none"/>
        </w:rPr>
        <w:t>agenda</w:t>
      </w:r>
      <w:r w:rsidRPr="00AD7567">
        <w:rPr>
          <w:rFonts w:ascii="Times New Roman" w:eastAsia="Times New Roman" w:hAnsi="Times New Roman" w:cs="Times New Roman"/>
          <w:kern w:val="0"/>
          <w:sz w:val="10"/>
          <w:szCs w:val="10"/>
          <w14:ligatures w14:val="none"/>
        </w:rPr>
        <w:t xml:space="preserve">. They want it's not that you can't go for the sale or go for the win aggressively, but you are the </w:t>
      </w:r>
      <w:r w:rsidRPr="00AD7567">
        <w:rPr>
          <w:rFonts w:ascii="Times New Roman" w:eastAsia="Times New Roman" w:hAnsi="Times New Roman" w:cs="Times New Roman"/>
          <w:b/>
          <w:bCs/>
          <w:kern w:val="0"/>
          <w:sz w:val="10"/>
          <w:szCs w:val="10"/>
          <w14:ligatures w14:val="none"/>
        </w:rPr>
        <w:t>most engaged but the least attached</w:t>
      </w:r>
      <w:r w:rsidRPr="00AD7567">
        <w:rPr>
          <w:rFonts w:ascii="Times New Roman" w:eastAsia="Times New Roman" w:hAnsi="Times New Roman" w:cs="Times New Roman"/>
          <w:kern w:val="0"/>
          <w:sz w:val="10"/>
          <w:szCs w:val="10"/>
          <w14:ligatures w14:val="none"/>
        </w:rPr>
        <w:t xml:space="preserve">. And that's a that's a signpost that you're coming from the right paradigm. And that means that your </w:t>
      </w:r>
      <w:r w:rsidRPr="00AD7567">
        <w:rPr>
          <w:rFonts w:ascii="Times New Roman" w:eastAsia="Times New Roman" w:hAnsi="Times New Roman" w:cs="Times New Roman"/>
          <w:b/>
          <w:bCs/>
          <w:kern w:val="0"/>
          <w:sz w:val="10"/>
          <w:szCs w:val="10"/>
          <w14:ligatures w14:val="none"/>
        </w:rPr>
        <w:t>energy will be very clean</w:t>
      </w:r>
      <w:r w:rsidRPr="00AD7567">
        <w:rPr>
          <w:rFonts w:ascii="Times New Roman" w:eastAsia="Times New Roman" w:hAnsi="Times New Roman" w:cs="Times New Roman"/>
          <w:kern w:val="0"/>
          <w:sz w:val="10"/>
          <w:szCs w:val="10"/>
          <w14:ligatures w14:val="none"/>
        </w:rPr>
        <w:t>. And this affects dating, communication in general, business, every aspect of life.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Guys, I thought this was such a cool impromptu segment with Marcel and Sid. Did you guys have fun? Awesome. Give him a hand, guys. That was really cool. That was a really cool impromptu segment. That was dope. Thank you for being up here. That was amazing. Yeah, that was sick. Yeah.</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so guys, the I'm giving a </w:t>
      </w:r>
      <w:r w:rsidRPr="00AD7567">
        <w:rPr>
          <w:rFonts w:ascii="Times New Roman" w:eastAsia="Times New Roman" w:hAnsi="Times New Roman" w:cs="Times New Roman"/>
          <w:b/>
          <w:bCs/>
          <w:kern w:val="0"/>
          <w:sz w:val="10"/>
          <w:szCs w:val="10"/>
          <w14:ligatures w14:val="none"/>
        </w:rPr>
        <w:t>baby</w:t>
      </w:r>
      <w:r w:rsidRPr="00AD7567">
        <w:rPr>
          <w:rFonts w:ascii="Times New Roman" w:eastAsia="Times New Roman" w:hAnsi="Times New Roman" w:cs="Times New Roman"/>
          <w:kern w:val="0"/>
          <w:sz w:val="10"/>
          <w:szCs w:val="10"/>
          <w14:ligatures w14:val="none"/>
        </w:rPr>
        <w:t xml:space="preserve"> right now. Okay, I'm giving you This is me </w:t>
      </w:r>
      <w:r w:rsidRPr="00AD7567">
        <w:rPr>
          <w:rFonts w:ascii="Times New Roman" w:eastAsia="Times New Roman" w:hAnsi="Times New Roman" w:cs="Times New Roman"/>
          <w:b/>
          <w:bCs/>
          <w:kern w:val="0"/>
          <w:sz w:val="10"/>
          <w:szCs w:val="10"/>
          <w14:ligatures w14:val="none"/>
        </w:rPr>
        <w:t>delivering a baby</w:t>
      </w:r>
      <w:r w:rsidRPr="00AD7567">
        <w:rPr>
          <w:rFonts w:ascii="Times New Roman" w:eastAsia="Times New Roman" w:hAnsi="Times New Roman" w:cs="Times New Roman"/>
          <w:kern w:val="0"/>
          <w:sz w:val="10"/>
          <w:szCs w:val="10"/>
          <w14:ligatures w14:val="none"/>
        </w:rPr>
        <w:t xml:space="preserve">. Okay, when I come here, I feel my </w:t>
      </w:r>
      <w:r w:rsidRPr="00AD7567">
        <w:rPr>
          <w:rFonts w:ascii="Times New Roman" w:eastAsia="Times New Roman" w:hAnsi="Times New Roman" w:cs="Times New Roman"/>
          <w:b/>
          <w:bCs/>
          <w:kern w:val="0"/>
          <w:sz w:val="10"/>
          <w:szCs w:val="10"/>
          <w14:ligatures w14:val="none"/>
        </w:rPr>
        <w:t>death</w:t>
      </w:r>
      <w:r w:rsidRPr="00AD7567">
        <w:rPr>
          <w:rFonts w:ascii="Times New Roman" w:eastAsia="Times New Roman" w:hAnsi="Times New Roman" w:cs="Times New Roman"/>
          <w:kern w:val="0"/>
          <w:sz w:val="10"/>
          <w:szCs w:val="10"/>
          <w14:ligatures w14:val="none"/>
        </w:rPr>
        <w:t xml:space="preserve">. Do you guys feel your death coming? You should. I feel my death coming. Women give birth to babies. As men, we give birth to our </w:t>
      </w:r>
      <w:r w:rsidRPr="00AD7567">
        <w:rPr>
          <w:rFonts w:ascii="Times New Roman" w:eastAsia="Times New Roman" w:hAnsi="Times New Roman" w:cs="Times New Roman"/>
          <w:b/>
          <w:bCs/>
          <w:kern w:val="0"/>
          <w:sz w:val="10"/>
          <w:szCs w:val="10"/>
          <w14:ligatures w14:val="none"/>
        </w:rPr>
        <w:t>legacy</w:t>
      </w:r>
      <w:r w:rsidRPr="00AD7567">
        <w:rPr>
          <w:rFonts w:ascii="Times New Roman" w:eastAsia="Times New Roman" w:hAnsi="Times New Roman" w:cs="Times New Roman"/>
          <w:kern w:val="0"/>
          <w:sz w:val="10"/>
          <w:szCs w:val="10"/>
          <w14:ligatures w14:val="none"/>
        </w:rPr>
        <w:t xml:space="preserve">. I don't make this video I I love you guys and I'm here to rock your world , but this video is meant for </w:t>
      </w:r>
      <w:r w:rsidRPr="00AD7567">
        <w:rPr>
          <w:rFonts w:ascii="Times New Roman" w:eastAsia="Times New Roman" w:hAnsi="Times New Roman" w:cs="Times New Roman"/>
          <w:b/>
          <w:bCs/>
          <w:kern w:val="0"/>
          <w:sz w:val="10"/>
          <w:szCs w:val="10"/>
          <w14:ligatures w14:val="none"/>
        </w:rPr>
        <w:t>my children to know who their father was</w:t>
      </w:r>
      <w:r w:rsidRPr="00AD7567">
        <w:rPr>
          <w:rFonts w:ascii="Times New Roman" w:eastAsia="Times New Roman" w:hAnsi="Times New Roman" w:cs="Times New Roman"/>
          <w:kern w:val="0"/>
          <w:sz w:val="10"/>
          <w:szCs w:val="10"/>
          <w14:ligatures w14:val="none"/>
        </w:rPr>
        <w:t xml:space="preserve">. And this video is for people who are curious about me when I die. This is me communicating to my </w:t>
      </w:r>
      <w:r w:rsidRPr="00AD7567">
        <w:rPr>
          <w:rFonts w:ascii="Times New Roman" w:eastAsia="Times New Roman" w:hAnsi="Times New Roman" w:cs="Times New Roman"/>
          <w:b/>
          <w:bCs/>
          <w:kern w:val="0"/>
          <w:sz w:val="10"/>
          <w:szCs w:val="10"/>
          <w14:ligatures w14:val="none"/>
        </w:rPr>
        <w:t>future children</w:t>
      </w:r>
      <w:r w:rsidRPr="00AD7567">
        <w:rPr>
          <w:rFonts w:ascii="Times New Roman" w:eastAsia="Times New Roman" w:hAnsi="Times New Roman" w:cs="Times New Roman"/>
          <w:kern w:val="0"/>
          <w:sz w:val="10"/>
          <w:szCs w:val="10"/>
          <w14:ligatures w14:val="none"/>
        </w:rPr>
        <w:t xml:space="preserve"> what I want Vincent, Dylan, and Tristan to know. But even though I care dearly for my children, I think about them every millisecond. And when I'm dead and I go to God, I will literally ask God if I can </w:t>
      </w:r>
      <w:r w:rsidRPr="00AD7567">
        <w:rPr>
          <w:rFonts w:ascii="Times New Roman" w:eastAsia="Times New Roman" w:hAnsi="Times New Roman" w:cs="Times New Roman"/>
          <w:b/>
          <w:bCs/>
          <w:kern w:val="0"/>
          <w:sz w:val="10"/>
          <w:szCs w:val="10"/>
          <w14:ligatures w14:val="none"/>
        </w:rPr>
        <w:t>create a portal to send energy to them and to be omnipresent</w:t>
      </w:r>
      <w:r w:rsidRPr="00AD7567">
        <w:rPr>
          <w:rFonts w:ascii="Times New Roman" w:eastAsia="Times New Roman" w:hAnsi="Times New Roman" w:cs="Times New Roman"/>
          <w:kern w:val="0"/>
          <w:sz w:val="10"/>
          <w:szCs w:val="10"/>
          <w14:ligatures w14:val="none"/>
        </w:rPr>
        <w:t xml:space="preserve">. And maybe God will say, "No, but I got a great sales pitch". Okay? I want to be I want to </w:t>
      </w:r>
      <w:r w:rsidRPr="00AD7567">
        <w:rPr>
          <w:rFonts w:ascii="Times New Roman" w:eastAsia="Times New Roman" w:hAnsi="Times New Roman" w:cs="Times New Roman"/>
          <w:b/>
          <w:bCs/>
          <w:kern w:val="0"/>
          <w:sz w:val="10"/>
          <w:szCs w:val="10"/>
          <w14:ligatures w14:val="none"/>
        </w:rPr>
        <w:t>die for my children and die for you to be omnipresent to send energy and to send love from beyond the grave</w:t>
      </w:r>
      <w:r w:rsidRPr="00AD7567">
        <w:rPr>
          <w:rFonts w:ascii="Times New Roman" w:eastAsia="Times New Roman" w:hAnsi="Times New Roman" w:cs="Times New Roman"/>
          <w:kern w:val="0"/>
          <w:sz w:val="10"/>
          <w:szCs w:val="10"/>
          <w14:ligatures w14:val="none"/>
        </w:rPr>
        <w:t xml:space="preserve">. I can only I'm stuck in this body right now. Okay? And I want and right now if my children are seeing this from when I die, I hope they know I'm with them. I can see them. They can't see me, but I see them. I love you. I think about you all the time. I'm here for you. And I'm here for all of you guys, okay? And these are these what I create here. This is my </w:t>
      </w:r>
      <w:r w:rsidRPr="00AD7567">
        <w:rPr>
          <w:rFonts w:ascii="Times New Roman" w:eastAsia="Times New Roman" w:hAnsi="Times New Roman" w:cs="Times New Roman"/>
          <w:b/>
          <w:bCs/>
          <w:kern w:val="0"/>
          <w:sz w:val="10"/>
          <w:szCs w:val="10"/>
          <w14:ligatures w14:val="none"/>
        </w:rPr>
        <w:t>art form</w:t>
      </w:r>
      <w:r w:rsidRPr="00AD7567">
        <w:rPr>
          <w:rFonts w:ascii="Times New Roman" w:eastAsia="Times New Roman" w:hAnsi="Times New Roman" w:cs="Times New Roman"/>
          <w:kern w:val="0"/>
          <w:sz w:val="10"/>
          <w:szCs w:val="10"/>
          <w14:ligatures w14:val="none"/>
        </w:rPr>
        <w:t xml:space="preserve">. And I do this because I want to </w:t>
      </w:r>
      <w:r w:rsidRPr="00AD7567">
        <w:rPr>
          <w:rFonts w:ascii="Times New Roman" w:eastAsia="Times New Roman" w:hAnsi="Times New Roman" w:cs="Times New Roman"/>
          <w:b/>
          <w:bCs/>
          <w:kern w:val="0"/>
          <w:sz w:val="10"/>
          <w:szCs w:val="10"/>
          <w14:ligatures w14:val="none"/>
        </w:rPr>
        <w:t>change the world profoundly</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I'm going to show you a last couple pieces here. And some pieces that I show are spiritual in nature. And a lot of people say it's all about spirituality. And I kind of do too, guys. But I also believe that there's </w:t>
      </w:r>
      <w:r w:rsidRPr="00AD7567">
        <w:rPr>
          <w:rFonts w:ascii="Times New Roman" w:eastAsia="Times New Roman" w:hAnsi="Times New Roman" w:cs="Times New Roman"/>
          <w:b/>
          <w:bCs/>
          <w:kern w:val="0"/>
          <w:sz w:val="10"/>
          <w:szCs w:val="10"/>
          <w14:ligatures w14:val="none"/>
        </w:rPr>
        <w:t>pragmatic aspects to life of things that you need</w:t>
      </w:r>
      <w:r w:rsidRPr="00AD7567">
        <w:rPr>
          <w:rFonts w:ascii="Times New Roman" w:eastAsia="Times New Roman" w:hAnsi="Times New Roman" w:cs="Times New Roman"/>
          <w:kern w:val="0"/>
          <w:sz w:val="10"/>
          <w:szCs w:val="10"/>
          <w14:ligatures w14:val="none"/>
        </w:rPr>
        <w:t xml:space="preserve">. Okay? Things that you desperately need. Because guys, when I got to go into </w:t>
      </w:r>
      <w:r w:rsidRPr="00AD7567">
        <w:rPr>
          <w:rFonts w:ascii="Times New Roman" w:eastAsia="Times New Roman" w:hAnsi="Times New Roman" w:cs="Times New Roman"/>
          <w:b/>
          <w:bCs/>
          <w:kern w:val="0"/>
          <w:sz w:val="10"/>
          <w:szCs w:val="10"/>
          <w14:ligatures w14:val="none"/>
        </w:rPr>
        <w:t>nature for 5 years with my children</w:t>
      </w:r>
      <w:r w:rsidRPr="00AD7567">
        <w:rPr>
          <w:rFonts w:ascii="Times New Roman" w:eastAsia="Times New Roman" w:hAnsi="Times New Roman" w:cs="Times New Roman"/>
          <w:kern w:val="0"/>
          <w:sz w:val="10"/>
          <w:szCs w:val="10"/>
          <w14:ligatures w14:val="none"/>
        </w:rPr>
        <w:t xml:space="preserve">, did that help me with my </w:t>
      </w:r>
      <w:r w:rsidRPr="00AD7567">
        <w:rPr>
          <w:rFonts w:ascii="Times New Roman" w:eastAsia="Times New Roman" w:hAnsi="Times New Roman" w:cs="Times New Roman"/>
          <w:b/>
          <w:bCs/>
          <w:kern w:val="0"/>
          <w:sz w:val="10"/>
          <w:szCs w:val="10"/>
          <w14:ligatures w14:val="none"/>
        </w:rPr>
        <w:t>spirituality</w:t>
      </w:r>
      <w:r w:rsidRPr="00AD7567">
        <w:rPr>
          <w:rFonts w:ascii="Times New Roman" w:eastAsia="Times New Roman" w:hAnsi="Times New Roman" w:cs="Times New Roman"/>
          <w:kern w:val="0"/>
          <w:sz w:val="10"/>
          <w:szCs w:val="10"/>
          <w14:ligatures w14:val="none"/>
        </w:rPr>
        <w:t xml:space="preserve">? Okay. When I don't have to worry about my dating life, does that mean that I can focus on my spirituality? So, I don't know. Some people choose to do it from a frame of sit on a park bench like Iard [Eckhart Tolle]. That's beautiful, too. I love it. But I kind of just like, why does it have to be a park bench when you could also just go into nature not worrying that you're flat broke and going to starve to death? What is more powerful of a spiritual enlightenment? Going deep into Alaska or to sit on a park bench in Vancouver. Look, Ekar is more enlightened than me. Absolutely. I'm not saying otherwise not enlightenment competition. But I'm just saying what kind of enlightenment do you want to have? Would it be fun to be able to go into nature for 5 years and just think about God and think about your life and your legacy and beautiful things like that? And is it very fun to do what Sid described where you're stuck there in a shit hole waiting to die? So, in reality, this spirituality thing of like just sit at an old person so I'm waiting to die. I don't see how it has to be like that. I think that that brand of spirituality is from the CA case or cast system or whatever in India where you were stuck at a certain level and had no chance for it for advancement and so at least then you can meditate and I love the bagita [Bhagavad Gita] but I think there's another way and I think </w:t>
      </w:r>
      <w:r w:rsidRPr="00AD7567">
        <w:rPr>
          <w:rFonts w:ascii="Times New Roman" w:eastAsia="Times New Roman" w:hAnsi="Times New Roman" w:cs="Times New Roman"/>
          <w:b/>
          <w:bCs/>
          <w:kern w:val="0"/>
          <w:sz w:val="10"/>
          <w:szCs w:val="10"/>
          <w14:ligatures w14:val="none"/>
        </w:rPr>
        <w:t>American spirituality is about abundance as well</w:t>
      </w:r>
      <w:r w:rsidRPr="00AD7567">
        <w:rPr>
          <w:rFonts w:ascii="Times New Roman" w:eastAsia="Times New Roman" w:hAnsi="Times New Roman" w:cs="Times New Roman"/>
          <w:kern w:val="0"/>
          <w:sz w:val="10"/>
          <w:szCs w:val="10"/>
          <w14:ligatures w14:val="none"/>
        </w:rPr>
        <w:t xml:space="preserve">. I think there's an </w:t>
      </w:r>
      <w:r w:rsidRPr="00AD7567">
        <w:rPr>
          <w:rFonts w:ascii="Times New Roman" w:eastAsia="Times New Roman" w:hAnsi="Times New Roman" w:cs="Times New Roman"/>
          <w:b/>
          <w:bCs/>
          <w:kern w:val="0"/>
          <w:sz w:val="10"/>
          <w:szCs w:val="10"/>
          <w14:ligatures w14:val="none"/>
        </w:rPr>
        <w:t>American spirituality</w:t>
      </w:r>
      <w:r w:rsidRPr="00AD7567">
        <w:rPr>
          <w:rFonts w:ascii="Times New Roman" w:eastAsia="Times New Roman" w:hAnsi="Times New Roman" w:cs="Times New Roman"/>
          <w:kern w:val="0"/>
          <w:sz w:val="10"/>
          <w:szCs w:val="10"/>
          <w14:ligatures w14:val="none"/>
        </w:rPr>
        <w:t xml:space="preserve"> something from the </w:t>
      </w:r>
      <w:r w:rsidRPr="00AD7567">
        <w:rPr>
          <w:rFonts w:ascii="Times New Roman" w:eastAsia="Times New Roman" w:hAnsi="Times New Roman" w:cs="Times New Roman"/>
          <w:b/>
          <w:bCs/>
          <w:kern w:val="0"/>
          <w:sz w:val="10"/>
          <w:szCs w:val="10"/>
          <w14:ligatures w14:val="none"/>
        </w:rPr>
        <w:t>American dream</w:t>
      </w:r>
      <w:r w:rsidRPr="00AD7567">
        <w:rPr>
          <w:rFonts w:ascii="Times New Roman" w:eastAsia="Times New Roman" w:hAnsi="Times New Roman" w:cs="Times New Roman"/>
          <w:kern w:val="0"/>
          <w:sz w:val="10"/>
          <w:szCs w:val="10"/>
          <w14:ligatures w14:val="none"/>
        </w:rPr>
        <w:t xml:space="preserve"> something unique about America. I'm saying it's a Canadian that's about </w:t>
      </w:r>
      <w:r w:rsidRPr="00AD7567">
        <w:rPr>
          <w:rFonts w:ascii="Times New Roman" w:eastAsia="Times New Roman" w:hAnsi="Times New Roman" w:cs="Times New Roman"/>
          <w:b/>
          <w:bCs/>
          <w:kern w:val="0"/>
          <w:sz w:val="10"/>
          <w:szCs w:val="10"/>
          <w14:ligatures w14:val="none"/>
        </w:rPr>
        <w:t>real prosperity and having fun</w:t>
      </w:r>
      <w:r w:rsidRPr="00AD7567">
        <w:rPr>
          <w:rFonts w:ascii="Times New Roman" w:eastAsia="Times New Roman" w:hAnsi="Times New Roman" w:cs="Times New Roman"/>
          <w:kern w:val="0"/>
          <w:sz w:val="10"/>
          <w:szCs w:val="10"/>
          <w14:ligatures w14:val="none"/>
        </w:rPr>
        <w:t xml:space="preserve">. I think there's </w:t>
      </w:r>
      <w:r w:rsidRPr="00AD7567">
        <w:rPr>
          <w:rFonts w:ascii="Times New Roman" w:eastAsia="Times New Roman" w:hAnsi="Times New Roman" w:cs="Times New Roman"/>
          <w:b/>
          <w:bCs/>
          <w:kern w:val="0"/>
          <w:sz w:val="10"/>
          <w:szCs w:val="10"/>
          <w14:ligatures w14:val="none"/>
        </w:rPr>
        <w:t>something spiritual in a party</w:t>
      </w:r>
      <w:r w:rsidRPr="00AD7567">
        <w:rPr>
          <w:rFonts w:ascii="Times New Roman" w:eastAsia="Times New Roman" w:hAnsi="Times New Roman" w:cs="Times New Roman"/>
          <w:kern w:val="0"/>
          <w:sz w:val="10"/>
          <w:szCs w:val="10"/>
          <w14:ligatures w14:val="none"/>
        </w:rPr>
        <w:t xml:space="preserve">. Why can't a party be spiritual? Does that make sense? I think there's something spiritual about buying a beautiful watch to give your sons. Why is that not spiritual? I think there's something spiritual about a </w:t>
      </w:r>
      <w:r w:rsidRPr="00AD7567">
        <w:rPr>
          <w:rFonts w:ascii="Times New Roman" w:eastAsia="Times New Roman" w:hAnsi="Times New Roman" w:cs="Times New Roman"/>
          <w:b/>
          <w:bCs/>
          <w:kern w:val="0"/>
          <w:sz w:val="10"/>
          <w:szCs w:val="10"/>
          <w14:ligatures w14:val="none"/>
        </w:rPr>
        <w:t>beautiful organic food dinner with your family and friends and sharing</w:t>
      </w:r>
      <w:r w:rsidRPr="00AD7567">
        <w:rPr>
          <w:rFonts w:ascii="Times New Roman" w:eastAsia="Times New Roman" w:hAnsi="Times New Roman" w:cs="Times New Roman"/>
          <w:kern w:val="0"/>
          <w:sz w:val="10"/>
          <w:szCs w:val="10"/>
          <w14:ligatures w14:val="none"/>
        </w:rPr>
        <w:t xml:space="preserve">. So why is this shit that spirituality is all about just being broke and meditating and that's it? Why are we limiting it to that? I think a lot of gurus will say that so that they can just get you as a follower and get you to just drop out of what you're doing and </w:t>
      </w:r>
      <w:r w:rsidRPr="00AD7567">
        <w:rPr>
          <w:rFonts w:ascii="Times New Roman" w:eastAsia="Times New Roman" w:hAnsi="Times New Roman" w:cs="Times New Roman"/>
          <w:b/>
          <w:bCs/>
          <w:kern w:val="0"/>
          <w:sz w:val="10"/>
          <w:szCs w:val="10"/>
          <w14:ligatures w14:val="none"/>
        </w:rPr>
        <w:t>not actually go on your personal evolution</w:t>
      </w:r>
      <w:r w:rsidRPr="00AD7567">
        <w:rPr>
          <w:rFonts w:ascii="Times New Roman" w:eastAsia="Times New Roman" w:hAnsi="Times New Roman" w:cs="Times New Roman"/>
          <w:kern w:val="0"/>
          <w:sz w:val="10"/>
          <w:szCs w:val="10"/>
          <w14:ligatures w14:val="none"/>
        </w:rPr>
        <w:t xml:space="preserve">. And as you stretch and build into your next level, you have to become </w:t>
      </w:r>
      <w:r w:rsidRPr="00AD7567">
        <w:rPr>
          <w:rFonts w:ascii="Times New Roman" w:eastAsia="Times New Roman" w:hAnsi="Times New Roman" w:cs="Times New Roman"/>
          <w:b/>
          <w:bCs/>
          <w:kern w:val="0"/>
          <w:sz w:val="10"/>
          <w:szCs w:val="10"/>
          <w14:ligatures w14:val="none"/>
        </w:rPr>
        <w:t>more present</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let go of attachments and old paradigms</w:t>
      </w:r>
      <w:r w:rsidRPr="00AD7567">
        <w:rPr>
          <w:rFonts w:ascii="Times New Roman" w:eastAsia="Times New Roman" w:hAnsi="Times New Roman" w:cs="Times New Roman"/>
          <w:kern w:val="0"/>
          <w:sz w:val="10"/>
          <w:szCs w:val="10"/>
          <w14:ligatures w14:val="none"/>
        </w:rPr>
        <w:t xml:space="preserve"> to get there. So it's actually a </w:t>
      </w:r>
      <w:r w:rsidRPr="00AD7567">
        <w:rPr>
          <w:rFonts w:ascii="Times New Roman" w:eastAsia="Times New Roman" w:hAnsi="Times New Roman" w:cs="Times New Roman"/>
          <w:b/>
          <w:bCs/>
          <w:kern w:val="0"/>
          <w:sz w:val="10"/>
          <w:szCs w:val="10"/>
          <w14:ligatures w14:val="none"/>
        </w:rPr>
        <w:t>good thing to stretch yourself</w:t>
      </w:r>
      <w:r w:rsidRPr="00AD7567">
        <w:rPr>
          <w:rFonts w:ascii="Times New Roman" w:eastAsia="Times New Roman" w:hAnsi="Times New Roman" w:cs="Times New Roman"/>
          <w:kern w:val="0"/>
          <w:sz w:val="10"/>
          <w:szCs w:val="10"/>
          <w14:ligatures w14:val="none"/>
        </w:rPr>
        <w:t xml:space="preserve"> not out of need or to take but </w:t>
      </w:r>
      <w:r w:rsidRPr="00AD7567">
        <w:rPr>
          <w:rFonts w:ascii="Times New Roman" w:eastAsia="Times New Roman" w:hAnsi="Times New Roman" w:cs="Times New Roman"/>
          <w:b/>
          <w:bCs/>
          <w:kern w:val="0"/>
          <w:sz w:val="10"/>
          <w:szCs w:val="10"/>
          <w14:ligatures w14:val="none"/>
        </w:rPr>
        <w:t>to grow</w:t>
      </w:r>
      <w:r w:rsidRPr="00AD7567">
        <w:rPr>
          <w:rFonts w:ascii="Times New Roman" w:eastAsia="Times New Roman" w:hAnsi="Times New Roman" w:cs="Times New Roman"/>
          <w:kern w:val="0"/>
          <w:sz w:val="10"/>
          <w:szCs w:val="10"/>
          <w14:ligatures w14:val="none"/>
        </w:rPr>
        <w:t xml:space="preserve">. I also believe that our soul and our spiritual life, our our life is to be </w:t>
      </w:r>
      <w:r w:rsidRPr="00AD7567">
        <w:rPr>
          <w:rFonts w:ascii="Times New Roman" w:eastAsia="Times New Roman" w:hAnsi="Times New Roman" w:cs="Times New Roman"/>
          <w:b/>
          <w:bCs/>
          <w:kern w:val="0"/>
          <w:sz w:val="10"/>
          <w:szCs w:val="10"/>
          <w14:ligatures w14:val="none"/>
        </w:rPr>
        <w:t>pursued</w:t>
      </w:r>
      <w:r w:rsidRPr="00AD7567">
        <w:rPr>
          <w:rFonts w:ascii="Times New Roman" w:eastAsia="Times New Roman" w:hAnsi="Times New Roman" w:cs="Times New Roman"/>
          <w:kern w:val="0"/>
          <w:sz w:val="10"/>
          <w:szCs w:val="10"/>
          <w14:ligatures w14:val="none"/>
        </w:rPr>
        <w:t xml:space="preserve">. I think we have to pursue it. I think </w:t>
      </w:r>
      <w:r w:rsidRPr="00AD7567">
        <w:rPr>
          <w:rFonts w:ascii="Times New Roman" w:eastAsia="Times New Roman" w:hAnsi="Times New Roman" w:cs="Times New Roman"/>
          <w:b/>
          <w:bCs/>
          <w:kern w:val="0"/>
          <w:sz w:val="10"/>
          <w:szCs w:val="10"/>
          <w14:ligatures w14:val="none"/>
        </w:rPr>
        <w:t>awakening is something to be pursued</w:t>
      </w:r>
      <w:r w:rsidRPr="00AD7567">
        <w:rPr>
          <w:rFonts w:ascii="Times New Roman" w:eastAsia="Times New Roman" w:hAnsi="Times New Roman" w:cs="Times New Roman"/>
          <w:kern w:val="0"/>
          <w:sz w:val="10"/>
          <w:szCs w:val="10"/>
          <w14:ligatures w14:val="none"/>
        </w:rPr>
        <w:t xml:space="preserve">. Being an </w:t>
      </w:r>
      <w:r w:rsidRPr="00AD7567">
        <w:rPr>
          <w:rFonts w:ascii="Times New Roman" w:eastAsia="Times New Roman" w:hAnsi="Times New Roman" w:cs="Times New Roman"/>
          <w:b/>
          <w:bCs/>
          <w:kern w:val="0"/>
          <w:sz w:val="10"/>
          <w:szCs w:val="10"/>
          <w14:ligatures w14:val="none"/>
        </w:rPr>
        <w:t>autopilot robotic animal is not spirituality</w:t>
      </w:r>
      <w:r w:rsidRPr="00AD7567">
        <w:rPr>
          <w:rFonts w:ascii="Times New Roman" w:eastAsia="Times New Roman" w:hAnsi="Times New Roman" w:cs="Times New Roman"/>
          <w:kern w:val="0"/>
          <w:sz w:val="10"/>
          <w:szCs w:val="10"/>
          <w14:ligatures w14:val="none"/>
        </w:rPr>
        <w:t xml:space="preserve">. We have to </w:t>
      </w:r>
      <w:r w:rsidRPr="00AD7567">
        <w:rPr>
          <w:rFonts w:ascii="Times New Roman" w:eastAsia="Times New Roman" w:hAnsi="Times New Roman" w:cs="Times New Roman"/>
          <w:b/>
          <w:bCs/>
          <w:kern w:val="0"/>
          <w:sz w:val="10"/>
          <w:szCs w:val="10"/>
          <w14:ligatures w14:val="none"/>
        </w:rPr>
        <w:t>fight and claw for our awakening to get off autopilot and to wake up</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not to wind up in that old person's home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So, let me show you a couple ways to get there. Okay, does this make sense? Making sense? Is it making a lot of sense? Okay. Do you believe? Say, "</w:t>
      </w:r>
      <w:r w:rsidRPr="00AD7567">
        <w:rPr>
          <w:rFonts w:ascii="Times New Roman" w:eastAsia="Times New Roman" w:hAnsi="Times New Roman" w:cs="Times New Roman"/>
          <w:b/>
          <w:bCs/>
          <w:kern w:val="0"/>
          <w:sz w:val="10"/>
          <w:szCs w:val="10"/>
          <w14:ligatures w14:val="none"/>
        </w:rPr>
        <w:t>I BELIEVE</w:t>
      </w:r>
      <w:r w:rsidRPr="00AD7567">
        <w:rPr>
          <w:rFonts w:ascii="Times New Roman" w:eastAsia="Times New Roman" w:hAnsi="Times New Roman" w:cs="Times New Roman"/>
          <w:kern w:val="0"/>
          <w:sz w:val="10"/>
          <w:szCs w:val="10"/>
          <w14:ligatures w14:val="none"/>
        </w:rPr>
        <w:t>". Let me show you something. Okay? Maybe you don't believe, but I hope you do. Okay? Just trying to pump you up, guys. Like, he's trickier than to believe. I'm trying to pump you up, guys.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what I would say is from a </w:t>
      </w:r>
      <w:r w:rsidRPr="00AD7567">
        <w:rPr>
          <w:rFonts w:ascii="Times New Roman" w:eastAsia="Times New Roman" w:hAnsi="Times New Roman" w:cs="Times New Roman"/>
          <w:b/>
          <w:bCs/>
          <w:kern w:val="0"/>
          <w:sz w:val="10"/>
          <w:szCs w:val="10"/>
          <w14:ligatures w14:val="none"/>
        </w:rPr>
        <w:t>pragmatic standpoint</w:t>
      </w:r>
      <w:r w:rsidRPr="00AD7567">
        <w:rPr>
          <w:rFonts w:ascii="Times New Roman" w:eastAsia="Times New Roman" w:hAnsi="Times New Roman" w:cs="Times New Roman"/>
          <w:kern w:val="0"/>
          <w:sz w:val="10"/>
          <w:szCs w:val="10"/>
          <w14:ligatures w14:val="none"/>
        </w:rPr>
        <w:t>, you find things where there's the following. Say this with me.</w:t>
      </w:r>
    </w:p>
    <w:p w:rsidR="00AD7567" w:rsidRPr="00AD7567" w:rsidRDefault="00AD7567" w:rsidP="00AD7567">
      <w:pPr>
        <w:numPr>
          <w:ilvl w:val="0"/>
          <w:numId w:val="5"/>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no gatekeepers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5"/>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crack in the dam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5"/>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time efficient</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Then what you do is you get back.</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get back my time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Get back my focus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Get back my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Micro day-to-day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Macro month-to-month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Lifeline. Galaxy momentum.</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galaxy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Infinite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Powerful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Potential momentum</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6"/>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You have your potential, guys.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guys. I live like this. I This is not a joke. Okay, look. You see You see me at like a like a 7-Eleven. I'm relaxing. I'm chilling. That's a side of me. You see me at Russian Ba, I'm relaxing. I'm chilling. That's another side. You see me with my children, I'M NOT GOING POWERFUL, MAN. SCREAMING AT MY KIDS, RIGHT? RIGHT. But when we come here, this is kind of a lot like </w:t>
      </w:r>
      <w:r w:rsidRPr="00AD7567">
        <w:rPr>
          <w:rFonts w:ascii="Times New Roman" w:eastAsia="Times New Roman" w:hAnsi="Times New Roman" w:cs="Times New Roman"/>
          <w:b/>
          <w:bCs/>
          <w:kern w:val="0"/>
          <w:sz w:val="10"/>
          <w:szCs w:val="10"/>
          <w14:ligatures w14:val="none"/>
        </w:rPr>
        <w:t>having sex</w:t>
      </w:r>
      <w:r w:rsidRPr="00AD7567">
        <w:rPr>
          <w:rFonts w:ascii="Times New Roman" w:eastAsia="Times New Roman" w:hAnsi="Times New Roman" w:cs="Times New Roman"/>
          <w:kern w:val="0"/>
          <w:sz w:val="10"/>
          <w:szCs w:val="10"/>
          <w14:ligatures w14:val="none"/>
        </w:rPr>
        <w:t xml:space="preserve">, guys. Okay. We're fucking right now. Do you understand? Okay. Someone who's good in bed is not just like, "Oh, yeah. Um, right". They're fucking. You know what I'm saying? So, when we're here to transform, it means </w:t>
      </w:r>
      <w:r w:rsidRPr="00AD7567">
        <w:rPr>
          <w:rFonts w:ascii="Times New Roman" w:eastAsia="Times New Roman" w:hAnsi="Times New Roman" w:cs="Times New Roman"/>
          <w:b/>
          <w:bCs/>
          <w:kern w:val="0"/>
          <w:sz w:val="10"/>
          <w:szCs w:val="10"/>
          <w14:ligatures w14:val="none"/>
        </w:rPr>
        <w:t>potency</w:t>
      </w:r>
      <w:r w:rsidRPr="00AD7567">
        <w:rPr>
          <w:rFonts w:ascii="Times New Roman" w:eastAsia="Times New Roman" w:hAnsi="Times New Roman" w:cs="Times New Roman"/>
          <w:kern w:val="0"/>
          <w:sz w:val="10"/>
          <w:szCs w:val="10"/>
          <w14:ligatures w14:val="none"/>
        </w:rPr>
        <w:t xml:space="preserve">. It means </w:t>
      </w:r>
      <w:r w:rsidRPr="00AD7567">
        <w:rPr>
          <w:rFonts w:ascii="Times New Roman" w:eastAsia="Times New Roman" w:hAnsi="Times New Roman" w:cs="Times New Roman"/>
          <w:b/>
          <w:bCs/>
          <w:kern w:val="0"/>
          <w:sz w:val="10"/>
          <w:szCs w:val="10"/>
          <w14:ligatures w14:val="none"/>
        </w:rPr>
        <w:t>verility</w:t>
      </w:r>
      <w:r w:rsidRPr="00AD7567">
        <w:rPr>
          <w:rFonts w:ascii="Times New Roman" w:eastAsia="Times New Roman" w:hAnsi="Times New Roman" w:cs="Times New Roman"/>
          <w:kern w:val="0"/>
          <w:sz w:val="10"/>
          <w:szCs w:val="10"/>
          <w14:ligatures w14:val="none"/>
        </w:rPr>
        <w:t xml:space="preserve">. It means </w:t>
      </w:r>
      <w:r w:rsidRPr="00AD7567">
        <w:rPr>
          <w:rFonts w:ascii="Times New Roman" w:eastAsia="Times New Roman" w:hAnsi="Times New Roman" w:cs="Times New Roman"/>
          <w:b/>
          <w:bCs/>
          <w:kern w:val="0"/>
          <w:sz w:val="10"/>
          <w:szCs w:val="10"/>
          <w14:ligatures w14:val="none"/>
        </w:rPr>
        <w:t>genesis energy</w:t>
      </w:r>
      <w:r w:rsidRPr="00AD7567">
        <w:rPr>
          <w:rFonts w:ascii="Times New Roman" w:eastAsia="Times New Roman" w:hAnsi="Times New Roman" w:cs="Times New Roman"/>
          <w:kern w:val="0"/>
          <w:sz w:val="10"/>
          <w:szCs w:val="10"/>
          <w14:ligatures w14:val="none"/>
        </w:rPr>
        <w:t xml:space="preserve">. Say potency. Verility. Genesis energy. </w:t>
      </w:r>
      <w:r w:rsidRPr="00AD7567">
        <w:rPr>
          <w:rFonts w:ascii="Times New Roman" w:eastAsia="Times New Roman" w:hAnsi="Times New Roman" w:cs="Times New Roman"/>
          <w:b/>
          <w:bCs/>
          <w:kern w:val="0"/>
          <w:sz w:val="10"/>
          <w:szCs w:val="10"/>
          <w14:ligatures w14:val="none"/>
        </w:rPr>
        <w:t>0 to one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Creation of life</w:t>
      </w:r>
      <w:r w:rsidRPr="00AD7567">
        <w:rPr>
          <w:rFonts w:ascii="Times New Roman" w:eastAsia="Times New Roman" w:hAnsi="Times New Roman" w:cs="Times New Roman"/>
          <w:kern w:val="0"/>
          <w:sz w:val="10"/>
          <w:szCs w:val="10"/>
          <w14:ligatures w14:val="none"/>
        </w:rPr>
        <w:t xml:space="preserve">. Where there was none. Okay? </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look, I don't when I'm walking down the street, I don't act like I'm fucking RIGHT? I'M NOT LIKE H, you know, it's 7-Eleven, okay? I'm like, "Yo, what's up?" Right? I'm chilling. But the bottom line is that in an environment like this, we want </w:t>
      </w:r>
      <w:r w:rsidRPr="00AD7567">
        <w:rPr>
          <w:rFonts w:ascii="Times New Roman" w:eastAsia="Times New Roman" w:hAnsi="Times New Roman" w:cs="Times New Roman"/>
          <w:b/>
          <w:bCs/>
          <w:kern w:val="0"/>
          <w:sz w:val="10"/>
          <w:szCs w:val="10"/>
          <w14:ligatures w14:val="none"/>
        </w:rPr>
        <w:t>transformation</w:t>
      </w:r>
      <w:r w:rsidRPr="00AD7567">
        <w:rPr>
          <w:rFonts w:ascii="Times New Roman" w:eastAsia="Times New Roman" w:hAnsi="Times New Roman" w:cs="Times New Roman"/>
          <w:kern w:val="0"/>
          <w:sz w:val="10"/>
          <w:szCs w:val="10"/>
          <w14:ligatures w14:val="none"/>
        </w:rPr>
        <w:t xml:space="preserve">. We want </w:t>
      </w:r>
      <w:r w:rsidRPr="00AD7567">
        <w:rPr>
          <w:rFonts w:ascii="Times New Roman" w:eastAsia="Times New Roman" w:hAnsi="Times New Roman" w:cs="Times New Roman"/>
          <w:b/>
          <w:bCs/>
          <w:kern w:val="0"/>
          <w:sz w:val="10"/>
          <w:szCs w:val="10"/>
          <w14:ligatures w14:val="none"/>
        </w:rPr>
        <w:t>potency</w:t>
      </w:r>
      <w:r w:rsidRPr="00AD7567">
        <w:rPr>
          <w:rFonts w:ascii="Times New Roman" w:eastAsia="Times New Roman" w:hAnsi="Times New Roman" w:cs="Times New Roman"/>
          <w:kern w:val="0"/>
          <w:sz w:val="10"/>
          <w:szCs w:val="10"/>
          <w14:ligatures w14:val="none"/>
        </w:rPr>
        <w:t xml:space="preserve">. We want SAY TRANSFORMATION. </w:t>
      </w:r>
      <w:r w:rsidRPr="00AD7567">
        <w:rPr>
          <w:rFonts w:ascii="Times New Roman" w:eastAsia="Times New Roman" w:hAnsi="Times New Roman" w:cs="Times New Roman"/>
          <w:b/>
          <w:bCs/>
          <w:kern w:val="0"/>
          <w:sz w:val="10"/>
          <w:szCs w:val="10"/>
          <w14:ligatures w14:val="none"/>
        </w:rPr>
        <w:t>Alchemy</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Potency</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Change</w:t>
      </w:r>
      <w:r w:rsidRPr="00AD7567">
        <w:rPr>
          <w:rFonts w:ascii="Times New Roman" w:eastAsia="Times New Roman" w:hAnsi="Times New Roman" w:cs="Times New Roman"/>
          <w:kern w:val="0"/>
          <w:sz w:val="10"/>
          <w:szCs w:val="10"/>
          <w14:ligatures w14:val="none"/>
        </w:rPr>
        <w:t xml:space="preserve">. And is change driven with limp energy? No. Is change energy limp? No. Is change energy focused? Yes. Is change energy potent? Yes. And that's the idea of </w:t>
      </w:r>
      <w:r w:rsidRPr="00AD7567">
        <w:rPr>
          <w:rFonts w:ascii="Times New Roman" w:eastAsia="Times New Roman" w:hAnsi="Times New Roman" w:cs="Times New Roman"/>
          <w:b/>
          <w:bCs/>
          <w:kern w:val="0"/>
          <w:sz w:val="10"/>
          <w:szCs w:val="10"/>
          <w14:ligatures w14:val="none"/>
        </w:rPr>
        <w:t>zero to one</w:t>
      </w:r>
      <w:r w:rsidRPr="00AD7567">
        <w:rPr>
          <w:rFonts w:ascii="Times New Roman" w:eastAsia="Times New Roman" w:hAnsi="Times New Roman" w:cs="Times New Roman"/>
          <w:kern w:val="0"/>
          <w:sz w:val="10"/>
          <w:szCs w:val="10"/>
          <w14:ligatures w14:val="none"/>
        </w:rPr>
        <w:t xml:space="preserve">. Guys, this idea of </w:t>
      </w:r>
      <w:r w:rsidRPr="00AD7567">
        <w:rPr>
          <w:rFonts w:ascii="Times New Roman" w:eastAsia="Times New Roman" w:hAnsi="Times New Roman" w:cs="Times New Roman"/>
          <w:b/>
          <w:bCs/>
          <w:kern w:val="0"/>
          <w:sz w:val="10"/>
          <w:szCs w:val="10"/>
          <w14:ligatures w14:val="none"/>
        </w:rPr>
        <w:t>zero to one is an idea of creating something that which was not there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so as crazy as the way I'm sounding is, when I go to create something, </w:t>
      </w:r>
      <w:r w:rsidRPr="00AD7567">
        <w:rPr>
          <w:rFonts w:ascii="Times New Roman" w:eastAsia="Times New Roman" w:hAnsi="Times New Roman" w:cs="Times New Roman"/>
          <w:b/>
          <w:bCs/>
          <w:kern w:val="0"/>
          <w:sz w:val="10"/>
          <w:szCs w:val="10"/>
          <w14:ligatures w14:val="none"/>
        </w:rPr>
        <w:t>I lock in</w:t>
      </w:r>
      <w:r w:rsidRPr="00AD7567">
        <w:rPr>
          <w:rFonts w:ascii="Times New Roman" w:eastAsia="Times New Roman" w:hAnsi="Times New Roman" w:cs="Times New Roman"/>
          <w:kern w:val="0"/>
          <w:sz w:val="10"/>
          <w:szCs w:val="10"/>
          <w14:ligatures w14:val="none"/>
        </w:rPr>
        <w:t xml:space="preserve">. That's just like I don't go uh as I go down the street. I don't think and act like this all the time. But it's a </w:t>
      </w:r>
      <w:r w:rsidRPr="00AD7567">
        <w:rPr>
          <w:rFonts w:ascii="Times New Roman" w:eastAsia="Times New Roman" w:hAnsi="Times New Roman" w:cs="Times New Roman"/>
          <w:b/>
          <w:bCs/>
          <w:kern w:val="0"/>
          <w:sz w:val="10"/>
          <w:szCs w:val="10"/>
          <w14:ligatures w14:val="none"/>
        </w:rPr>
        <w:t>side of me</w:t>
      </w:r>
      <w:r w:rsidRPr="00AD7567">
        <w:rPr>
          <w:rFonts w:ascii="Times New Roman" w:eastAsia="Times New Roman" w:hAnsi="Times New Roman" w:cs="Times New Roman"/>
          <w:kern w:val="0"/>
          <w:sz w:val="10"/>
          <w:szCs w:val="10"/>
          <w14:ligatures w14:val="none"/>
        </w:rPr>
        <w:t xml:space="preserve">, right? The girls that Marcel's with in the back are like, I thought this guy was nice when they met me. But it's a side of me. Okay? It's a part of me, a side of me. When I go to create, we </w:t>
      </w:r>
      <w:r w:rsidRPr="00AD7567">
        <w:rPr>
          <w:rFonts w:ascii="Times New Roman" w:eastAsia="Times New Roman" w:hAnsi="Times New Roman" w:cs="Times New Roman"/>
          <w:b/>
          <w:bCs/>
          <w:kern w:val="0"/>
          <w:sz w:val="10"/>
          <w:szCs w:val="10"/>
          <w14:ligatures w14:val="none"/>
        </w:rPr>
        <w:t>lock in</w:t>
      </w:r>
      <w:r w:rsidRPr="00AD7567">
        <w:rPr>
          <w:rFonts w:ascii="Times New Roman" w:eastAsia="Times New Roman" w:hAnsi="Times New Roman" w:cs="Times New Roman"/>
          <w:kern w:val="0"/>
          <w:sz w:val="10"/>
          <w:szCs w:val="10"/>
          <w14:ligatures w14:val="none"/>
        </w:rPr>
        <w:t xml:space="preserve"> and it's like a </w:t>
      </w:r>
      <w:r w:rsidRPr="00AD7567">
        <w:rPr>
          <w:rFonts w:ascii="Times New Roman" w:eastAsia="Times New Roman" w:hAnsi="Times New Roman" w:cs="Times New Roman"/>
          <w:b/>
          <w:bCs/>
          <w:kern w:val="0"/>
          <w:sz w:val="10"/>
          <w:szCs w:val="10"/>
          <w14:ligatures w14:val="none"/>
        </w:rPr>
        <w:t>nuclear reactor exploding</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lastRenderedPageBreak/>
        <w:t xml:space="preserve">Okay, you guys might not remember this. I'm the pioneer of an industry. Did you notice that </w:t>
      </w:r>
      <w:r w:rsidRPr="00AD7567">
        <w:rPr>
          <w:rFonts w:ascii="Times New Roman" w:eastAsia="Times New Roman" w:hAnsi="Times New Roman" w:cs="Times New Roman"/>
          <w:b/>
          <w:bCs/>
          <w:kern w:val="0"/>
          <w:sz w:val="10"/>
          <w:szCs w:val="10"/>
          <w14:ligatures w14:val="none"/>
        </w:rPr>
        <w:t>everybody that I work with got rich, got famous, got successful, became amazing coaches</w:t>
      </w:r>
      <w:r w:rsidRPr="00AD7567">
        <w:rPr>
          <w:rFonts w:ascii="Times New Roman" w:eastAsia="Times New Roman" w:hAnsi="Times New Roman" w:cs="Times New Roman"/>
          <w:kern w:val="0"/>
          <w:sz w:val="10"/>
          <w:szCs w:val="10"/>
          <w14:ligatures w14:val="none"/>
        </w:rPr>
        <w:t xml:space="preserve">? Okay, that was and what happened since they left? Don't say. So the point that I would say is this. There's an </w:t>
      </w:r>
      <w:r w:rsidRPr="00AD7567">
        <w:rPr>
          <w:rFonts w:ascii="Times New Roman" w:eastAsia="Times New Roman" w:hAnsi="Times New Roman" w:cs="Times New Roman"/>
          <w:b/>
          <w:bCs/>
          <w:kern w:val="0"/>
          <w:sz w:val="10"/>
          <w:szCs w:val="10"/>
          <w14:ligatures w14:val="none"/>
        </w:rPr>
        <w:t>electricity</w:t>
      </w:r>
      <w:r w:rsidRPr="00AD7567">
        <w:rPr>
          <w:rFonts w:ascii="Times New Roman" w:eastAsia="Times New Roman" w:hAnsi="Times New Roman" w:cs="Times New Roman"/>
          <w:kern w:val="0"/>
          <w:sz w:val="10"/>
          <w:szCs w:val="10"/>
          <w14:ligatures w14:val="none"/>
        </w:rPr>
        <w:t xml:space="preserve"> there, a </w:t>
      </w:r>
      <w:r w:rsidRPr="00AD7567">
        <w:rPr>
          <w:rFonts w:ascii="Times New Roman" w:eastAsia="Times New Roman" w:hAnsi="Times New Roman" w:cs="Times New Roman"/>
          <w:b/>
          <w:bCs/>
          <w:kern w:val="0"/>
          <w:sz w:val="10"/>
          <w:szCs w:val="10"/>
          <w14:ligatures w14:val="none"/>
        </w:rPr>
        <w:t>genesis, verility, potency, a driver that you had to build</w:t>
      </w:r>
      <w:r w:rsidRPr="00AD7567">
        <w:rPr>
          <w:rFonts w:ascii="Times New Roman" w:eastAsia="Times New Roman" w:hAnsi="Times New Roman" w:cs="Times New Roman"/>
          <w:kern w:val="0"/>
          <w:sz w:val="10"/>
          <w:szCs w:val="10"/>
          <w14:ligatures w14:val="none"/>
        </w:rPr>
        <w:t xml:space="preserve">. You </w:t>
      </w:r>
      <w:r w:rsidRPr="00AD7567">
        <w:rPr>
          <w:rFonts w:ascii="Times New Roman" w:eastAsia="Times New Roman" w:hAnsi="Times New Roman" w:cs="Times New Roman"/>
          <w:b/>
          <w:bCs/>
          <w:kern w:val="0"/>
          <w:sz w:val="10"/>
          <w:szCs w:val="10"/>
          <w14:ligatures w14:val="none"/>
        </w:rPr>
        <w:t>get back the time, get back the focus, get back the momentum</w:t>
      </w:r>
      <w:r w:rsidRPr="00AD7567">
        <w:rPr>
          <w:rFonts w:ascii="Times New Roman" w:eastAsia="Times New Roman" w:hAnsi="Times New Roman" w:cs="Times New Roman"/>
          <w:kern w:val="0"/>
          <w:sz w:val="10"/>
          <w:szCs w:val="10"/>
          <w14:ligatures w14:val="none"/>
        </w:rPr>
        <w:t xml:space="preserve">. You </w:t>
      </w:r>
      <w:r w:rsidRPr="00AD7567">
        <w:rPr>
          <w:rFonts w:ascii="Times New Roman" w:eastAsia="Times New Roman" w:hAnsi="Times New Roman" w:cs="Times New Roman"/>
          <w:b/>
          <w:bCs/>
          <w:kern w:val="0"/>
          <w:sz w:val="10"/>
          <w:szCs w:val="10"/>
          <w14:ligatures w14:val="none"/>
        </w:rPr>
        <w:t>plug that in in areas where you have a crack in the dam</w:t>
      </w:r>
      <w:r w:rsidRPr="00AD7567">
        <w:rPr>
          <w:rFonts w:ascii="Times New Roman" w:eastAsia="Times New Roman" w:hAnsi="Times New Roman" w:cs="Times New Roman"/>
          <w:kern w:val="0"/>
          <w:sz w:val="10"/>
          <w:szCs w:val="10"/>
          <w14:ligatures w14:val="none"/>
        </w:rPr>
        <w:t xml:space="preserve">. There's </w:t>
      </w:r>
      <w:r w:rsidRPr="00AD7567">
        <w:rPr>
          <w:rFonts w:ascii="Times New Roman" w:eastAsia="Times New Roman" w:hAnsi="Times New Roman" w:cs="Times New Roman"/>
          <w:b/>
          <w:bCs/>
          <w:kern w:val="0"/>
          <w:sz w:val="10"/>
          <w:szCs w:val="10"/>
          <w14:ligatures w14:val="none"/>
        </w:rPr>
        <w:t>no gatekeepers</w:t>
      </w:r>
      <w:r w:rsidRPr="00AD7567">
        <w:rPr>
          <w:rFonts w:ascii="Times New Roman" w:eastAsia="Times New Roman" w:hAnsi="Times New Roman" w:cs="Times New Roman"/>
          <w:kern w:val="0"/>
          <w:sz w:val="10"/>
          <w:szCs w:val="10"/>
          <w14:ligatures w14:val="none"/>
        </w:rPr>
        <w:t xml:space="preserve">, and you can just do it in </w:t>
      </w:r>
      <w:r w:rsidRPr="00AD7567">
        <w:rPr>
          <w:rFonts w:ascii="Times New Roman" w:eastAsia="Times New Roman" w:hAnsi="Times New Roman" w:cs="Times New Roman"/>
          <w:b/>
          <w:bCs/>
          <w:kern w:val="0"/>
          <w:sz w:val="10"/>
          <w:szCs w:val="10"/>
          <w14:ligatures w14:val="none"/>
        </w:rPr>
        <w:t>short time</w:t>
      </w:r>
      <w:r w:rsidRPr="00AD7567">
        <w:rPr>
          <w:rFonts w:ascii="Times New Roman" w:eastAsia="Times New Roman" w:hAnsi="Times New Roman" w:cs="Times New Roman"/>
          <w:kern w:val="0"/>
          <w:sz w:val="10"/>
          <w:szCs w:val="10"/>
          <w14:ligatures w14:val="none"/>
        </w:rPr>
        <w:t xml:space="preserve">. And then that's what you do in your </w:t>
      </w:r>
      <w:r w:rsidRPr="00AD7567">
        <w:rPr>
          <w:rFonts w:ascii="Times New Roman" w:eastAsia="Times New Roman" w:hAnsi="Times New Roman" w:cs="Times New Roman"/>
          <w:b/>
          <w:bCs/>
          <w:kern w:val="0"/>
          <w:sz w:val="10"/>
          <w:szCs w:val="10"/>
          <w14:ligatures w14:val="none"/>
        </w:rPr>
        <w:t>spare time</w:t>
      </w:r>
      <w:r w:rsidRPr="00AD7567">
        <w:rPr>
          <w:rFonts w:ascii="Times New Roman" w:eastAsia="Times New Roman" w:hAnsi="Times New Roman" w:cs="Times New Roman"/>
          <w:kern w:val="0"/>
          <w:sz w:val="10"/>
          <w:szCs w:val="10"/>
          <w14:ligatures w14:val="none"/>
        </w:rPr>
        <w:t xml:space="preserve">. And in every generation, there's a couple little </w:t>
      </w:r>
      <w:r w:rsidRPr="00AD7567">
        <w:rPr>
          <w:rFonts w:ascii="Times New Roman" w:eastAsia="Times New Roman" w:hAnsi="Times New Roman" w:cs="Times New Roman"/>
          <w:b/>
          <w:bCs/>
          <w:kern w:val="0"/>
          <w:sz w:val="10"/>
          <w:szCs w:val="10"/>
          <w14:ligatures w14:val="none"/>
        </w:rPr>
        <w:t>hustles or plays</w:t>
      </w:r>
      <w:r w:rsidRPr="00AD7567">
        <w:rPr>
          <w:rFonts w:ascii="Times New Roman" w:eastAsia="Times New Roman" w:hAnsi="Times New Roman" w:cs="Times New Roman"/>
          <w:kern w:val="0"/>
          <w:sz w:val="10"/>
          <w:szCs w:val="10"/>
          <w14:ligatures w14:val="none"/>
        </w:rPr>
        <w:t xml:space="preserve"> that you can do that. And you got to find the hustle or the play of that generation.</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find the hustle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Find the play</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of my generation</w:t>
      </w:r>
      <w:r w:rsidRPr="00AD7567">
        <w:rPr>
          <w:rFonts w:ascii="Times New Roman" w:eastAsia="Times New Roman" w:hAnsi="Times New Roman" w:cs="Times New Roman"/>
          <w:kern w:val="0"/>
          <w:sz w:val="10"/>
          <w:szCs w:val="10"/>
          <w14:ligatures w14:val="none"/>
        </w:rPr>
        <w:t xml:space="preserve">. And what happens guys is that in every generation there's a little </w:t>
      </w:r>
      <w:r w:rsidRPr="00AD7567">
        <w:rPr>
          <w:rFonts w:ascii="Times New Roman" w:eastAsia="Times New Roman" w:hAnsi="Times New Roman" w:cs="Times New Roman"/>
          <w:b/>
          <w:bCs/>
          <w:kern w:val="0"/>
          <w:sz w:val="10"/>
          <w:szCs w:val="10"/>
          <w14:ligatures w14:val="none"/>
        </w:rPr>
        <w:t>crack in the dam</w:t>
      </w:r>
      <w:r w:rsidRPr="00AD7567">
        <w:rPr>
          <w:rFonts w:ascii="Times New Roman" w:eastAsia="Times New Roman" w:hAnsi="Times New Roman" w:cs="Times New Roman"/>
          <w:kern w:val="0"/>
          <w:sz w:val="10"/>
          <w:szCs w:val="10"/>
          <w14:ligatures w14:val="none"/>
        </w:rPr>
        <w:t xml:space="preserve"> and then eventually </w:t>
      </w:r>
      <w:r w:rsidRPr="00AD7567">
        <w:rPr>
          <w:rFonts w:ascii="Times New Roman" w:eastAsia="Times New Roman" w:hAnsi="Times New Roman" w:cs="Times New Roman"/>
          <w:b/>
          <w:bCs/>
          <w:kern w:val="0"/>
          <w:sz w:val="10"/>
          <w:szCs w:val="10"/>
          <w14:ligatures w14:val="none"/>
        </w:rPr>
        <w:t>all the corporations come in and plug it up</w:t>
      </w:r>
      <w:r w:rsidRPr="00AD7567">
        <w:rPr>
          <w:rFonts w:ascii="Times New Roman" w:eastAsia="Times New Roman" w:hAnsi="Times New Roman" w:cs="Times New Roman"/>
          <w:kern w:val="0"/>
          <w:sz w:val="10"/>
          <w:szCs w:val="10"/>
          <w14:ligatures w14:val="none"/>
        </w:rPr>
        <w:t xml:space="preserve"> because they've got money and they wreck it. So you've always got to be a </w:t>
      </w:r>
      <w:r w:rsidRPr="00AD7567">
        <w:rPr>
          <w:rFonts w:ascii="Times New Roman" w:eastAsia="Times New Roman" w:hAnsi="Times New Roman" w:cs="Times New Roman"/>
          <w:b/>
          <w:bCs/>
          <w:kern w:val="0"/>
          <w:sz w:val="10"/>
          <w:szCs w:val="10"/>
          <w14:ligatures w14:val="none"/>
        </w:rPr>
        <w:t>step ahead</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Tai Lopez</w:t>
      </w:r>
      <w:r w:rsidRPr="00AD7567">
        <w:rPr>
          <w:rFonts w:ascii="Times New Roman" w:eastAsia="Times New Roman" w:hAnsi="Times New Roman" w:cs="Times New Roman"/>
          <w:kern w:val="0"/>
          <w:sz w:val="10"/>
          <w:szCs w:val="10"/>
          <w14:ligatures w14:val="none"/>
        </w:rPr>
        <w:t xml:space="preserve">, if you guys know him, he made the </w:t>
      </w:r>
      <w:r w:rsidRPr="00AD7567">
        <w:rPr>
          <w:rFonts w:ascii="Times New Roman" w:eastAsia="Times New Roman" w:hAnsi="Times New Roman" w:cs="Times New Roman"/>
          <w:b/>
          <w:bCs/>
          <w:kern w:val="0"/>
          <w:sz w:val="10"/>
          <w:szCs w:val="10"/>
          <w14:ligatures w14:val="none"/>
        </w:rPr>
        <w:t>In My Garage commercial</w:t>
      </w:r>
      <w:r w:rsidRPr="00AD7567">
        <w:rPr>
          <w:rFonts w:ascii="Times New Roman" w:eastAsia="Times New Roman" w:hAnsi="Times New Roman" w:cs="Times New Roman"/>
          <w:kern w:val="0"/>
          <w:sz w:val="10"/>
          <w:szCs w:val="10"/>
          <w14:ligatures w14:val="none"/>
        </w:rPr>
        <w:t xml:space="preserve"> and he doesn't run that commercial anymore. Why does Tai not run the In My Garage commercial anymore? Because </w:t>
      </w:r>
      <w:r w:rsidRPr="00AD7567">
        <w:rPr>
          <w:rFonts w:ascii="Times New Roman" w:eastAsia="Times New Roman" w:hAnsi="Times New Roman" w:cs="Times New Roman"/>
          <w:b/>
          <w:bCs/>
          <w:kern w:val="0"/>
          <w:sz w:val="10"/>
          <w:szCs w:val="10"/>
          <w14:ligatures w14:val="none"/>
        </w:rPr>
        <w:t>cold traffic got more competitive</w:t>
      </w:r>
      <w:r w:rsidRPr="00AD7567">
        <w:rPr>
          <w:rFonts w:ascii="Times New Roman" w:eastAsia="Times New Roman" w:hAnsi="Times New Roman" w:cs="Times New Roman"/>
          <w:kern w:val="0"/>
          <w:sz w:val="10"/>
          <w:szCs w:val="10"/>
          <w14:ligatures w14:val="none"/>
        </w:rPr>
        <w:t xml:space="preserve">. But he basically was the </w:t>
      </w:r>
      <w:r w:rsidRPr="00AD7567">
        <w:rPr>
          <w:rFonts w:ascii="Times New Roman" w:eastAsia="Times New Roman" w:hAnsi="Times New Roman" w:cs="Times New Roman"/>
          <w:b/>
          <w:bCs/>
          <w:kern w:val="0"/>
          <w:sz w:val="10"/>
          <w:szCs w:val="10"/>
          <w14:ligatures w14:val="none"/>
        </w:rPr>
        <w:t>first one to see the opportunity and got on it</w:t>
      </w:r>
      <w:r w:rsidRPr="00AD7567">
        <w:rPr>
          <w:rFonts w:ascii="Times New Roman" w:eastAsia="Times New Roman" w:hAnsi="Times New Roman" w:cs="Times New Roman"/>
          <w:kern w:val="0"/>
          <w:sz w:val="10"/>
          <w:szCs w:val="10"/>
          <w14:ligatures w14:val="none"/>
        </w:rPr>
        <w:t xml:space="preserve">. He could run unlimited ads because </w:t>
      </w:r>
      <w:r w:rsidRPr="00AD7567">
        <w:rPr>
          <w:rFonts w:ascii="Times New Roman" w:eastAsia="Times New Roman" w:hAnsi="Times New Roman" w:cs="Times New Roman"/>
          <w:b/>
          <w:bCs/>
          <w:kern w:val="0"/>
          <w:sz w:val="10"/>
          <w:szCs w:val="10"/>
          <w14:ligatures w14:val="none"/>
        </w:rPr>
        <w:t>cold traffic was cheap</w:t>
      </w:r>
      <w:r w:rsidRPr="00AD7567">
        <w:rPr>
          <w:rFonts w:ascii="Times New Roman" w:eastAsia="Times New Roman" w:hAnsi="Times New Roman" w:cs="Times New Roman"/>
          <w:kern w:val="0"/>
          <w:sz w:val="10"/>
          <w:szCs w:val="10"/>
          <w14:ligatures w14:val="none"/>
        </w:rPr>
        <w:t xml:space="preserve">. He got on </w:t>
      </w:r>
      <w:r w:rsidRPr="00AD7567">
        <w:rPr>
          <w:rFonts w:ascii="Times New Roman" w:eastAsia="Times New Roman" w:hAnsi="Times New Roman" w:cs="Times New Roman"/>
          <w:b/>
          <w:bCs/>
          <w:kern w:val="0"/>
          <w:sz w:val="10"/>
          <w:szCs w:val="10"/>
          <w14:ligatures w14:val="none"/>
        </w:rPr>
        <w:t>early</w:t>
      </w:r>
      <w:r w:rsidRPr="00AD7567">
        <w:rPr>
          <w:rFonts w:ascii="Times New Roman" w:eastAsia="Times New Roman" w:hAnsi="Times New Roman" w:cs="Times New Roman"/>
          <w:kern w:val="0"/>
          <w:sz w:val="10"/>
          <w:szCs w:val="10"/>
          <w14:ligatures w14:val="none"/>
        </w:rPr>
        <w:t xml:space="preserve">. That same Why is the in my garage ad not even on the internet anymore? Why? It's so baller ad. But what was baller was not the ad itself. It was that it was </w:t>
      </w:r>
      <w:r w:rsidRPr="00AD7567">
        <w:rPr>
          <w:rFonts w:ascii="Times New Roman" w:eastAsia="Times New Roman" w:hAnsi="Times New Roman" w:cs="Times New Roman"/>
          <w:b/>
          <w:bCs/>
          <w:kern w:val="0"/>
          <w:sz w:val="10"/>
          <w:szCs w:val="10"/>
          <w14:ligatures w14:val="none"/>
        </w:rPr>
        <w:t>ahead of his time</w:t>
      </w:r>
      <w:r w:rsidRPr="00AD7567">
        <w:rPr>
          <w:rFonts w:ascii="Times New Roman" w:eastAsia="Times New Roman" w:hAnsi="Times New Roman" w:cs="Times New Roman"/>
          <w:kern w:val="0"/>
          <w:sz w:val="10"/>
          <w:szCs w:val="10"/>
          <w14:ligatures w14:val="none"/>
        </w:rPr>
        <w:t xml:space="preserve">. Eventually, time caught up and the </w:t>
      </w:r>
      <w:r w:rsidRPr="00AD7567">
        <w:rPr>
          <w:rFonts w:ascii="Times New Roman" w:eastAsia="Times New Roman" w:hAnsi="Times New Roman" w:cs="Times New Roman"/>
          <w:b/>
          <w:bCs/>
          <w:kern w:val="0"/>
          <w:sz w:val="10"/>
          <w:szCs w:val="10"/>
          <w14:ligatures w14:val="none"/>
        </w:rPr>
        <w:t>opportunity went out</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The crack in the dam closed</w:t>
      </w:r>
      <w:r w:rsidRPr="00AD7567">
        <w:rPr>
          <w:rFonts w:ascii="Times New Roman" w:eastAsia="Times New Roman" w:hAnsi="Times New Roman" w:cs="Times New Roman"/>
          <w:kern w:val="0"/>
          <w:sz w:val="10"/>
          <w:szCs w:val="10"/>
          <w14:ligatures w14:val="none"/>
        </w:rPr>
        <w:t xml:space="preserve">. So, you've got to get </w:t>
      </w:r>
      <w:r w:rsidRPr="00AD7567">
        <w:rPr>
          <w:rFonts w:ascii="Times New Roman" w:eastAsia="Times New Roman" w:hAnsi="Times New Roman" w:cs="Times New Roman"/>
          <w:b/>
          <w:bCs/>
          <w:kern w:val="0"/>
          <w:sz w:val="10"/>
          <w:szCs w:val="10"/>
          <w14:ligatures w14:val="none"/>
        </w:rPr>
        <w:t>ahead of these things</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outlineLvl w:val="2"/>
        <w:rPr>
          <w:rFonts w:ascii="Times New Roman" w:eastAsia="Times New Roman" w:hAnsi="Times New Roman" w:cs="Times New Roman"/>
          <w:b/>
          <w:bCs/>
          <w:kern w:val="0"/>
          <w:sz w:val="10"/>
          <w:szCs w:val="10"/>
          <w14:ligatures w14:val="none"/>
        </w:rPr>
      </w:pPr>
      <w:r w:rsidRPr="00AD7567">
        <w:rPr>
          <w:rFonts w:ascii="Times New Roman" w:eastAsia="Times New Roman" w:hAnsi="Times New Roman" w:cs="Times New Roman"/>
          <w:b/>
          <w:bCs/>
          <w:kern w:val="0"/>
          <w:sz w:val="10"/>
          <w:szCs w:val="10"/>
          <w14:ligatures w14:val="none"/>
        </w:rPr>
        <w:t>The AI Future and Essential Skills</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here's another thing I'm going to tell you. You've got </w:t>
      </w:r>
      <w:r w:rsidRPr="00AD7567">
        <w:rPr>
          <w:rFonts w:ascii="Times New Roman" w:eastAsia="Times New Roman" w:hAnsi="Times New Roman" w:cs="Times New Roman"/>
          <w:b/>
          <w:bCs/>
          <w:kern w:val="0"/>
          <w:sz w:val="10"/>
          <w:szCs w:val="10"/>
          <w14:ligatures w14:val="none"/>
        </w:rPr>
        <w:t>AI COMING</w:t>
      </w:r>
      <w:r w:rsidRPr="00AD7567">
        <w:rPr>
          <w:rFonts w:ascii="Times New Roman" w:eastAsia="Times New Roman" w:hAnsi="Times New Roman" w:cs="Times New Roman"/>
          <w:kern w:val="0"/>
          <w:sz w:val="10"/>
          <w:szCs w:val="10"/>
          <w14:ligatures w14:val="none"/>
        </w:rPr>
        <w:t xml:space="preserve">. LOOK AT EVEN my business. </w:t>
      </w:r>
      <w:r w:rsidRPr="00AD7567">
        <w:rPr>
          <w:rFonts w:ascii="Times New Roman" w:eastAsia="Times New Roman" w:hAnsi="Times New Roman" w:cs="Times New Roman"/>
          <w:b/>
          <w:bCs/>
          <w:kern w:val="0"/>
          <w:sz w:val="10"/>
          <w:szCs w:val="10"/>
          <w14:ligatures w14:val="none"/>
        </w:rPr>
        <w:t>Cameramen gone, editors gone, accountants gone, CEO gone, marketers gone, everybody gone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All that's left is the creator</w:t>
      </w:r>
      <w:r w:rsidRPr="00AD7567">
        <w:rPr>
          <w:rFonts w:ascii="Times New Roman" w:eastAsia="Times New Roman" w:hAnsi="Times New Roman" w:cs="Times New Roman"/>
          <w:kern w:val="0"/>
          <w:sz w:val="10"/>
          <w:szCs w:val="10"/>
          <w14:ligatures w14:val="none"/>
        </w:rPr>
        <w:t xml:space="preserve">. So guys, in the future, here's what I would say. What's going to be left is </w:t>
      </w:r>
      <w:r w:rsidRPr="00AD7567">
        <w:rPr>
          <w:rFonts w:ascii="Times New Roman" w:eastAsia="Times New Roman" w:hAnsi="Times New Roman" w:cs="Times New Roman"/>
          <w:b/>
          <w:bCs/>
          <w:kern w:val="0"/>
          <w:sz w:val="10"/>
          <w:szCs w:val="10"/>
          <w14:ligatures w14:val="none"/>
        </w:rPr>
        <w:t>creating AI</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personal brand</w:t>
      </w:r>
      <w:r w:rsidRPr="00AD7567">
        <w:rPr>
          <w:rFonts w:ascii="Times New Roman" w:eastAsia="Times New Roman" w:hAnsi="Times New Roman" w:cs="Times New Roman"/>
          <w:kern w:val="0"/>
          <w:sz w:val="10"/>
          <w:szCs w:val="10"/>
          <w14:ligatures w14:val="none"/>
        </w:rPr>
        <w:t xml:space="preserve">. Say creating AI and personal brand. Because at the end of the day, if you have a </w:t>
      </w:r>
      <w:r w:rsidRPr="00AD7567">
        <w:rPr>
          <w:rFonts w:ascii="Times New Roman" w:eastAsia="Times New Roman" w:hAnsi="Times New Roman" w:cs="Times New Roman"/>
          <w:b/>
          <w:bCs/>
          <w:kern w:val="0"/>
          <w:sz w:val="10"/>
          <w:szCs w:val="10"/>
          <w14:ligatures w14:val="none"/>
        </w:rPr>
        <w:t>personal brand, that is not vulnerable to AI</w:t>
      </w:r>
      <w:r w:rsidRPr="00AD7567">
        <w:rPr>
          <w:rFonts w:ascii="Times New Roman" w:eastAsia="Times New Roman" w:hAnsi="Times New Roman" w:cs="Times New Roman"/>
          <w:kern w:val="0"/>
          <w:sz w:val="10"/>
          <w:szCs w:val="10"/>
          <w14:ligatures w14:val="none"/>
        </w:rPr>
        <w:t xml:space="preserve">. So, but notice that you've got to get around people that are locked in, RIGHT? WHAT IF I HAD this conversation with your guys' friends? Do they want to hear it? No. They don't care to hear it because they're satisfied with where they're at. Okay. There's </w:t>
      </w:r>
      <w:r w:rsidRPr="00AD7567">
        <w:rPr>
          <w:rFonts w:ascii="Times New Roman" w:eastAsia="Times New Roman" w:hAnsi="Times New Roman" w:cs="Times New Roman"/>
          <w:b/>
          <w:bCs/>
          <w:kern w:val="0"/>
          <w:sz w:val="10"/>
          <w:szCs w:val="10"/>
          <w14:ligatures w14:val="none"/>
        </w:rPr>
        <w:t>energetic parasites</w:t>
      </w:r>
      <w:r w:rsidRPr="00AD7567">
        <w:rPr>
          <w:rFonts w:ascii="Times New Roman" w:eastAsia="Times New Roman" w:hAnsi="Times New Roman" w:cs="Times New Roman"/>
          <w:kern w:val="0"/>
          <w:sz w:val="10"/>
          <w:szCs w:val="10"/>
          <w14:ligatures w14:val="none"/>
        </w:rPr>
        <w:t xml:space="preserve"> that are in them that they're not aware of. Like that's another topic and so on and so forth.</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here's what you do. You find someone that has a </w:t>
      </w:r>
      <w:r w:rsidRPr="00AD7567">
        <w:rPr>
          <w:rFonts w:ascii="Times New Roman" w:eastAsia="Times New Roman" w:hAnsi="Times New Roman" w:cs="Times New Roman"/>
          <w:b/>
          <w:bCs/>
          <w:kern w:val="0"/>
          <w:sz w:val="10"/>
          <w:szCs w:val="10"/>
          <w14:ligatures w14:val="none"/>
        </w:rPr>
        <w:t>crack in the dam</w:t>
      </w:r>
      <w:r w:rsidRPr="00AD7567">
        <w:rPr>
          <w:rFonts w:ascii="Times New Roman" w:eastAsia="Times New Roman" w:hAnsi="Times New Roman" w:cs="Times New Roman"/>
          <w:kern w:val="0"/>
          <w:sz w:val="10"/>
          <w:szCs w:val="10"/>
          <w14:ligatures w14:val="none"/>
        </w:rPr>
        <w:t xml:space="preserve">. Say </w:t>
      </w:r>
      <w:r w:rsidRPr="00AD7567">
        <w:rPr>
          <w:rFonts w:ascii="Times New Roman" w:eastAsia="Times New Roman" w:hAnsi="Times New Roman" w:cs="Times New Roman"/>
          <w:b/>
          <w:bCs/>
          <w:kern w:val="0"/>
          <w:sz w:val="10"/>
          <w:szCs w:val="10"/>
          <w14:ligatures w14:val="none"/>
        </w:rPr>
        <w:t>social media</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Personal brand</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Sales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Value arbitrage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Public speaking</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Social skills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Charisma</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Networking</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Being an emotionally regulated source of grounding energy</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Container events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Being a connector</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what you'll find is here's what you'll find. Notice the commonalities of all those. </w:t>
      </w:r>
      <w:r w:rsidRPr="00AD7567">
        <w:rPr>
          <w:rFonts w:ascii="Times New Roman" w:eastAsia="Times New Roman" w:hAnsi="Times New Roman" w:cs="Times New Roman"/>
          <w:b/>
          <w:bCs/>
          <w:kern w:val="0"/>
          <w:sz w:val="10"/>
          <w:szCs w:val="10"/>
          <w14:ligatures w14:val="none"/>
        </w:rPr>
        <w:t>Can anyone stop you from popping off on social media</w:t>
      </w:r>
      <w:r w:rsidRPr="00AD7567">
        <w:rPr>
          <w:rFonts w:ascii="Times New Roman" w:eastAsia="Times New Roman" w:hAnsi="Times New Roman" w:cs="Times New Roman"/>
          <w:kern w:val="0"/>
          <w:sz w:val="10"/>
          <w:szCs w:val="10"/>
          <w14:ligatures w14:val="none"/>
        </w:rPr>
        <w:t xml:space="preserve">? No. But can you go be Can you be a </w:t>
      </w:r>
      <w:r w:rsidRPr="00AD7567">
        <w:rPr>
          <w:rFonts w:ascii="Times New Roman" w:eastAsia="Times New Roman" w:hAnsi="Times New Roman" w:cs="Times New Roman"/>
          <w:b/>
          <w:bCs/>
          <w:kern w:val="0"/>
          <w:sz w:val="10"/>
          <w:szCs w:val="10"/>
          <w14:ligatures w14:val="none"/>
        </w:rPr>
        <w:t>Harvard doctor overnight</w:t>
      </w:r>
      <w:r w:rsidRPr="00AD7567">
        <w:rPr>
          <w:rFonts w:ascii="Times New Roman" w:eastAsia="Times New Roman" w:hAnsi="Times New Roman" w:cs="Times New Roman"/>
          <w:kern w:val="0"/>
          <w:sz w:val="10"/>
          <w:szCs w:val="10"/>
          <w14:ligatures w14:val="none"/>
        </w:rPr>
        <w:t xml:space="preserve">? No. No. Right. So, what is the problem with becoming a Harvard doctor for the average person working a 9 to 5? What's the problem? </w:t>
      </w:r>
      <w:r w:rsidRPr="00AD7567">
        <w:rPr>
          <w:rFonts w:ascii="Times New Roman" w:eastAsia="Times New Roman" w:hAnsi="Times New Roman" w:cs="Times New Roman"/>
          <w:b/>
          <w:bCs/>
          <w:kern w:val="0"/>
          <w:sz w:val="10"/>
          <w:szCs w:val="10"/>
          <w14:ligatures w14:val="none"/>
        </w:rPr>
        <w:t>Time investment</w:t>
      </w:r>
      <w:r w:rsidRPr="00AD7567">
        <w:rPr>
          <w:rFonts w:ascii="Times New Roman" w:eastAsia="Times New Roman" w:hAnsi="Times New Roman" w:cs="Times New Roman"/>
          <w:kern w:val="0"/>
          <w:sz w:val="10"/>
          <w:szCs w:val="10"/>
          <w14:ligatures w14:val="none"/>
        </w:rPr>
        <w:t xml:space="preserve">. Too much time. And how about the money? So, there's a So, there's a </w:t>
      </w:r>
      <w:r w:rsidRPr="00AD7567">
        <w:rPr>
          <w:rFonts w:ascii="Times New Roman" w:eastAsia="Times New Roman" w:hAnsi="Times New Roman" w:cs="Times New Roman"/>
          <w:b/>
          <w:bCs/>
          <w:kern w:val="0"/>
          <w:sz w:val="10"/>
          <w:szCs w:val="10"/>
          <w14:ligatures w14:val="none"/>
        </w:rPr>
        <w:t>gate</w:t>
      </w:r>
      <w:r w:rsidRPr="00AD7567">
        <w:rPr>
          <w:rFonts w:ascii="Times New Roman" w:eastAsia="Times New Roman" w:hAnsi="Times New Roman" w:cs="Times New Roman"/>
          <w:kern w:val="0"/>
          <w:sz w:val="10"/>
          <w:szCs w:val="10"/>
          <w14:ligatures w14:val="none"/>
        </w:rPr>
        <w:t>. So, repeat after me the problem things you don't want.</w:t>
      </w:r>
    </w:p>
    <w:p w:rsidR="00AD7567" w:rsidRPr="00AD7567" w:rsidRDefault="00AD7567" w:rsidP="00AD7567">
      <w:pPr>
        <w:numPr>
          <w:ilvl w:val="0"/>
          <w:numId w:val="7"/>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Gatekeeper</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7"/>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Too much money to start</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7"/>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And </w:t>
      </w:r>
      <w:r w:rsidRPr="00AD7567">
        <w:rPr>
          <w:rFonts w:ascii="Times New Roman" w:eastAsia="Times New Roman" w:hAnsi="Times New Roman" w:cs="Times New Roman"/>
          <w:b/>
          <w:bCs/>
          <w:kern w:val="0"/>
          <w:sz w:val="10"/>
          <w:szCs w:val="10"/>
          <w14:ligatures w14:val="none"/>
        </w:rPr>
        <w:t>too much time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those things, get rid of them. At zero to one, look, if you're already rich, there's some of you in here already successful. I'll show you stuff, too. I'll show you. Maybe we'll learn how to 10x it. But what I'm showing you here is from </w:t>
      </w:r>
      <w:r w:rsidRPr="00AD7567">
        <w:rPr>
          <w:rFonts w:ascii="Times New Roman" w:eastAsia="Times New Roman" w:hAnsi="Times New Roman" w:cs="Times New Roman"/>
          <w:b/>
          <w:bCs/>
          <w:kern w:val="0"/>
          <w:sz w:val="10"/>
          <w:szCs w:val="10"/>
          <w14:ligatures w14:val="none"/>
        </w:rPr>
        <w:t>zero to one</w:t>
      </w:r>
      <w:r w:rsidRPr="00AD7567">
        <w:rPr>
          <w:rFonts w:ascii="Times New Roman" w:eastAsia="Times New Roman" w:hAnsi="Times New Roman" w:cs="Times New Roman"/>
          <w:kern w:val="0"/>
          <w:sz w:val="10"/>
          <w:szCs w:val="10"/>
          <w14:ligatures w14:val="none"/>
        </w:rPr>
        <w:t xml:space="preserve">, you've got to </w:t>
      </w:r>
      <w:r w:rsidRPr="00AD7567">
        <w:rPr>
          <w:rFonts w:ascii="Times New Roman" w:eastAsia="Times New Roman" w:hAnsi="Times New Roman" w:cs="Times New Roman"/>
          <w:b/>
          <w:bCs/>
          <w:kern w:val="0"/>
          <w:sz w:val="10"/>
          <w:szCs w:val="10"/>
          <w14:ligatures w14:val="none"/>
        </w:rPr>
        <w:t>get back all your time, all your focus, all your momentum</w:t>
      </w:r>
      <w:r w:rsidRPr="00AD7567">
        <w:rPr>
          <w:rFonts w:ascii="Times New Roman" w:eastAsia="Times New Roman" w:hAnsi="Times New Roman" w:cs="Times New Roman"/>
          <w:kern w:val="0"/>
          <w:sz w:val="10"/>
          <w:szCs w:val="10"/>
          <w14:ligatures w14:val="none"/>
        </w:rPr>
        <w:t xml:space="preserve">, and dump it into these things that are </w:t>
      </w:r>
      <w:r w:rsidRPr="00AD7567">
        <w:rPr>
          <w:rFonts w:ascii="Times New Roman" w:eastAsia="Times New Roman" w:hAnsi="Times New Roman" w:cs="Times New Roman"/>
          <w:b/>
          <w:bCs/>
          <w:kern w:val="0"/>
          <w:sz w:val="10"/>
          <w:szCs w:val="10"/>
          <w14:ligatures w14:val="none"/>
        </w:rPr>
        <w:t>not too time-consuming, that don't have a gatekeeper</w:t>
      </w:r>
      <w:r w:rsidRPr="00AD7567">
        <w:rPr>
          <w:rFonts w:ascii="Times New Roman" w:eastAsia="Times New Roman" w:hAnsi="Times New Roman" w:cs="Times New Roman"/>
          <w:kern w:val="0"/>
          <w:sz w:val="10"/>
          <w:szCs w:val="10"/>
          <w14:ligatures w14:val="none"/>
        </w:rPr>
        <w:t xml:space="preserve">. Um, yeah, it's the u the crack in the dam, etc., etc. So again, look at these things that I just showed you, okay? As a simple example, look at the things I just showed you. Is anyone do you guys not understand what it means that </w:t>
      </w:r>
      <w:r w:rsidRPr="00AD7567">
        <w:rPr>
          <w:rFonts w:ascii="Times New Roman" w:eastAsia="Times New Roman" w:hAnsi="Times New Roman" w:cs="Times New Roman"/>
          <w:b/>
          <w:bCs/>
          <w:kern w:val="0"/>
          <w:sz w:val="10"/>
          <w:szCs w:val="10"/>
          <w14:ligatures w14:val="none"/>
        </w:rPr>
        <w:t>no one can stop you from doing social media</w:t>
      </w:r>
      <w:r w:rsidRPr="00AD7567">
        <w:rPr>
          <w:rFonts w:ascii="Times New Roman" w:eastAsia="Times New Roman" w:hAnsi="Times New Roman" w:cs="Times New Roman"/>
          <w:kern w:val="0"/>
          <w:sz w:val="10"/>
          <w:szCs w:val="10"/>
          <w14:ligatures w14:val="none"/>
        </w:rPr>
        <w:t xml:space="preserve">? 'Cuz you can't be a Harvard doctor. Ironically, social media often </w:t>
      </w:r>
      <w:r w:rsidRPr="00AD7567">
        <w:rPr>
          <w:rFonts w:ascii="Times New Roman" w:eastAsia="Times New Roman" w:hAnsi="Times New Roman" w:cs="Times New Roman"/>
          <w:b/>
          <w:bCs/>
          <w:kern w:val="0"/>
          <w:sz w:val="10"/>
          <w:szCs w:val="10"/>
          <w14:ligatures w14:val="none"/>
        </w:rPr>
        <w:t>makes more than a Harvard doctor</w:t>
      </w:r>
      <w:r w:rsidRPr="00AD7567">
        <w:rPr>
          <w:rFonts w:ascii="Times New Roman" w:eastAsia="Times New Roman" w:hAnsi="Times New Roman" w:cs="Times New Roman"/>
          <w:kern w:val="0"/>
          <w:sz w:val="10"/>
          <w:szCs w:val="10"/>
          <w14:ligatures w14:val="none"/>
        </w:rPr>
        <w:t xml:space="preserve">, by the way. Okay. But can anyone stop you? No. Can you start it from your phone? Yeah. And yet most of you didn't because most of you are in this myasma leading towards impoverishment later in life. So you didn't realize that you have </w:t>
      </w:r>
      <w:r w:rsidRPr="00AD7567">
        <w:rPr>
          <w:rFonts w:ascii="Times New Roman" w:eastAsia="Times New Roman" w:hAnsi="Times New Roman" w:cs="Times New Roman"/>
          <w:b/>
          <w:bCs/>
          <w:kern w:val="0"/>
          <w:sz w:val="10"/>
          <w:szCs w:val="10"/>
          <w14:ligatures w14:val="none"/>
        </w:rPr>
        <w:t>millions of dollars in infrastructure</w:t>
      </w:r>
      <w:r w:rsidRPr="00AD7567">
        <w:rPr>
          <w:rFonts w:ascii="Times New Roman" w:eastAsia="Times New Roman" w:hAnsi="Times New Roman" w:cs="Times New Roman"/>
          <w:kern w:val="0"/>
          <w:sz w:val="10"/>
          <w:szCs w:val="10"/>
          <w14:ligatures w14:val="none"/>
        </w:rPr>
        <w:t xml:space="preserve"> and they need creators but you didn't think to do that.</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Building a </w:t>
      </w:r>
      <w:r w:rsidRPr="00AD7567">
        <w:rPr>
          <w:rFonts w:ascii="Times New Roman" w:eastAsia="Times New Roman" w:hAnsi="Times New Roman" w:cs="Times New Roman"/>
          <w:b/>
          <w:bCs/>
          <w:kern w:val="0"/>
          <w:sz w:val="10"/>
          <w:szCs w:val="10"/>
          <w14:ligatures w14:val="none"/>
        </w:rPr>
        <w:t>personal brand</w:t>
      </w:r>
      <w:r w:rsidRPr="00AD7567">
        <w:rPr>
          <w:rFonts w:ascii="Times New Roman" w:eastAsia="Times New Roman" w:hAnsi="Times New Roman" w:cs="Times New Roman"/>
          <w:kern w:val="0"/>
          <w:sz w:val="10"/>
          <w:szCs w:val="10"/>
          <w14:ligatures w14:val="none"/>
        </w:rPr>
        <w:t xml:space="preserve">. Can you make millions from that? Potentially some people do, right? </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Mastering </w:t>
      </w:r>
      <w:r w:rsidRPr="00AD7567">
        <w:rPr>
          <w:rFonts w:ascii="Times New Roman" w:eastAsia="Times New Roman" w:hAnsi="Times New Roman" w:cs="Times New Roman"/>
          <w:b/>
          <w:bCs/>
          <w:kern w:val="0"/>
          <w:sz w:val="10"/>
          <w:szCs w:val="10"/>
          <w14:ligatures w14:val="none"/>
        </w:rPr>
        <w:t>sales</w:t>
      </w:r>
      <w:r w:rsidRPr="00AD7567">
        <w:rPr>
          <w:rFonts w:ascii="Times New Roman" w:eastAsia="Times New Roman" w:hAnsi="Times New Roman" w:cs="Times New Roman"/>
          <w:kern w:val="0"/>
          <w:sz w:val="10"/>
          <w:szCs w:val="10"/>
          <w14:ligatures w14:val="none"/>
        </w:rPr>
        <w:t>. I love teaching people sales. And if you know sales, some people that know sales can go close 5, 10 grand at the mall. So, so notice that even if you went bankrupt, you would have you could have you know how to do social media. You have a personal brand. You know how to do sales. Even bankrupt, you could do that and and you wouldn't even need a lot of time.</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Value arbitrage</w:t>
      </w:r>
      <w:r w:rsidRPr="00AD7567">
        <w:rPr>
          <w:rFonts w:ascii="Times New Roman" w:eastAsia="Times New Roman" w:hAnsi="Times New Roman" w:cs="Times New Roman"/>
          <w:kern w:val="0"/>
          <w:sz w:val="10"/>
          <w:szCs w:val="10"/>
          <w14:ligatures w14:val="none"/>
        </w:rPr>
        <w:t xml:space="preserve"> is this idea that maybe you find a rich guy or rich girl and you </w:t>
      </w:r>
      <w:r w:rsidRPr="00AD7567">
        <w:rPr>
          <w:rFonts w:ascii="Times New Roman" w:eastAsia="Times New Roman" w:hAnsi="Times New Roman" w:cs="Times New Roman"/>
          <w:b/>
          <w:bCs/>
          <w:kern w:val="0"/>
          <w:sz w:val="10"/>
          <w:szCs w:val="10"/>
          <w14:ligatures w14:val="none"/>
        </w:rPr>
        <w:t>bring them value and they bring you value</w:t>
      </w:r>
      <w:r w:rsidRPr="00AD7567">
        <w:rPr>
          <w:rFonts w:ascii="Times New Roman" w:eastAsia="Times New Roman" w:hAnsi="Times New Roman" w:cs="Times New Roman"/>
          <w:kern w:val="0"/>
          <w:sz w:val="10"/>
          <w:szCs w:val="10"/>
          <w14:ligatures w14:val="none"/>
        </w:rPr>
        <w:t xml:space="preserve">. You know, you see me doing parties and like huge mansions. At one point I was competing with Hugh Hefner for best party in LA. Why? 'Cuz my buddy Big Mike was down to throw down half a million to a million a party. I did value. I didn't pay half a million to a million per party. My buddy did and I </w:t>
      </w:r>
      <w:r w:rsidRPr="00AD7567">
        <w:rPr>
          <w:rFonts w:ascii="Times New Roman" w:eastAsia="Times New Roman" w:hAnsi="Times New Roman" w:cs="Times New Roman"/>
          <w:b/>
          <w:bCs/>
          <w:kern w:val="0"/>
          <w:sz w:val="10"/>
          <w:szCs w:val="10"/>
          <w14:ligatures w14:val="none"/>
        </w:rPr>
        <w:t>provided him all the social components of bringing the right people</w:t>
      </w:r>
      <w:r w:rsidRPr="00AD7567">
        <w:rPr>
          <w:rFonts w:ascii="Times New Roman" w:eastAsia="Times New Roman" w:hAnsi="Times New Roman" w:cs="Times New Roman"/>
          <w:kern w:val="0"/>
          <w:sz w:val="10"/>
          <w:szCs w:val="10"/>
          <w14:ligatures w14:val="none"/>
        </w:rPr>
        <w:t xml:space="preserve">. That's called what? Say </w:t>
      </w:r>
      <w:r w:rsidRPr="00AD7567">
        <w:rPr>
          <w:rFonts w:ascii="Times New Roman" w:eastAsia="Times New Roman" w:hAnsi="Times New Roman" w:cs="Times New Roman"/>
          <w:b/>
          <w:bCs/>
          <w:kern w:val="0"/>
          <w:sz w:val="10"/>
          <w:szCs w:val="10"/>
          <w14:ligatures w14:val="none"/>
        </w:rPr>
        <w:t>value arbitrage</w:t>
      </w:r>
      <w:r w:rsidRPr="00AD7567">
        <w:rPr>
          <w:rFonts w:ascii="Times New Roman" w:eastAsia="Times New Roman" w:hAnsi="Times New Roman" w:cs="Times New Roman"/>
          <w:kern w:val="0"/>
          <w:sz w:val="10"/>
          <w:szCs w:val="10"/>
          <w14:ligatures w14:val="none"/>
        </w:rPr>
        <w:t>. Is there a gatekeeper for that? No. Is there a is there a crack in the dam? Okay.</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Likewise, </w:t>
      </w:r>
      <w:r w:rsidRPr="00AD7567">
        <w:rPr>
          <w:rFonts w:ascii="Times New Roman" w:eastAsia="Times New Roman" w:hAnsi="Times New Roman" w:cs="Times New Roman"/>
          <w:b/>
          <w:bCs/>
          <w:kern w:val="0"/>
          <w:sz w:val="10"/>
          <w:szCs w:val="10"/>
          <w14:ligatures w14:val="none"/>
        </w:rPr>
        <w:t>public speaking</w:t>
      </w:r>
      <w:r w:rsidRPr="00AD7567">
        <w:rPr>
          <w:rFonts w:ascii="Times New Roman" w:eastAsia="Times New Roman" w:hAnsi="Times New Roman" w:cs="Times New Roman"/>
          <w:kern w:val="0"/>
          <w:sz w:val="10"/>
          <w:szCs w:val="10"/>
          <w14:ligatures w14:val="none"/>
        </w:rPr>
        <w:t xml:space="preserve">. Would being a comm with me as a communicator like this with the ski with the sales skills that I have would I ever be broke? No. So </w:t>
      </w:r>
      <w:r w:rsidRPr="00AD7567">
        <w:rPr>
          <w:rFonts w:ascii="Times New Roman" w:eastAsia="Times New Roman" w:hAnsi="Times New Roman" w:cs="Times New Roman"/>
          <w:b/>
          <w:bCs/>
          <w:kern w:val="0"/>
          <w:sz w:val="10"/>
          <w:szCs w:val="10"/>
          <w14:ligatures w14:val="none"/>
        </w:rPr>
        <w:t>public speaking powerful potent skill</w:t>
      </w:r>
      <w:r w:rsidRPr="00AD7567">
        <w:rPr>
          <w:rFonts w:ascii="Times New Roman" w:eastAsia="Times New Roman" w:hAnsi="Times New Roman" w:cs="Times New Roman"/>
          <w:kern w:val="0"/>
          <w:sz w:val="10"/>
          <w:szCs w:val="10"/>
          <w14:ligatures w14:val="none"/>
        </w:rPr>
        <w:t xml:space="preserve">. Anybody making a hire wants to meet a great communicator. It's a </w:t>
      </w:r>
      <w:r w:rsidRPr="00AD7567">
        <w:rPr>
          <w:rFonts w:ascii="Times New Roman" w:eastAsia="Times New Roman" w:hAnsi="Times New Roman" w:cs="Times New Roman"/>
          <w:b/>
          <w:bCs/>
          <w:kern w:val="0"/>
          <w:sz w:val="10"/>
          <w:szCs w:val="10"/>
          <w14:ligatures w14:val="none"/>
        </w:rPr>
        <w:t>powerful skill and no one can stop you</w:t>
      </w:r>
      <w:r w:rsidRPr="00AD7567">
        <w:rPr>
          <w:rFonts w:ascii="Times New Roman" w:eastAsia="Times New Roman" w:hAnsi="Times New Roman" w:cs="Times New Roman"/>
          <w:kern w:val="0"/>
          <w:sz w:val="10"/>
          <w:szCs w:val="10"/>
          <w14:ligatures w14:val="none"/>
        </w:rPr>
        <w:t>. You don't need to go to Harvard for it.</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Okay. </w:t>
      </w:r>
      <w:r w:rsidRPr="00AD7567">
        <w:rPr>
          <w:rFonts w:ascii="Times New Roman" w:eastAsia="Times New Roman" w:hAnsi="Times New Roman" w:cs="Times New Roman"/>
          <w:b/>
          <w:bCs/>
          <w:kern w:val="0"/>
          <w:sz w:val="10"/>
          <w:szCs w:val="10"/>
          <w14:ligatures w14:val="none"/>
        </w:rPr>
        <w:t>Networking</w:t>
      </w:r>
      <w:r w:rsidRPr="00AD7567">
        <w:rPr>
          <w:rFonts w:ascii="Times New Roman" w:eastAsia="Times New Roman" w:hAnsi="Times New Roman" w:cs="Times New Roman"/>
          <w:kern w:val="0"/>
          <w:sz w:val="10"/>
          <w:szCs w:val="10"/>
          <w14:ligatures w14:val="none"/>
        </w:rPr>
        <w:t xml:space="preserve">. Say the word </w:t>
      </w:r>
      <w:r w:rsidRPr="00AD7567">
        <w:rPr>
          <w:rFonts w:ascii="Times New Roman" w:eastAsia="Times New Roman" w:hAnsi="Times New Roman" w:cs="Times New Roman"/>
          <w:b/>
          <w:bCs/>
          <w:kern w:val="0"/>
          <w:sz w:val="10"/>
          <w:szCs w:val="10"/>
          <w14:ligatures w14:val="none"/>
        </w:rPr>
        <w:t>build a big network</w:t>
      </w:r>
      <w:r w:rsidRPr="00AD7567">
        <w:rPr>
          <w:rFonts w:ascii="Times New Roman" w:eastAsia="Times New Roman" w:hAnsi="Times New Roman" w:cs="Times New Roman"/>
          <w:kern w:val="0"/>
          <w:sz w:val="10"/>
          <w:szCs w:val="10"/>
          <w14:ligatures w14:val="none"/>
        </w:rPr>
        <w:t>. No one can stop you. You can build a big network, right? You can do that in your spare time.</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being emotionally regulated</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People just want to be around good vibes, people that are grounded, people who they trust</w:t>
      </w:r>
      <w:r w:rsidRPr="00AD7567">
        <w:rPr>
          <w:rFonts w:ascii="Times New Roman" w:eastAsia="Times New Roman" w:hAnsi="Times New Roman" w:cs="Times New Roman"/>
          <w:kern w:val="0"/>
          <w:sz w:val="10"/>
          <w:szCs w:val="10"/>
          <w14:ligatures w14:val="none"/>
        </w:rPr>
        <w:t xml:space="preserve">. So </w:t>
      </w:r>
      <w:r w:rsidRPr="00AD7567">
        <w:rPr>
          <w:rFonts w:ascii="Times New Roman" w:eastAsia="Times New Roman" w:hAnsi="Times New Roman" w:cs="Times New Roman"/>
          <w:b/>
          <w:bCs/>
          <w:kern w:val="0"/>
          <w:sz w:val="10"/>
          <w:szCs w:val="10"/>
          <w14:ligatures w14:val="none"/>
        </w:rPr>
        <w:t>building your character is free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Being a source of grounding energy is free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learning how to create social media</w:t>
      </w:r>
      <w:r w:rsidRPr="00AD7567">
        <w:rPr>
          <w:rFonts w:ascii="Times New Roman" w:eastAsia="Times New Roman" w:hAnsi="Times New Roman" w:cs="Times New Roman"/>
          <w:kern w:val="0"/>
          <w:sz w:val="10"/>
          <w:szCs w:val="10"/>
          <w14:ligatures w14:val="none"/>
        </w:rPr>
        <w:t>. Can anyone stop you from being amazing at producing social media? No. Fucking NO.</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How about doing </w:t>
      </w:r>
      <w:r w:rsidRPr="00AD7567">
        <w:rPr>
          <w:rFonts w:ascii="Times New Roman" w:eastAsia="Times New Roman" w:hAnsi="Times New Roman" w:cs="Times New Roman"/>
          <w:b/>
          <w:bCs/>
          <w:kern w:val="0"/>
          <w:sz w:val="10"/>
          <w:szCs w:val="10"/>
          <w14:ligatures w14:val="none"/>
        </w:rPr>
        <w:t>container events</w:t>
      </w:r>
      <w:r w:rsidRPr="00AD7567">
        <w:rPr>
          <w:rFonts w:ascii="Times New Roman" w:eastAsia="Times New Roman" w:hAnsi="Times New Roman" w:cs="Times New Roman"/>
          <w:kern w:val="0"/>
          <w:sz w:val="10"/>
          <w:szCs w:val="10"/>
          <w14:ligatures w14:val="none"/>
        </w:rPr>
        <w:t>? Like doing your own events? Can anyone stop you? No. So there's cracks in the dam there. You can make money.</w:t>
      </w:r>
    </w:p>
    <w:p w:rsidR="00AD7567" w:rsidRPr="00AD7567" w:rsidRDefault="00AD7567" w:rsidP="00AD7567">
      <w:pPr>
        <w:numPr>
          <w:ilvl w:val="0"/>
          <w:numId w:val="8"/>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Say </w:t>
      </w:r>
      <w:r w:rsidRPr="00AD7567">
        <w:rPr>
          <w:rFonts w:ascii="Times New Roman" w:eastAsia="Times New Roman" w:hAnsi="Times New Roman" w:cs="Times New Roman"/>
          <w:b/>
          <w:bCs/>
          <w:kern w:val="0"/>
          <w:sz w:val="10"/>
          <w:szCs w:val="10"/>
          <w14:ligatures w14:val="none"/>
        </w:rPr>
        <w:t>being a connector</w:t>
      </w:r>
      <w:r w:rsidRPr="00AD7567">
        <w:rPr>
          <w:rFonts w:ascii="Times New Roman" w:eastAsia="Times New Roman" w:hAnsi="Times New Roman" w:cs="Times New Roman"/>
          <w:kern w:val="0"/>
          <w:sz w:val="10"/>
          <w:szCs w:val="10"/>
          <w14:ligatures w14:val="none"/>
        </w:rPr>
        <w:t>. Can anyone stop you from being a connector? Fuck no.</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guys, that is why over the years people, have you ever heard it where people will say you should </w:t>
      </w:r>
      <w:r w:rsidRPr="00AD7567">
        <w:rPr>
          <w:rFonts w:ascii="Times New Roman" w:eastAsia="Times New Roman" w:hAnsi="Times New Roman" w:cs="Times New Roman"/>
          <w:b/>
          <w:bCs/>
          <w:kern w:val="0"/>
          <w:sz w:val="10"/>
          <w:szCs w:val="10"/>
          <w14:ligatures w14:val="none"/>
        </w:rPr>
        <w:t>wait until you're rich before you learn social skills or work on your dating life</w:t>
      </w:r>
      <w:r w:rsidRPr="00AD7567">
        <w:rPr>
          <w:rFonts w:ascii="Times New Roman" w:eastAsia="Times New Roman" w:hAnsi="Times New Roman" w:cs="Times New Roman"/>
          <w:kern w:val="0"/>
          <w:sz w:val="10"/>
          <w:szCs w:val="10"/>
          <w14:ligatures w14:val="none"/>
        </w:rPr>
        <w:t xml:space="preserve">? You ever heard that? Yeah. But in reality, all those skills I just taught you , </w:t>
      </w:r>
      <w:r w:rsidRPr="00AD7567">
        <w:rPr>
          <w:rFonts w:ascii="Times New Roman" w:eastAsia="Times New Roman" w:hAnsi="Times New Roman" w:cs="Times New Roman"/>
          <w:b/>
          <w:bCs/>
          <w:kern w:val="0"/>
          <w:sz w:val="10"/>
          <w:szCs w:val="10"/>
          <w14:ligatures w14:val="none"/>
        </w:rPr>
        <w:t>I learned from working on my dating life and I learned from being learning my social skills</w:t>
      </w:r>
      <w:r w:rsidRPr="00AD7567">
        <w:rPr>
          <w:rFonts w:ascii="Times New Roman" w:eastAsia="Times New Roman" w:hAnsi="Times New Roman" w:cs="Times New Roman"/>
          <w:kern w:val="0"/>
          <w:sz w:val="10"/>
          <w:szCs w:val="10"/>
          <w14:ligatures w14:val="none"/>
        </w:rPr>
        <w:t>. So, in reality, what they're telling you when they say to wait to work on dating or social skills because, you know, only when you're rich would people like you, which basically makes you like a target, almost like someone needing a prostitute, needing money for people to like you. But what are they saying? Become like a a a computer programmer till you're 35 and eventually buy love.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Okay, when in reality, look at the skills that I got from working on social skills or dating. Let's see.</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Did I learn about </w:t>
      </w:r>
      <w:r w:rsidRPr="00AD7567">
        <w:rPr>
          <w:rFonts w:ascii="Times New Roman" w:eastAsia="Times New Roman" w:hAnsi="Times New Roman" w:cs="Times New Roman"/>
          <w:b/>
          <w:bCs/>
          <w:kern w:val="0"/>
          <w:sz w:val="10"/>
          <w:szCs w:val="10"/>
          <w14:ligatures w14:val="none"/>
        </w:rPr>
        <w:t>social media</w:t>
      </w:r>
      <w:r w:rsidRPr="00AD7567">
        <w:rPr>
          <w:rFonts w:ascii="Times New Roman" w:eastAsia="Times New Roman" w:hAnsi="Times New Roman" w:cs="Times New Roman"/>
          <w:kern w:val="0"/>
          <w:sz w:val="10"/>
          <w:szCs w:val="10"/>
          <w14:ligatures w14:val="none"/>
        </w:rPr>
        <w:t xml:space="preserve"> from dating and socializing? What do you think? </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Did I learn about </w:t>
      </w:r>
      <w:r w:rsidRPr="00AD7567">
        <w:rPr>
          <w:rFonts w:ascii="Times New Roman" w:eastAsia="Times New Roman" w:hAnsi="Times New Roman" w:cs="Times New Roman"/>
          <w:b/>
          <w:bCs/>
          <w:kern w:val="0"/>
          <w:sz w:val="10"/>
          <w:szCs w:val="10"/>
          <w14:ligatures w14:val="none"/>
        </w:rPr>
        <w:t>personal branding</w:t>
      </w:r>
      <w:r w:rsidRPr="00AD7567">
        <w:rPr>
          <w:rFonts w:ascii="Times New Roman" w:eastAsia="Times New Roman" w:hAnsi="Times New Roman" w:cs="Times New Roman"/>
          <w:kern w:val="0"/>
          <w:sz w:val="10"/>
          <w:szCs w:val="10"/>
          <w14:ligatures w14:val="none"/>
        </w:rPr>
        <w:t xml:space="preserve"> from all the work that I did socializing dating? Yes.</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Did I learn about </w:t>
      </w:r>
      <w:r w:rsidRPr="00AD7567">
        <w:rPr>
          <w:rFonts w:ascii="Times New Roman" w:eastAsia="Times New Roman" w:hAnsi="Times New Roman" w:cs="Times New Roman"/>
          <w:b/>
          <w:bCs/>
          <w:kern w:val="0"/>
          <w:sz w:val="10"/>
          <w:szCs w:val="10"/>
          <w14:ligatures w14:val="none"/>
        </w:rPr>
        <w:t>sales</w:t>
      </w:r>
      <w:r w:rsidRPr="00AD7567">
        <w:rPr>
          <w:rFonts w:ascii="Times New Roman" w:eastAsia="Times New Roman" w:hAnsi="Times New Roman" w:cs="Times New Roman"/>
          <w:kern w:val="0"/>
          <w:sz w:val="10"/>
          <w:szCs w:val="10"/>
          <w14:ligatures w14:val="none"/>
        </w:rPr>
        <w:t xml:space="preserve"> from it? Hell yes, I did.</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Value arbitrage</w:t>
      </w:r>
      <w:r w:rsidRPr="00AD7567">
        <w:rPr>
          <w:rFonts w:ascii="Times New Roman" w:eastAsia="Times New Roman" w:hAnsi="Times New Roman" w:cs="Times New Roman"/>
          <w:kern w:val="0"/>
          <w:sz w:val="10"/>
          <w:szCs w:val="10"/>
          <w14:ligatures w14:val="none"/>
        </w:rPr>
        <w:t>. I learned that from it. I really did guys. I learned how to I I wanted to do better parties from all the people I was meeting out.</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 learned </w:t>
      </w:r>
      <w:r w:rsidRPr="00AD7567">
        <w:rPr>
          <w:rFonts w:ascii="Times New Roman" w:eastAsia="Times New Roman" w:hAnsi="Times New Roman" w:cs="Times New Roman"/>
          <w:b/>
          <w:bCs/>
          <w:kern w:val="0"/>
          <w:sz w:val="10"/>
          <w:szCs w:val="10"/>
          <w14:ligatures w14:val="none"/>
        </w:rPr>
        <w:t>value arbitrage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Public speaking</w:t>
      </w:r>
      <w:r w:rsidRPr="00AD7567">
        <w:rPr>
          <w:rFonts w:ascii="Times New Roman" w:eastAsia="Times New Roman" w:hAnsi="Times New Roman" w:cs="Times New Roman"/>
          <w:kern w:val="0"/>
          <w:sz w:val="10"/>
          <w:szCs w:val="10"/>
          <w14:ligatures w14:val="none"/>
        </w:rPr>
        <w:t xml:space="preserve">. If you go out regularly and you have social skills, how fast do you become a great public speaker? </w:t>
      </w:r>
      <w:r w:rsidRPr="00AD7567">
        <w:rPr>
          <w:rFonts w:ascii="Times New Roman" w:eastAsia="Times New Roman" w:hAnsi="Times New Roman" w:cs="Times New Roman"/>
          <w:b/>
          <w:bCs/>
          <w:kern w:val="0"/>
          <w:sz w:val="10"/>
          <w:szCs w:val="10"/>
          <w14:ligatures w14:val="none"/>
        </w:rPr>
        <w:t>Very fast</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How about </w:t>
      </w:r>
      <w:r w:rsidRPr="00AD7567">
        <w:rPr>
          <w:rFonts w:ascii="Times New Roman" w:eastAsia="Times New Roman" w:hAnsi="Times New Roman" w:cs="Times New Roman"/>
          <w:b/>
          <w:bCs/>
          <w:kern w:val="0"/>
          <w:sz w:val="10"/>
          <w:szCs w:val="10"/>
          <w14:ligatures w14:val="none"/>
        </w:rPr>
        <w:t>swagger</w:t>
      </w:r>
      <w:r w:rsidRPr="00AD7567">
        <w:rPr>
          <w:rFonts w:ascii="Times New Roman" w:eastAsia="Times New Roman" w:hAnsi="Times New Roman" w:cs="Times New Roman"/>
          <w:kern w:val="0"/>
          <w:sz w:val="10"/>
          <w:szCs w:val="10"/>
          <w14:ligatures w14:val="none"/>
        </w:rPr>
        <w:t xml:space="preserve">? Do you learn that? </w:t>
      </w:r>
      <w:r w:rsidRPr="00AD7567">
        <w:rPr>
          <w:rFonts w:ascii="Times New Roman" w:eastAsia="Times New Roman" w:hAnsi="Times New Roman" w:cs="Times New Roman"/>
          <w:b/>
          <w:bCs/>
          <w:kern w:val="0"/>
          <w:sz w:val="10"/>
          <w:szCs w:val="10"/>
          <w14:ligatures w14:val="none"/>
        </w:rPr>
        <w:t>Swagger is big</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Charisma</w:t>
      </w:r>
      <w:r w:rsidRPr="00AD7567">
        <w:rPr>
          <w:rFonts w:ascii="Times New Roman" w:eastAsia="Times New Roman" w:hAnsi="Times New Roman" w:cs="Times New Roman"/>
          <w:kern w:val="0"/>
          <w:sz w:val="10"/>
          <w:szCs w:val="10"/>
          <w14:ligatures w14:val="none"/>
        </w:rPr>
        <w:t xml:space="preserve">, do you learn that from going out working on social skills? </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Networking skills</w:t>
      </w:r>
      <w:r w:rsidRPr="00AD7567">
        <w:rPr>
          <w:rFonts w:ascii="Times New Roman" w:eastAsia="Times New Roman" w:hAnsi="Times New Roman" w:cs="Times New Roman"/>
          <w:kern w:val="0"/>
          <w:sz w:val="10"/>
          <w:szCs w:val="10"/>
          <w14:ligatures w14:val="none"/>
        </w:rPr>
        <w:t>, you learn that from going out.</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Being emotionally regulated</w:t>
      </w:r>
      <w:r w:rsidRPr="00AD7567">
        <w:rPr>
          <w:rFonts w:ascii="Times New Roman" w:eastAsia="Times New Roman" w:hAnsi="Times New Roman" w:cs="Times New Roman"/>
          <w:kern w:val="0"/>
          <w:sz w:val="10"/>
          <w:szCs w:val="10"/>
          <w14:ligatures w14:val="none"/>
        </w:rPr>
        <w:t>, you learn that from going out.</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Social media creation</w:t>
      </w:r>
      <w:r w:rsidRPr="00AD7567">
        <w:rPr>
          <w:rFonts w:ascii="Times New Roman" w:eastAsia="Times New Roman" w:hAnsi="Times New Roman" w:cs="Times New Roman"/>
          <w:kern w:val="0"/>
          <w:sz w:val="10"/>
          <w:szCs w:val="10"/>
          <w14:ligatures w14:val="none"/>
        </w:rPr>
        <w:t>, you learn that from going.</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If you want to have a strong backend for all the people you meet , </w:t>
      </w:r>
      <w:r w:rsidRPr="00AD7567">
        <w:rPr>
          <w:rFonts w:ascii="Times New Roman" w:eastAsia="Times New Roman" w:hAnsi="Times New Roman" w:cs="Times New Roman"/>
          <w:b/>
          <w:bCs/>
          <w:kern w:val="0"/>
          <w:sz w:val="10"/>
          <w:szCs w:val="10"/>
          <w14:ligatures w14:val="none"/>
        </w:rPr>
        <w:t>container events is your back end, your your deeper end funnel</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numPr>
          <w:ilvl w:val="0"/>
          <w:numId w:val="9"/>
        </w:num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b/>
          <w:bCs/>
          <w:kern w:val="0"/>
          <w:sz w:val="10"/>
          <w:szCs w:val="10"/>
          <w14:ligatures w14:val="none"/>
        </w:rPr>
        <w:t>Being a connector</w:t>
      </w:r>
      <w:r w:rsidRPr="00AD7567">
        <w:rPr>
          <w:rFonts w:ascii="Times New Roman" w:eastAsia="Times New Roman" w:hAnsi="Times New Roman" w:cs="Times New Roman"/>
          <w:kern w:val="0"/>
          <w:sz w:val="10"/>
          <w:szCs w:val="10"/>
          <w14:ligatures w14:val="none"/>
        </w:rPr>
        <w:t>, same thing.</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w:t>
      </w:r>
      <w:r w:rsidRPr="00AD7567">
        <w:rPr>
          <w:rFonts w:ascii="Times New Roman" w:eastAsia="Times New Roman" w:hAnsi="Times New Roman" w:cs="Times New Roman"/>
          <w:b/>
          <w:bCs/>
          <w:kern w:val="0"/>
          <w:sz w:val="10"/>
          <w:szCs w:val="10"/>
          <w14:ligatures w14:val="none"/>
        </w:rPr>
        <w:t>all THE SKILLS THAT I GOT FROM GOING OUT MADE MILLIONS</w:t>
      </w:r>
      <w:r w:rsidRPr="00AD7567">
        <w:rPr>
          <w:rFonts w:ascii="Times New Roman" w:eastAsia="Times New Roman" w:hAnsi="Times New Roman" w:cs="Times New Roman"/>
          <w:kern w:val="0"/>
          <w:sz w:val="10"/>
          <w:szCs w:val="10"/>
          <w14:ligatures w14:val="none"/>
        </w:rPr>
        <w:t xml:space="preserve">. And yet they tell you DON'T LEARN TO GO OUT, just get rich. You've got to be a 6'4 gigad millionaire to meet somebody. So just wait until you got rich because you know you don't want to just chase people. The point they're trying to make is that if you're some loser who goes out and gets high at the club on drugs, not learning properly, then, you know, trying to get a date or get laid or whatever, that that's not as healthy as building yourself up in your 20s. I get that. What they're not seeing is that the skills that you learn is why so many of the richest, </w:t>
      </w:r>
      <w:r w:rsidRPr="00AD7567">
        <w:rPr>
          <w:rFonts w:ascii="Times New Roman" w:eastAsia="Times New Roman" w:hAnsi="Times New Roman" w:cs="Times New Roman"/>
          <w:b/>
          <w:bCs/>
          <w:kern w:val="0"/>
          <w:sz w:val="10"/>
          <w:szCs w:val="10"/>
          <w14:ligatures w14:val="none"/>
        </w:rPr>
        <w:t>BEST PEOPLE STUDY MY STUFF</w:t>
      </w:r>
      <w:r w:rsidRPr="00AD7567">
        <w:rPr>
          <w:rFonts w:ascii="Times New Roman" w:eastAsia="Times New Roman" w:hAnsi="Times New Roman" w:cs="Times New Roman"/>
          <w:kern w:val="0"/>
          <w:sz w:val="10"/>
          <w:szCs w:val="10"/>
          <w14:ligatures w14:val="none"/>
        </w:rPr>
        <w:t xml:space="preserve">. It's the truth, guys. The </w:t>
      </w:r>
      <w:r w:rsidRPr="00AD7567">
        <w:rPr>
          <w:rFonts w:ascii="Times New Roman" w:eastAsia="Times New Roman" w:hAnsi="Times New Roman" w:cs="Times New Roman"/>
          <w:b/>
          <w:bCs/>
          <w:kern w:val="0"/>
          <w:sz w:val="10"/>
          <w:szCs w:val="10"/>
          <w14:ligatures w14:val="none"/>
        </w:rPr>
        <w:t>big people that you're watching online study this stuff and got the skills</w:t>
      </w:r>
      <w:r w:rsidRPr="00AD7567">
        <w:rPr>
          <w:rFonts w:ascii="Times New Roman" w:eastAsia="Times New Roman" w:hAnsi="Times New Roman" w:cs="Times New Roman"/>
          <w:kern w:val="0"/>
          <w:sz w:val="10"/>
          <w:szCs w:val="10"/>
          <w14:ligatures w14:val="none"/>
        </w:rPr>
        <w:t xml:space="preserve">. And yet you're not even being taught the truth that there's a </w:t>
      </w:r>
      <w:r w:rsidRPr="00AD7567">
        <w:rPr>
          <w:rFonts w:ascii="Times New Roman" w:eastAsia="Times New Roman" w:hAnsi="Times New Roman" w:cs="Times New Roman"/>
          <w:b/>
          <w:bCs/>
          <w:kern w:val="0"/>
          <w:sz w:val="10"/>
          <w:szCs w:val="10"/>
          <w14:ligatures w14:val="none"/>
        </w:rPr>
        <w:t>crack in the dam</w:t>
      </w:r>
      <w:r w:rsidRPr="00AD7567">
        <w:rPr>
          <w:rFonts w:ascii="Times New Roman" w:eastAsia="Times New Roman" w:hAnsi="Times New Roman" w:cs="Times New Roman"/>
          <w:kern w:val="0"/>
          <w:sz w:val="10"/>
          <w:szCs w:val="10"/>
          <w14:ligatures w14:val="none"/>
        </w:rPr>
        <w:t xml:space="preserve">. You're not being taught the truth that there's </w:t>
      </w:r>
      <w:r w:rsidRPr="00AD7567">
        <w:rPr>
          <w:rFonts w:ascii="Times New Roman" w:eastAsia="Times New Roman" w:hAnsi="Times New Roman" w:cs="Times New Roman"/>
          <w:b/>
          <w:bCs/>
          <w:kern w:val="0"/>
          <w:sz w:val="10"/>
          <w:szCs w:val="10"/>
          <w14:ligatures w14:val="none"/>
        </w:rPr>
        <w:t>no gatekeepers for these skills</w:t>
      </w:r>
      <w:r w:rsidRPr="00AD7567">
        <w:rPr>
          <w:rFonts w:ascii="Times New Roman" w:eastAsia="Times New Roman" w:hAnsi="Times New Roman" w:cs="Times New Roman"/>
          <w:kern w:val="0"/>
          <w:sz w:val="10"/>
          <w:szCs w:val="10"/>
          <w14:ligatures w14:val="none"/>
        </w:rPr>
        <w:t xml:space="preserve">. You're not being taught the truth that you can learn this stuff in your </w:t>
      </w:r>
      <w:r w:rsidRPr="00AD7567">
        <w:rPr>
          <w:rFonts w:ascii="Times New Roman" w:eastAsia="Times New Roman" w:hAnsi="Times New Roman" w:cs="Times New Roman"/>
          <w:b/>
          <w:bCs/>
          <w:kern w:val="0"/>
          <w:sz w:val="10"/>
          <w:szCs w:val="10"/>
          <w14:ligatures w14:val="none"/>
        </w:rPr>
        <w:t>spare time</w:t>
      </w:r>
      <w:r w:rsidRPr="00AD7567">
        <w:rPr>
          <w:rFonts w:ascii="Times New Roman" w:eastAsia="Times New Roman" w:hAnsi="Times New Roman" w:cs="Times New Roman"/>
          <w:kern w:val="0"/>
          <w:sz w:val="10"/>
          <w:szCs w:val="10"/>
          <w14:ligatures w14:val="none"/>
        </w:rPr>
        <w:t xml:space="preserve">. You're not being taught the freaking truth. So you were freaking </w:t>
      </w:r>
      <w:r w:rsidRPr="00AD7567">
        <w:rPr>
          <w:rFonts w:ascii="Times New Roman" w:eastAsia="Times New Roman" w:hAnsi="Times New Roman" w:cs="Times New Roman"/>
          <w:b/>
          <w:bCs/>
          <w:kern w:val="0"/>
          <w:sz w:val="10"/>
          <w:szCs w:val="10"/>
          <w14:ligatures w14:val="none"/>
        </w:rPr>
        <w:t>lied to</w:t>
      </w:r>
      <w:r w:rsidRPr="00AD7567">
        <w:rPr>
          <w:rFonts w:ascii="Times New Roman" w:eastAsia="Times New Roman" w:hAnsi="Times New Roman" w:cs="Times New Roman"/>
          <w:kern w:val="0"/>
          <w:sz w:val="10"/>
          <w:szCs w:val="10"/>
          <w14:ligatures w14:val="none"/>
        </w:rPr>
        <w:t xml:space="preserve"> about a lot of stuff. Awesome looks money thing. All that you were lied to about and </w:t>
      </w:r>
      <w:r w:rsidRPr="00AD7567">
        <w:rPr>
          <w:rFonts w:ascii="Times New Roman" w:eastAsia="Times New Roman" w:hAnsi="Times New Roman" w:cs="Times New Roman"/>
          <w:b/>
          <w:bCs/>
          <w:kern w:val="0"/>
          <w:sz w:val="10"/>
          <w:szCs w:val="10"/>
          <w14:ligatures w14:val="none"/>
        </w:rPr>
        <w:t>I can go out in a freaking wheelchair and crush it</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that's what I'm trying to show you here. Okay. What I'm trying to show you, we've been on a journey looking at starting off, okay, on this journey of trying to get out of the </w:t>
      </w:r>
      <w:r w:rsidRPr="00AD7567">
        <w:rPr>
          <w:rFonts w:ascii="Times New Roman" w:eastAsia="Times New Roman" w:hAnsi="Times New Roman" w:cs="Times New Roman"/>
          <w:b/>
          <w:bCs/>
          <w:kern w:val="0"/>
          <w:sz w:val="10"/>
          <w:szCs w:val="10"/>
          <w14:ligatures w14:val="none"/>
        </w:rPr>
        <w:t>myasma</w:t>
      </w:r>
      <w:r w:rsidRPr="00AD7567">
        <w:rPr>
          <w:rFonts w:ascii="Times New Roman" w:eastAsia="Times New Roman" w:hAnsi="Times New Roman" w:cs="Times New Roman"/>
          <w:kern w:val="0"/>
          <w:sz w:val="10"/>
          <w:szCs w:val="10"/>
          <w14:ligatures w14:val="none"/>
        </w:rPr>
        <w:t xml:space="preserve">, out of the </w:t>
      </w:r>
      <w:r w:rsidRPr="00AD7567">
        <w:rPr>
          <w:rFonts w:ascii="Times New Roman" w:eastAsia="Times New Roman" w:hAnsi="Times New Roman" w:cs="Times New Roman"/>
          <w:b/>
          <w:bCs/>
          <w:kern w:val="0"/>
          <w:sz w:val="10"/>
          <w:szCs w:val="10"/>
          <w14:ligatures w14:val="none"/>
        </w:rPr>
        <w:t>low vibration energy</w:t>
      </w:r>
      <w:r w:rsidRPr="00AD7567">
        <w:rPr>
          <w:rFonts w:ascii="Times New Roman" w:eastAsia="Times New Roman" w:hAnsi="Times New Roman" w:cs="Times New Roman"/>
          <w:kern w:val="0"/>
          <w:sz w:val="10"/>
          <w:szCs w:val="10"/>
          <w14:ligatures w14:val="none"/>
        </w:rPr>
        <w:t xml:space="preserve">, out of </w:t>
      </w:r>
      <w:r w:rsidRPr="00AD7567">
        <w:rPr>
          <w:rFonts w:ascii="Times New Roman" w:eastAsia="Times New Roman" w:hAnsi="Times New Roman" w:cs="Times New Roman"/>
          <w:b/>
          <w:bCs/>
          <w:kern w:val="0"/>
          <w:sz w:val="10"/>
          <w:szCs w:val="10"/>
          <w14:ligatures w14:val="none"/>
        </w:rPr>
        <w:t>low value for time</w:t>
      </w:r>
      <w:r w:rsidRPr="00AD7567">
        <w:rPr>
          <w:rFonts w:ascii="Times New Roman" w:eastAsia="Times New Roman" w:hAnsi="Times New Roman" w:cs="Times New Roman"/>
          <w:kern w:val="0"/>
          <w:sz w:val="10"/>
          <w:szCs w:val="10"/>
          <w14:ligatures w14:val="none"/>
        </w:rPr>
        <w:t xml:space="preserve">, out of being raw for focus, out of being raw for momentum, doing </w:t>
      </w:r>
      <w:r w:rsidRPr="00AD7567">
        <w:rPr>
          <w:rFonts w:ascii="Times New Roman" w:eastAsia="Times New Roman" w:hAnsi="Times New Roman" w:cs="Times New Roman"/>
          <w:b/>
          <w:bCs/>
          <w:kern w:val="0"/>
          <w:sz w:val="10"/>
          <w:szCs w:val="10"/>
          <w14:ligatures w14:val="none"/>
        </w:rPr>
        <w:t>massive audits</w:t>
      </w:r>
      <w:r w:rsidRPr="00AD7567">
        <w:rPr>
          <w:rFonts w:ascii="Times New Roman" w:eastAsia="Times New Roman" w:hAnsi="Times New Roman" w:cs="Times New Roman"/>
          <w:kern w:val="0"/>
          <w:sz w:val="10"/>
          <w:szCs w:val="10"/>
          <w14:ligatures w14:val="none"/>
        </w:rPr>
        <w:t xml:space="preserve">. Then using that </w:t>
      </w:r>
      <w:r w:rsidRPr="00AD7567">
        <w:rPr>
          <w:rFonts w:ascii="Times New Roman" w:eastAsia="Times New Roman" w:hAnsi="Times New Roman" w:cs="Times New Roman"/>
          <w:b/>
          <w:bCs/>
          <w:kern w:val="0"/>
          <w:sz w:val="10"/>
          <w:szCs w:val="10"/>
          <w14:ligatures w14:val="none"/>
        </w:rPr>
        <w:t>spare time effectively</w:t>
      </w:r>
      <w:r w:rsidRPr="00AD7567">
        <w:rPr>
          <w:rFonts w:ascii="Times New Roman" w:eastAsia="Times New Roman" w:hAnsi="Times New Roman" w:cs="Times New Roman"/>
          <w:kern w:val="0"/>
          <w:sz w:val="10"/>
          <w:szCs w:val="10"/>
          <w14:ligatures w14:val="none"/>
        </w:rPr>
        <w:t xml:space="preserve"> on things where there's a </w:t>
      </w:r>
      <w:r w:rsidRPr="00AD7567">
        <w:rPr>
          <w:rFonts w:ascii="Times New Roman" w:eastAsia="Times New Roman" w:hAnsi="Times New Roman" w:cs="Times New Roman"/>
          <w:b/>
          <w:bCs/>
          <w:kern w:val="0"/>
          <w:sz w:val="10"/>
          <w:szCs w:val="10"/>
          <w14:ligatures w14:val="none"/>
        </w:rPr>
        <w:t>crack in the dam</w:t>
      </w:r>
      <w:r w:rsidRPr="00AD7567">
        <w:rPr>
          <w:rFonts w:ascii="Times New Roman" w:eastAsia="Times New Roman" w:hAnsi="Times New Roman" w:cs="Times New Roman"/>
          <w:kern w:val="0"/>
          <w:sz w:val="10"/>
          <w:szCs w:val="10"/>
          <w14:ligatures w14:val="none"/>
        </w:rPr>
        <w:t xml:space="preserve"> and basically uh things where there's </w:t>
      </w:r>
      <w:r w:rsidRPr="00AD7567">
        <w:rPr>
          <w:rFonts w:ascii="Times New Roman" w:eastAsia="Times New Roman" w:hAnsi="Times New Roman" w:cs="Times New Roman"/>
          <w:b/>
          <w:bCs/>
          <w:kern w:val="0"/>
          <w:sz w:val="10"/>
          <w:szCs w:val="10"/>
          <w14:ligatures w14:val="none"/>
        </w:rPr>
        <w:t>no gatekeepers</w:t>
      </w:r>
      <w:r w:rsidRPr="00AD7567">
        <w:rPr>
          <w:rFonts w:ascii="Times New Roman" w:eastAsia="Times New Roman" w:hAnsi="Times New Roman" w:cs="Times New Roman"/>
          <w:kern w:val="0"/>
          <w:sz w:val="10"/>
          <w:szCs w:val="10"/>
          <w14:ligatures w14:val="none"/>
        </w:rPr>
        <w:t xml:space="preserve">, things you can do in your </w:t>
      </w:r>
      <w:r w:rsidRPr="00AD7567">
        <w:rPr>
          <w:rFonts w:ascii="Times New Roman" w:eastAsia="Times New Roman" w:hAnsi="Times New Roman" w:cs="Times New Roman"/>
          <w:b/>
          <w:bCs/>
          <w:kern w:val="0"/>
          <w:sz w:val="10"/>
          <w:szCs w:val="10"/>
          <w14:ligatures w14:val="none"/>
        </w:rPr>
        <w:t>spare time</w:t>
      </w:r>
      <w:r w:rsidRPr="00AD7567">
        <w:rPr>
          <w:rFonts w:ascii="Times New Roman" w:eastAsia="Times New Roman" w:hAnsi="Times New Roman" w:cs="Times New Roman"/>
          <w:kern w:val="0"/>
          <w:sz w:val="10"/>
          <w:szCs w:val="10"/>
          <w14:ligatures w14:val="none"/>
        </w:rPr>
        <w:t xml:space="preserve">. And then going from what to what? Zero. Once you have that base money, you have what do you accumulate? What is it? Starts with the P. What do we accumulate? </w:t>
      </w:r>
      <w:r w:rsidRPr="00AD7567">
        <w:rPr>
          <w:rFonts w:ascii="Times New Roman" w:eastAsia="Times New Roman" w:hAnsi="Times New Roman" w:cs="Times New Roman"/>
          <w:b/>
          <w:bCs/>
          <w:kern w:val="0"/>
          <w:sz w:val="10"/>
          <w:szCs w:val="10"/>
          <w14:ligatures w14:val="none"/>
        </w:rPr>
        <w:t>Principle</w:t>
      </w:r>
      <w:r w:rsidRPr="00AD7567">
        <w:rPr>
          <w:rFonts w:ascii="Times New Roman" w:eastAsia="Times New Roman" w:hAnsi="Times New Roman" w:cs="Times New Roman"/>
          <w:kern w:val="0"/>
          <w:sz w:val="10"/>
          <w:szCs w:val="10"/>
          <w14:ligatures w14:val="none"/>
        </w:rPr>
        <w:t xml:space="preserve">. And then what do we do with the principle? Do we eat the lamb? Eat the little baby apple. No. What do we do? </w:t>
      </w:r>
      <w:r w:rsidRPr="00AD7567">
        <w:rPr>
          <w:rFonts w:ascii="Times New Roman" w:eastAsia="Times New Roman" w:hAnsi="Times New Roman" w:cs="Times New Roman"/>
          <w:b/>
          <w:bCs/>
          <w:kern w:val="0"/>
          <w:sz w:val="10"/>
          <w:szCs w:val="10"/>
          <w14:ligatures w14:val="none"/>
        </w:rPr>
        <w:t>We leave it the freak alone and don't eat it so that we have the time to then just work on the actual business</w:t>
      </w:r>
      <w:r w:rsidRPr="00AD7567">
        <w:rPr>
          <w:rFonts w:ascii="Times New Roman" w:eastAsia="Times New Roman" w:hAnsi="Times New Roman" w:cs="Times New Roman"/>
          <w:kern w:val="0"/>
          <w:sz w:val="10"/>
          <w:szCs w:val="10"/>
          <w14:ligatures w14:val="none"/>
        </w:rPr>
        <w:t xml:space="preserve">. And so maybe, you know, being a YouTuber as an example or coach or uh having a personal brand or whatever, maybe that only gets you to your first couple hundred G's or million or whatever. And again, I can't promise you'll do that. I'm just saying examples of many people that have done it. And so what winds up happening is you get to that and then you put it into having money. A guy like I gazi [Imran Gazi] who you see, you know, having the best watch collection or private planes had a </w:t>
      </w:r>
      <w:r w:rsidRPr="00AD7567">
        <w:rPr>
          <w:rFonts w:ascii="Times New Roman" w:eastAsia="Times New Roman" w:hAnsi="Times New Roman" w:cs="Times New Roman"/>
          <w:b/>
          <w:bCs/>
          <w:kern w:val="0"/>
          <w:sz w:val="10"/>
          <w:szCs w:val="10"/>
          <w14:ligatures w14:val="none"/>
        </w:rPr>
        <w:t>hustle</w:t>
      </w:r>
      <w:r w:rsidRPr="00AD7567">
        <w:rPr>
          <w:rFonts w:ascii="Times New Roman" w:eastAsia="Times New Roman" w:hAnsi="Times New Roman" w:cs="Times New Roman"/>
          <w:kern w:val="0"/>
          <w:sz w:val="10"/>
          <w:szCs w:val="10"/>
          <w14:ligatures w14:val="none"/>
        </w:rPr>
        <w:t xml:space="preserve">. In his case, he did a </w:t>
      </w:r>
      <w:r w:rsidRPr="00AD7567">
        <w:rPr>
          <w:rFonts w:ascii="Times New Roman" w:eastAsia="Times New Roman" w:hAnsi="Times New Roman" w:cs="Times New Roman"/>
          <w:b/>
          <w:bCs/>
          <w:kern w:val="0"/>
          <w:sz w:val="10"/>
          <w:szCs w:val="10"/>
          <w14:ligatures w14:val="none"/>
        </w:rPr>
        <w:t>social media agency</w:t>
      </w:r>
      <w:r w:rsidRPr="00AD7567">
        <w:rPr>
          <w:rFonts w:ascii="Times New Roman" w:eastAsia="Times New Roman" w:hAnsi="Times New Roman" w:cs="Times New Roman"/>
          <w:kern w:val="0"/>
          <w:sz w:val="10"/>
          <w:szCs w:val="10"/>
          <w14:ligatures w14:val="none"/>
        </w:rPr>
        <w:t xml:space="preserve"> that got him enough money to </w:t>
      </w:r>
      <w:r w:rsidRPr="00AD7567">
        <w:rPr>
          <w:rFonts w:ascii="Times New Roman" w:eastAsia="Times New Roman" w:hAnsi="Times New Roman" w:cs="Times New Roman"/>
          <w:b/>
          <w:bCs/>
          <w:kern w:val="0"/>
          <w:sz w:val="10"/>
          <w:szCs w:val="10"/>
          <w14:ligatures w14:val="none"/>
        </w:rPr>
        <w:t>invest</w:t>
      </w:r>
      <w:r w:rsidRPr="00AD7567">
        <w:rPr>
          <w:rFonts w:ascii="Times New Roman" w:eastAsia="Times New Roman" w:hAnsi="Times New Roman" w:cs="Times New Roman"/>
          <w:kern w:val="0"/>
          <w:sz w:val="10"/>
          <w:szCs w:val="10"/>
          <w14:ligatures w14:val="none"/>
        </w:rPr>
        <w:t xml:space="preserve">. He put it in investments and he </w:t>
      </w:r>
      <w:r w:rsidRPr="00AD7567">
        <w:rPr>
          <w:rFonts w:ascii="Times New Roman" w:eastAsia="Times New Roman" w:hAnsi="Times New Roman" w:cs="Times New Roman"/>
          <w:b/>
          <w:bCs/>
          <w:kern w:val="0"/>
          <w:sz w:val="10"/>
          <w:szCs w:val="10"/>
          <w14:ligatures w14:val="none"/>
        </w:rPr>
        <w:t>scaled from there</w:t>
      </w:r>
      <w:r w:rsidRPr="00AD7567">
        <w:rPr>
          <w:rFonts w:ascii="Times New Roman" w:eastAsia="Times New Roman" w:hAnsi="Times New Roman" w:cs="Times New Roman"/>
          <w:kern w:val="0"/>
          <w:sz w:val="10"/>
          <w:szCs w:val="10"/>
          <w14:ligatures w14:val="none"/>
        </w:rPr>
        <w:t xml:space="preserve">. He didn't need something that was from the jump making a gazillion dollars. He just has to </w:t>
      </w:r>
      <w:r w:rsidRPr="00AD7567">
        <w:rPr>
          <w:rFonts w:ascii="Times New Roman" w:eastAsia="Times New Roman" w:hAnsi="Times New Roman" w:cs="Times New Roman"/>
          <w:b/>
          <w:bCs/>
          <w:kern w:val="0"/>
          <w:sz w:val="10"/>
          <w:szCs w:val="10"/>
          <w14:ligatures w14:val="none"/>
        </w:rPr>
        <w:t>get from 0 to one, buy back his time and scale from there</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Now, a higher level that I won't get into today, but we'll cover this weekend is what's called </w:t>
      </w:r>
      <w:r w:rsidRPr="00AD7567">
        <w:rPr>
          <w:rFonts w:ascii="Times New Roman" w:eastAsia="Times New Roman" w:hAnsi="Times New Roman" w:cs="Times New Roman"/>
          <w:b/>
          <w:bCs/>
          <w:kern w:val="0"/>
          <w:sz w:val="10"/>
          <w:szCs w:val="10"/>
          <w14:ligatures w14:val="none"/>
        </w:rPr>
        <w:t>multiple ROIs</w:t>
      </w:r>
      <w:r w:rsidRPr="00AD7567">
        <w:rPr>
          <w:rFonts w:ascii="Times New Roman" w:eastAsia="Times New Roman" w:hAnsi="Times New Roman" w:cs="Times New Roman"/>
          <w:kern w:val="0"/>
          <w:sz w:val="10"/>
          <w:szCs w:val="10"/>
          <w14:ligatures w14:val="none"/>
        </w:rPr>
        <w:t xml:space="preserve">. And everything that you're doing, allowing that to get </w:t>
      </w:r>
      <w:r w:rsidRPr="00AD7567">
        <w:rPr>
          <w:rFonts w:ascii="Times New Roman" w:eastAsia="Times New Roman" w:hAnsi="Times New Roman" w:cs="Times New Roman"/>
          <w:b/>
          <w:bCs/>
          <w:kern w:val="0"/>
          <w:sz w:val="10"/>
          <w:szCs w:val="10"/>
          <w14:ligatures w14:val="none"/>
        </w:rPr>
        <w:t>multiple ROIs</w:t>
      </w:r>
      <w:r w:rsidRPr="00AD7567">
        <w:rPr>
          <w:rFonts w:ascii="Times New Roman" w:eastAsia="Times New Roman" w:hAnsi="Times New Roman" w:cs="Times New Roman"/>
          <w:kern w:val="0"/>
          <w:sz w:val="10"/>
          <w:szCs w:val="10"/>
          <w14:ligatures w14:val="none"/>
        </w:rPr>
        <w:t xml:space="preserve">. Remember, the short version would be back in the day, I'd have instructors that were doing trainings. They'd fly out, they'd have three students, six students, maybe make six or 12 grand. I'd go out to the same city. I'd do a free event. I would do cheap events, expensive events. I'd record them. I'd train instructors during that time. I'd make products out of it, videos out of it, promotional out of it. And I'd come out of there </w:t>
      </w:r>
      <w:r w:rsidRPr="00AD7567">
        <w:rPr>
          <w:rFonts w:ascii="Times New Roman" w:eastAsia="Times New Roman" w:hAnsi="Times New Roman" w:cs="Times New Roman"/>
          <w:b/>
          <w:bCs/>
          <w:kern w:val="0"/>
          <w:sz w:val="10"/>
          <w:szCs w:val="10"/>
          <w14:ligatures w14:val="none"/>
        </w:rPr>
        <w:t>three, 400K out of a weekend</w:t>
      </w:r>
      <w:r w:rsidRPr="00AD7567">
        <w:rPr>
          <w:rFonts w:ascii="Times New Roman" w:eastAsia="Times New Roman" w:hAnsi="Times New Roman" w:cs="Times New Roman"/>
          <w:kern w:val="0"/>
          <w:sz w:val="10"/>
          <w:szCs w:val="10"/>
          <w14:ligatures w14:val="none"/>
        </w:rPr>
        <w:t xml:space="preserve">. And my instructors might come out with 6K to 12K because of what? </w:t>
      </w:r>
      <w:r w:rsidRPr="00AD7567">
        <w:rPr>
          <w:rFonts w:ascii="Times New Roman" w:eastAsia="Times New Roman" w:hAnsi="Times New Roman" w:cs="Times New Roman"/>
          <w:b/>
          <w:bCs/>
          <w:kern w:val="0"/>
          <w:sz w:val="10"/>
          <w:szCs w:val="10"/>
          <w14:ligatures w14:val="none"/>
        </w:rPr>
        <w:t>Multiple ROI</w:t>
      </w:r>
      <w:r w:rsidRPr="00AD7567">
        <w:rPr>
          <w:rFonts w:ascii="Times New Roman" w:eastAsia="Times New Roman" w:hAnsi="Times New Roman" w:cs="Times New Roman"/>
          <w:kern w:val="0"/>
          <w:sz w:val="10"/>
          <w:szCs w:val="10"/>
          <w14:ligatures w14:val="none"/>
        </w:rPr>
        <w:t>.</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 xml:space="preserve">So then what happens at the end of this is that's when you're sitting there having that beautiful flight with your children, </w:t>
      </w:r>
      <w:r w:rsidRPr="00AD7567">
        <w:rPr>
          <w:rFonts w:ascii="Times New Roman" w:eastAsia="Times New Roman" w:hAnsi="Times New Roman" w:cs="Times New Roman"/>
          <w:b/>
          <w:bCs/>
          <w:kern w:val="0"/>
          <w:sz w:val="10"/>
          <w:szCs w:val="10"/>
          <w14:ligatures w14:val="none"/>
        </w:rPr>
        <w:t>getting back your time</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that's when you start to live life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This isn't life</w:t>
      </w:r>
      <w:r w:rsidRPr="00AD7567">
        <w:rPr>
          <w:rFonts w:ascii="Times New Roman" w:eastAsia="Times New Roman" w:hAnsi="Times New Roman" w:cs="Times New Roman"/>
          <w:kern w:val="0"/>
          <w:sz w:val="10"/>
          <w:szCs w:val="10"/>
          <w14:ligatures w14:val="none"/>
        </w:rPr>
        <w:t xml:space="preserve">. That's when you start to live your life. This isn't life. This is shit. You've been </w:t>
      </w:r>
      <w:r w:rsidRPr="00AD7567">
        <w:rPr>
          <w:rFonts w:ascii="Times New Roman" w:eastAsia="Times New Roman" w:hAnsi="Times New Roman" w:cs="Times New Roman"/>
          <w:b/>
          <w:bCs/>
          <w:kern w:val="0"/>
          <w:sz w:val="10"/>
          <w:szCs w:val="10"/>
          <w14:ligatures w14:val="none"/>
        </w:rPr>
        <w:t>brainwashed</w:t>
      </w:r>
      <w:r w:rsidRPr="00AD7567">
        <w:rPr>
          <w:rFonts w:ascii="Times New Roman" w:eastAsia="Times New Roman" w:hAnsi="Times New Roman" w:cs="Times New Roman"/>
          <w:kern w:val="0"/>
          <w:sz w:val="10"/>
          <w:szCs w:val="10"/>
          <w14:ligatures w14:val="none"/>
        </w:rPr>
        <w:t xml:space="preserve">. I'm showing you the </w:t>
      </w:r>
      <w:r w:rsidRPr="00AD7567">
        <w:rPr>
          <w:rFonts w:ascii="Times New Roman" w:eastAsia="Times New Roman" w:hAnsi="Times New Roman" w:cs="Times New Roman"/>
          <w:b/>
          <w:bCs/>
          <w:kern w:val="0"/>
          <w:sz w:val="10"/>
          <w:szCs w:val="10"/>
          <w14:ligatures w14:val="none"/>
        </w:rPr>
        <w:t>template</w:t>
      </w:r>
      <w:r w:rsidRPr="00AD7567">
        <w:rPr>
          <w:rFonts w:ascii="Times New Roman" w:eastAsia="Times New Roman" w:hAnsi="Times New Roman" w:cs="Times New Roman"/>
          <w:kern w:val="0"/>
          <w:sz w:val="10"/>
          <w:szCs w:val="10"/>
          <w14:ligatures w14:val="none"/>
        </w:rPr>
        <w:t xml:space="preserve"> here. I've studied this for </w:t>
      </w:r>
      <w:r w:rsidRPr="00AD7567">
        <w:rPr>
          <w:rFonts w:ascii="Times New Roman" w:eastAsia="Times New Roman" w:hAnsi="Times New Roman" w:cs="Times New Roman"/>
          <w:b/>
          <w:bCs/>
          <w:kern w:val="0"/>
          <w:sz w:val="10"/>
          <w:szCs w:val="10"/>
          <w14:ligatures w14:val="none"/>
        </w:rPr>
        <w:t>20 plus years</w:t>
      </w:r>
      <w:r w:rsidRPr="00AD7567">
        <w:rPr>
          <w:rFonts w:ascii="Times New Roman" w:eastAsia="Times New Roman" w:hAnsi="Times New Roman" w:cs="Times New Roman"/>
          <w:kern w:val="0"/>
          <w:sz w:val="10"/>
          <w:szCs w:val="10"/>
          <w14:ligatures w14:val="none"/>
        </w:rPr>
        <w:t xml:space="preserve">. I'm a </w:t>
      </w:r>
      <w:r w:rsidRPr="00AD7567">
        <w:rPr>
          <w:rFonts w:ascii="Times New Roman" w:eastAsia="Times New Roman" w:hAnsi="Times New Roman" w:cs="Times New Roman"/>
          <w:b/>
          <w:bCs/>
          <w:kern w:val="0"/>
          <w:sz w:val="10"/>
          <w:szCs w:val="10"/>
          <w14:ligatures w14:val="none"/>
        </w:rPr>
        <w:t>walking example</w:t>
      </w:r>
      <w:r w:rsidRPr="00AD7567">
        <w:rPr>
          <w:rFonts w:ascii="Times New Roman" w:eastAsia="Times New Roman" w:hAnsi="Times New Roman" w:cs="Times New Roman"/>
          <w:kern w:val="0"/>
          <w:sz w:val="10"/>
          <w:szCs w:val="10"/>
          <w14:ligatures w14:val="none"/>
        </w:rPr>
        <w:t xml:space="preserve"> of it. I'm not perfect. And knowing me, I pick a lot of controversial stuff and I walk the edge. I'll probably maybe someday I'll go bankrupt or I'll be fucked. And guess what'll happen after that? </w:t>
      </w:r>
      <w:r w:rsidRPr="00AD7567">
        <w:rPr>
          <w:rFonts w:ascii="Times New Roman" w:eastAsia="Times New Roman" w:hAnsi="Times New Roman" w:cs="Times New Roman"/>
          <w:b/>
          <w:bCs/>
          <w:kern w:val="0"/>
          <w:sz w:val="10"/>
          <w:szCs w:val="10"/>
          <w14:ligatures w14:val="none"/>
        </w:rPr>
        <w:t>I'll build back</w:t>
      </w:r>
      <w:r w:rsidRPr="00AD7567">
        <w:rPr>
          <w:rFonts w:ascii="Times New Roman" w:eastAsia="Times New Roman" w:hAnsi="Times New Roman" w:cs="Times New Roman"/>
          <w:kern w:val="0"/>
          <w:sz w:val="10"/>
          <w:szCs w:val="10"/>
          <w14:ligatures w14:val="none"/>
        </w:rPr>
        <w:t xml:space="preserve">. And I've done it before and I get embarrassed and I'm not perfect. I'm not claiming to be perfect , but I've learned from I chose to do some of the hardest niches, controversial content, etc., etc., because I believe. So, I chose to walk to play on </w:t>
      </w:r>
      <w:r w:rsidRPr="00AD7567">
        <w:rPr>
          <w:rFonts w:ascii="Times New Roman" w:eastAsia="Times New Roman" w:hAnsi="Times New Roman" w:cs="Times New Roman"/>
          <w:b/>
          <w:bCs/>
          <w:kern w:val="0"/>
          <w:sz w:val="10"/>
          <w:szCs w:val="10"/>
          <w14:ligatures w14:val="none"/>
        </w:rPr>
        <w:t>hard mode</w:t>
      </w:r>
      <w:r w:rsidRPr="00AD7567">
        <w:rPr>
          <w:rFonts w:ascii="Times New Roman" w:eastAsia="Times New Roman" w:hAnsi="Times New Roman" w:cs="Times New Roman"/>
          <w:kern w:val="0"/>
          <w:sz w:val="10"/>
          <w:szCs w:val="10"/>
          <w14:ligatures w14:val="none"/>
        </w:rPr>
        <w:t xml:space="preserve">. And that has pros and cons. You know, sometimes you walk along a little thin tight rope. Maybe you fall off. It could happen to me. But have you guys seen how </w:t>
      </w:r>
      <w:r w:rsidRPr="00AD7567">
        <w:rPr>
          <w:rFonts w:ascii="Times New Roman" w:eastAsia="Times New Roman" w:hAnsi="Times New Roman" w:cs="Times New Roman"/>
          <w:b/>
          <w:bCs/>
          <w:kern w:val="0"/>
          <w:sz w:val="10"/>
          <w:szCs w:val="10"/>
          <w14:ligatures w14:val="none"/>
        </w:rPr>
        <w:t>every time I fell off, I got back on and kept going</w:t>
      </w:r>
      <w:r w:rsidRPr="00AD7567">
        <w:rPr>
          <w:rFonts w:ascii="Times New Roman" w:eastAsia="Times New Roman" w:hAnsi="Times New Roman" w:cs="Times New Roman"/>
          <w:kern w:val="0"/>
          <w:sz w:val="10"/>
          <w:szCs w:val="10"/>
          <w14:ligatures w14:val="none"/>
        </w:rPr>
        <w:t xml:space="preserve">? Do you guys see how </w:t>
      </w:r>
      <w:r w:rsidRPr="00AD7567">
        <w:rPr>
          <w:rFonts w:ascii="Times New Roman" w:eastAsia="Times New Roman" w:hAnsi="Times New Roman" w:cs="Times New Roman"/>
          <w:b/>
          <w:bCs/>
          <w:kern w:val="0"/>
          <w:sz w:val="10"/>
          <w:szCs w:val="10"/>
          <w14:ligatures w14:val="none"/>
        </w:rPr>
        <w:t>my skills improve, my passion improves, my energy improves</w:t>
      </w:r>
      <w:r w:rsidRPr="00AD7567">
        <w:rPr>
          <w:rFonts w:ascii="Times New Roman" w:eastAsia="Times New Roman" w:hAnsi="Times New Roman" w:cs="Times New Roman"/>
          <w:kern w:val="0"/>
          <w:sz w:val="10"/>
          <w:szCs w:val="10"/>
          <w14:ligatures w14:val="none"/>
        </w:rPr>
        <w:t xml:space="preserve">? That's the life that I want for you guys. I want you to </w:t>
      </w:r>
      <w:r w:rsidRPr="00AD7567">
        <w:rPr>
          <w:rFonts w:ascii="Times New Roman" w:eastAsia="Times New Roman" w:hAnsi="Times New Roman" w:cs="Times New Roman"/>
          <w:b/>
          <w:bCs/>
          <w:kern w:val="0"/>
          <w:sz w:val="10"/>
          <w:szCs w:val="10"/>
          <w14:ligatures w14:val="none"/>
        </w:rPr>
        <w:t>actually live</w:t>
      </w:r>
      <w:r w:rsidRPr="00AD7567">
        <w:rPr>
          <w:rFonts w:ascii="Times New Roman" w:eastAsia="Times New Roman" w:hAnsi="Times New Roman" w:cs="Times New Roman"/>
          <w:kern w:val="0"/>
          <w:sz w:val="10"/>
          <w:szCs w:val="10"/>
          <w14:ligatures w14:val="none"/>
        </w:rPr>
        <w:t xml:space="preserve">. Say the word actually live. </w:t>
      </w:r>
      <w:r w:rsidRPr="00AD7567">
        <w:rPr>
          <w:rFonts w:ascii="Times New Roman" w:eastAsia="Times New Roman" w:hAnsi="Times New Roman" w:cs="Times New Roman"/>
          <w:b/>
          <w:bCs/>
          <w:kern w:val="0"/>
          <w:sz w:val="10"/>
          <w:szCs w:val="10"/>
          <w14:ligatures w14:val="none"/>
        </w:rPr>
        <w:t>Start living</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Stop dying</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Start living</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Stop dying</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Take Satan's fat shit out of my mouth</w:t>
      </w:r>
      <w:r w:rsidRPr="00AD7567">
        <w:rPr>
          <w:rFonts w:ascii="Times New Roman" w:eastAsia="Times New Roman" w:hAnsi="Times New Roman" w:cs="Times New Roman"/>
          <w:kern w:val="0"/>
          <w:sz w:val="10"/>
          <w:szCs w:val="10"/>
          <w14:ligatures w14:val="none"/>
        </w:rPr>
        <w:t>. Is really what I'm saying at a core. So much more to share, guys. So much more potency. So much more genesis energy. So much more zero to one.</w:t>
      </w:r>
    </w:p>
    <w:p w:rsidR="00AD7567" w:rsidRPr="00AD7567" w:rsidRDefault="00AD7567" w:rsidP="00AD7567">
      <w:pPr>
        <w:spacing w:afterLines="20" w:after="48" w:line="240" w:lineRule="auto"/>
        <w:rPr>
          <w:rFonts w:ascii="Times New Roman" w:eastAsia="Times New Roman" w:hAnsi="Times New Roman" w:cs="Times New Roman"/>
          <w:kern w:val="0"/>
          <w:sz w:val="10"/>
          <w:szCs w:val="10"/>
          <w14:ligatures w14:val="none"/>
        </w:rPr>
      </w:pPr>
      <w:r w:rsidRPr="00AD7567">
        <w:rPr>
          <w:rFonts w:ascii="Times New Roman" w:eastAsia="Times New Roman" w:hAnsi="Times New Roman" w:cs="Times New Roman"/>
          <w:kern w:val="0"/>
          <w:sz w:val="10"/>
          <w:szCs w:val="10"/>
          <w14:ligatures w14:val="none"/>
        </w:rPr>
        <w:t>But do you guys see the path? Do you see it? Do you believe? Is it possible? One of my favorite movies from the edge, Anthony, he says, "</w:t>
      </w:r>
      <w:r w:rsidRPr="00AD7567">
        <w:rPr>
          <w:rFonts w:ascii="Times New Roman" w:eastAsia="Times New Roman" w:hAnsi="Times New Roman" w:cs="Times New Roman"/>
          <w:b/>
          <w:bCs/>
          <w:kern w:val="0"/>
          <w:sz w:val="10"/>
          <w:szCs w:val="10"/>
          <w14:ligatures w14:val="none"/>
        </w:rPr>
        <w:t>What one man could do</w:t>
      </w:r>
      <w:r w:rsidRPr="00AD7567">
        <w:rPr>
          <w:rFonts w:ascii="Times New Roman" w:eastAsia="Times New Roman" w:hAnsi="Times New Roman" w:cs="Times New Roman"/>
          <w:kern w:val="0"/>
          <w:sz w:val="10"/>
          <w:szCs w:val="10"/>
          <w14:ligatures w14:val="none"/>
        </w:rPr>
        <w:t>," "</w:t>
      </w:r>
      <w:r w:rsidRPr="00AD7567">
        <w:rPr>
          <w:rFonts w:ascii="Times New Roman" w:eastAsia="Times New Roman" w:hAnsi="Times New Roman" w:cs="Times New Roman"/>
          <w:b/>
          <w:bCs/>
          <w:kern w:val="0"/>
          <w:sz w:val="10"/>
          <w:szCs w:val="10"/>
          <w14:ligatures w14:val="none"/>
        </w:rPr>
        <w:t>I never can do</w:t>
      </w:r>
      <w:r w:rsidRPr="00AD7567">
        <w:rPr>
          <w:rFonts w:ascii="Times New Roman" w:eastAsia="Times New Roman" w:hAnsi="Times New Roman" w:cs="Times New Roman"/>
          <w:kern w:val="0"/>
          <w:sz w:val="10"/>
          <w:szCs w:val="10"/>
          <w14:ligatures w14:val="none"/>
        </w:rPr>
        <w:t>". Say, "</w:t>
      </w:r>
      <w:r w:rsidRPr="00AD7567">
        <w:rPr>
          <w:rFonts w:ascii="Times New Roman" w:eastAsia="Times New Roman" w:hAnsi="Times New Roman" w:cs="Times New Roman"/>
          <w:b/>
          <w:bCs/>
          <w:kern w:val="0"/>
          <w:sz w:val="10"/>
          <w:szCs w:val="10"/>
          <w14:ligatures w14:val="none"/>
        </w:rPr>
        <w:t>I'm going to kill the bear</w:t>
      </w:r>
      <w:r w:rsidRPr="00AD7567">
        <w:rPr>
          <w:rFonts w:ascii="Times New Roman" w:eastAsia="Times New Roman" w:hAnsi="Times New Roman" w:cs="Times New Roman"/>
          <w:kern w:val="0"/>
          <w:sz w:val="10"/>
          <w:szCs w:val="10"/>
          <w14:ligatures w14:val="none"/>
        </w:rPr>
        <w:t>". Say, "</w:t>
      </w:r>
      <w:r w:rsidRPr="00AD7567">
        <w:rPr>
          <w:rFonts w:ascii="Times New Roman" w:eastAsia="Times New Roman" w:hAnsi="Times New Roman" w:cs="Times New Roman"/>
          <w:b/>
          <w:bCs/>
          <w:kern w:val="0"/>
          <w:sz w:val="10"/>
          <w:szCs w:val="10"/>
          <w14:ligatures w14:val="none"/>
        </w:rPr>
        <w:t>I'm going to kill the fucking bear</w:t>
      </w:r>
      <w:r w:rsidRPr="00AD7567">
        <w:rPr>
          <w:rFonts w:ascii="Times New Roman" w:eastAsia="Times New Roman" w:hAnsi="Times New Roman" w:cs="Times New Roman"/>
          <w:kern w:val="0"/>
          <w:sz w:val="10"/>
          <w:szCs w:val="10"/>
          <w14:ligatures w14:val="none"/>
        </w:rPr>
        <w:t>". Say, "</w:t>
      </w:r>
      <w:r w:rsidRPr="00AD7567">
        <w:rPr>
          <w:rFonts w:ascii="Times New Roman" w:eastAsia="Times New Roman" w:hAnsi="Times New Roman" w:cs="Times New Roman"/>
          <w:b/>
          <w:bCs/>
          <w:kern w:val="0"/>
          <w:sz w:val="10"/>
          <w:szCs w:val="10"/>
          <w14:ligatures w14:val="none"/>
        </w:rPr>
        <w:t>Today I'm going to kill the fucking</w:t>
      </w:r>
      <w:r w:rsidRPr="00AD7567">
        <w:rPr>
          <w:rFonts w:ascii="Times New Roman" w:eastAsia="Times New Roman" w:hAnsi="Times New Roman" w:cs="Times New Roman"/>
          <w:kern w:val="0"/>
          <w:sz w:val="10"/>
          <w:szCs w:val="10"/>
          <w14:ligatures w14:val="none"/>
        </w:rPr>
        <w:t xml:space="preserve">". Okay. And what one woman could do, another could do. And I'll tell you straight up, guys. That's what I'm getting at. </w:t>
      </w:r>
      <w:r w:rsidRPr="00AD7567">
        <w:rPr>
          <w:rFonts w:ascii="Times New Roman" w:eastAsia="Times New Roman" w:hAnsi="Times New Roman" w:cs="Times New Roman"/>
          <w:b/>
          <w:bCs/>
          <w:kern w:val="0"/>
          <w:sz w:val="10"/>
          <w:szCs w:val="10"/>
          <w14:ligatures w14:val="none"/>
        </w:rPr>
        <w:t>You have the potential</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It's all there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It can be done</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It's your choice</w:t>
      </w:r>
      <w:r w:rsidRPr="00AD7567">
        <w:rPr>
          <w:rFonts w:ascii="Times New Roman" w:eastAsia="Times New Roman" w:hAnsi="Times New Roman" w:cs="Times New Roman"/>
          <w:kern w:val="0"/>
          <w:sz w:val="10"/>
          <w:szCs w:val="10"/>
          <w14:ligatures w14:val="none"/>
        </w:rPr>
        <w:t xml:space="preserve">. We presented you with </w:t>
      </w:r>
      <w:r w:rsidRPr="00AD7567">
        <w:rPr>
          <w:rFonts w:ascii="Times New Roman" w:eastAsia="Times New Roman" w:hAnsi="Times New Roman" w:cs="Times New Roman"/>
          <w:b/>
          <w:bCs/>
          <w:kern w:val="0"/>
          <w:sz w:val="10"/>
          <w:szCs w:val="10"/>
          <w14:ligatures w14:val="none"/>
        </w:rPr>
        <w:t>two paths</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A path to heaven and a path to hell</w:t>
      </w:r>
      <w:r w:rsidRPr="00AD7567">
        <w:rPr>
          <w:rFonts w:ascii="Times New Roman" w:eastAsia="Times New Roman" w:hAnsi="Times New Roman" w:cs="Times New Roman"/>
          <w:kern w:val="0"/>
          <w:sz w:val="10"/>
          <w:szCs w:val="10"/>
          <w14:ligatures w14:val="none"/>
        </w:rPr>
        <w:t xml:space="preserve">. </w:t>
      </w:r>
      <w:r w:rsidRPr="00AD7567">
        <w:rPr>
          <w:rFonts w:ascii="Times New Roman" w:eastAsia="Times New Roman" w:hAnsi="Times New Roman" w:cs="Times New Roman"/>
          <w:b/>
          <w:bCs/>
          <w:kern w:val="0"/>
          <w:sz w:val="10"/>
          <w:szCs w:val="10"/>
          <w14:ligatures w14:val="none"/>
        </w:rPr>
        <w:t>A path to a private flight with your kids through Alaska and a path to a shit infused nursing home</w:t>
      </w:r>
      <w:r w:rsidRPr="00AD7567">
        <w:rPr>
          <w:rFonts w:ascii="Times New Roman" w:eastAsia="Times New Roman" w:hAnsi="Times New Roman" w:cs="Times New Roman"/>
          <w:kern w:val="0"/>
          <w:sz w:val="10"/>
          <w:szCs w:val="10"/>
          <w14:ligatures w14:val="none"/>
        </w:rPr>
        <w:t xml:space="preserve">. And </w:t>
      </w:r>
      <w:r w:rsidRPr="00AD7567">
        <w:rPr>
          <w:rFonts w:ascii="Times New Roman" w:eastAsia="Times New Roman" w:hAnsi="Times New Roman" w:cs="Times New Roman"/>
          <w:b/>
          <w:bCs/>
          <w:kern w:val="0"/>
          <w:sz w:val="10"/>
          <w:szCs w:val="10"/>
          <w14:ligatures w14:val="none"/>
        </w:rPr>
        <w:t>it's your choice</w:t>
      </w:r>
      <w:r w:rsidRPr="00AD7567">
        <w:rPr>
          <w:rFonts w:ascii="Times New Roman" w:eastAsia="Times New Roman" w:hAnsi="Times New Roman" w:cs="Times New Roman"/>
          <w:kern w:val="0"/>
          <w:sz w:val="10"/>
          <w:szCs w:val="10"/>
          <w14:ligatures w14:val="none"/>
        </w:rPr>
        <w:t xml:space="preserve">. And what I say to you ultimately, like talking to Neo in the Matrix, the </w:t>
      </w:r>
      <w:r w:rsidRPr="00AD7567">
        <w:rPr>
          <w:rFonts w:ascii="Times New Roman" w:eastAsia="Times New Roman" w:hAnsi="Times New Roman" w:cs="Times New Roman"/>
          <w:b/>
          <w:bCs/>
          <w:kern w:val="0"/>
          <w:sz w:val="10"/>
          <w:szCs w:val="10"/>
          <w14:ligatures w14:val="none"/>
        </w:rPr>
        <w:t>choice is yours</w:t>
      </w:r>
      <w:r w:rsidRPr="00AD7567">
        <w:rPr>
          <w:rFonts w:ascii="Times New Roman" w:eastAsia="Times New Roman" w:hAnsi="Times New Roman" w:cs="Times New Roman"/>
          <w:kern w:val="0"/>
          <w:sz w:val="10"/>
          <w:szCs w:val="10"/>
          <w14:ligatures w14:val="none"/>
        </w:rPr>
        <w:t>, guys. It's up to you.</w:t>
      </w:r>
    </w:p>
    <w:p w:rsidR="00BC7377" w:rsidRPr="00AD7567" w:rsidRDefault="00BC7377" w:rsidP="00AD7567">
      <w:pPr>
        <w:spacing w:afterLines="20" w:after="48" w:line="240" w:lineRule="auto"/>
        <w:rPr>
          <w:sz w:val="10"/>
          <w:szCs w:val="10"/>
        </w:rPr>
      </w:pPr>
    </w:p>
    <w:sectPr w:rsidR="00BC7377" w:rsidRPr="00AD7567" w:rsidSect="00BC737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5AD8" w:rsidRDefault="00A25AD8" w:rsidP="00BC7377">
      <w:pPr>
        <w:spacing w:after="0" w:line="240" w:lineRule="auto"/>
      </w:pPr>
      <w:r>
        <w:separator/>
      </w:r>
    </w:p>
  </w:endnote>
  <w:endnote w:type="continuationSeparator" w:id="0">
    <w:p w:rsidR="00A25AD8" w:rsidRDefault="00A25AD8" w:rsidP="00BC7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7377" w:rsidRDefault="00BC7377">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rsidR="00BC7377" w:rsidRDefault="00BC7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5AD8" w:rsidRDefault="00A25AD8" w:rsidP="00BC7377">
      <w:pPr>
        <w:spacing w:after="0" w:line="240" w:lineRule="auto"/>
      </w:pPr>
      <w:r>
        <w:separator/>
      </w:r>
    </w:p>
  </w:footnote>
  <w:footnote w:type="continuationSeparator" w:id="0">
    <w:p w:rsidR="00A25AD8" w:rsidRDefault="00A25AD8" w:rsidP="00BC7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02A"/>
    <w:multiLevelType w:val="multilevel"/>
    <w:tmpl w:val="07C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91AB5"/>
    <w:multiLevelType w:val="multilevel"/>
    <w:tmpl w:val="990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0209F"/>
    <w:multiLevelType w:val="multilevel"/>
    <w:tmpl w:val="7AD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E5DA7"/>
    <w:multiLevelType w:val="multilevel"/>
    <w:tmpl w:val="2AA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B6AF2"/>
    <w:multiLevelType w:val="multilevel"/>
    <w:tmpl w:val="082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20195"/>
    <w:multiLevelType w:val="multilevel"/>
    <w:tmpl w:val="99B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F2D60"/>
    <w:multiLevelType w:val="multilevel"/>
    <w:tmpl w:val="E3E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D1B22"/>
    <w:multiLevelType w:val="multilevel"/>
    <w:tmpl w:val="187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9542F"/>
    <w:multiLevelType w:val="multilevel"/>
    <w:tmpl w:val="D35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864632">
    <w:abstractNumId w:val="0"/>
  </w:num>
  <w:num w:numId="2" w16cid:durableId="718044722">
    <w:abstractNumId w:val="7"/>
  </w:num>
  <w:num w:numId="3" w16cid:durableId="2070960078">
    <w:abstractNumId w:val="1"/>
  </w:num>
  <w:num w:numId="4" w16cid:durableId="1327899654">
    <w:abstractNumId w:val="4"/>
  </w:num>
  <w:num w:numId="5" w16cid:durableId="85082476">
    <w:abstractNumId w:val="2"/>
  </w:num>
  <w:num w:numId="6" w16cid:durableId="1825660208">
    <w:abstractNumId w:val="8"/>
  </w:num>
  <w:num w:numId="7" w16cid:durableId="1591507007">
    <w:abstractNumId w:val="5"/>
  </w:num>
  <w:num w:numId="8" w16cid:durableId="821386495">
    <w:abstractNumId w:val="3"/>
  </w:num>
  <w:num w:numId="9" w16cid:durableId="365259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67"/>
    <w:rsid w:val="00881B27"/>
    <w:rsid w:val="009C5B3B"/>
    <w:rsid w:val="00A25AD8"/>
    <w:rsid w:val="00AD7567"/>
    <w:rsid w:val="00BC7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21157D5-09EE-F743-B95A-359A240A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7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7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377"/>
    <w:rPr>
      <w:rFonts w:eastAsiaTheme="majorEastAsia" w:cstheme="majorBidi"/>
      <w:color w:val="272727" w:themeColor="text1" w:themeTint="D8"/>
    </w:rPr>
  </w:style>
  <w:style w:type="paragraph" w:styleId="Title">
    <w:name w:val="Title"/>
    <w:basedOn w:val="Normal"/>
    <w:next w:val="Normal"/>
    <w:link w:val="TitleChar"/>
    <w:uiPriority w:val="10"/>
    <w:qFormat/>
    <w:rsid w:val="00BC7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377"/>
    <w:pPr>
      <w:spacing w:before="160"/>
      <w:jc w:val="center"/>
    </w:pPr>
    <w:rPr>
      <w:i/>
      <w:iCs/>
      <w:color w:val="404040" w:themeColor="text1" w:themeTint="BF"/>
    </w:rPr>
  </w:style>
  <w:style w:type="character" w:customStyle="1" w:styleId="QuoteChar">
    <w:name w:val="Quote Char"/>
    <w:basedOn w:val="DefaultParagraphFont"/>
    <w:link w:val="Quote"/>
    <w:uiPriority w:val="29"/>
    <w:rsid w:val="00BC7377"/>
    <w:rPr>
      <w:i/>
      <w:iCs/>
      <w:color w:val="404040" w:themeColor="text1" w:themeTint="BF"/>
    </w:rPr>
  </w:style>
  <w:style w:type="paragraph" w:styleId="ListParagraph">
    <w:name w:val="List Paragraph"/>
    <w:basedOn w:val="Normal"/>
    <w:uiPriority w:val="34"/>
    <w:qFormat/>
    <w:rsid w:val="00BC7377"/>
    <w:pPr>
      <w:ind w:left="720"/>
      <w:contextualSpacing/>
    </w:pPr>
  </w:style>
  <w:style w:type="character" w:styleId="IntenseEmphasis">
    <w:name w:val="Intense Emphasis"/>
    <w:basedOn w:val="DefaultParagraphFont"/>
    <w:uiPriority w:val="21"/>
    <w:qFormat/>
    <w:rsid w:val="00BC7377"/>
    <w:rPr>
      <w:i/>
      <w:iCs/>
      <w:color w:val="0F4761" w:themeColor="accent1" w:themeShade="BF"/>
    </w:rPr>
  </w:style>
  <w:style w:type="paragraph" w:styleId="IntenseQuote">
    <w:name w:val="Intense Quote"/>
    <w:basedOn w:val="Normal"/>
    <w:next w:val="Normal"/>
    <w:link w:val="IntenseQuoteChar"/>
    <w:uiPriority w:val="30"/>
    <w:qFormat/>
    <w:rsid w:val="00BC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377"/>
    <w:rPr>
      <w:i/>
      <w:iCs/>
      <w:color w:val="0F4761" w:themeColor="accent1" w:themeShade="BF"/>
    </w:rPr>
  </w:style>
  <w:style w:type="character" w:styleId="IntenseReference">
    <w:name w:val="Intense Reference"/>
    <w:basedOn w:val="DefaultParagraphFont"/>
    <w:uiPriority w:val="32"/>
    <w:qFormat/>
    <w:rsid w:val="00BC7377"/>
    <w:rPr>
      <w:b/>
      <w:bCs/>
      <w:smallCaps/>
      <w:color w:val="0F4761" w:themeColor="accent1" w:themeShade="BF"/>
      <w:spacing w:val="5"/>
    </w:rPr>
  </w:style>
  <w:style w:type="paragraph" w:styleId="Header">
    <w:name w:val="header"/>
    <w:basedOn w:val="Normal"/>
    <w:link w:val="HeaderChar"/>
    <w:uiPriority w:val="99"/>
    <w:unhideWhenUsed/>
    <w:rsid w:val="00BC7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377"/>
  </w:style>
  <w:style w:type="paragraph" w:styleId="Footer">
    <w:name w:val="footer"/>
    <w:basedOn w:val="Normal"/>
    <w:link w:val="FooterChar"/>
    <w:uiPriority w:val="99"/>
    <w:unhideWhenUsed/>
    <w:rsid w:val="00BC7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377"/>
  </w:style>
  <w:style w:type="paragraph" w:customStyle="1" w:styleId="msonormal0">
    <w:name w:val="msonormal"/>
    <w:basedOn w:val="Normal"/>
    <w:rsid w:val="00AD756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75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9252">
    <w:name w:val="citation-9252"/>
    <w:basedOn w:val="DefaultParagraphFont"/>
    <w:rsid w:val="00AD7567"/>
  </w:style>
  <w:style w:type="character" w:customStyle="1" w:styleId="citation-9251">
    <w:name w:val="citation-9251"/>
    <w:basedOn w:val="DefaultParagraphFont"/>
    <w:rsid w:val="00AD7567"/>
  </w:style>
  <w:style w:type="character" w:customStyle="1" w:styleId="citation-9250">
    <w:name w:val="citation-9250"/>
    <w:basedOn w:val="DefaultParagraphFont"/>
    <w:rsid w:val="00AD7567"/>
  </w:style>
  <w:style w:type="character" w:customStyle="1" w:styleId="citation-9249">
    <w:name w:val="citation-9249"/>
    <w:basedOn w:val="DefaultParagraphFont"/>
    <w:rsid w:val="00AD7567"/>
  </w:style>
  <w:style w:type="character" w:customStyle="1" w:styleId="citation-9248">
    <w:name w:val="citation-9248"/>
    <w:basedOn w:val="DefaultParagraphFont"/>
    <w:rsid w:val="00AD7567"/>
  </w:style>
  <w:style w:type="character" w:customStyle="1" w:styleId="citation-9247">
    <w:name w:val="citation-9247"/>
    <w:basedOn w:val="DefaultParagraphFont"/>
    <w:rsid w:val="00AD7567"/>
  </w:style>
  <w:style w:type="character" w:customStyle="1" w:styleId="citation-9246">
    <w:name w:val="citation-9246"/>
    <w:basedOn w:val="DefaultParagraphFont"/>
    <w:rsid w:val="00AD7567"/>
  </w:style>
  <w:style w:type="character" w:customStyle="1" w:styleId="citation-9245">
    <w:name w:val="citation-9245"/>
    <w:basedOn w:val="DefaultParagraphFont"/>
    <w:rsid w:val="00AD7567"/>
  </w:style>
  <w:style w:type="character" w:customStyle="1" w:styleId="citation-9244">
    <w:name w:val="citation-9244"/>
    <w:basedOn w:val="DefaultParagraphFont"/>
    <w:rsid w:val="00AD7567"/>
  </w:style>
  <w:style w:type="character" w:customStyle="1" w:styleId="citation-9243">
    <w:name w:val="citation-9243"/>
    <w:basedOn w:val="DefaultParagraphFont"/>
    <w:rsid w:val="00AD7567"/>
  </w:style>
  <w:style w:type="character" w:customStyle="1" w:styleId="citation-9242">
    <w:name w:val="citation-9242"/>
    <w:basedOn w:val="DefaultParagraphFont"/>
    <w:rsid w:val="00AD7567"/>
  </w:style>
  <w:style w:type="character" w:customStyle="1" w:styleId="citation-9241">
    <w:name w:val="citation-9241"/>
    <w:basedOn w:val="DefaultParagraphFont"/>
    <w:rsid w:val="00AD7567"/>
  </w:style>
  <w:style w:type="character" w:customStyle="1" w:styleId="citation-9240">
    <w:name w:val="citation-9240"/>
    <w:basedOn w:val="DefaultParagraphFont"/>
    <w:rsid w:val="00AD7567"/>
  </w:style>
  <w:style w:type="character" w:customStyle="1" w:styleId="citation-9239">
    <w:name w:val="citation-9239"/>
    <w:basedOn w:val="DefaultParagraphFont"/>
    <w:rsid w:val="00AD7567"/>
  </w:style>
  <w:style w:type="character" w:customStyle="1" w:styleId="citation-9238">
    <w:name w:val="citation-9238"/>
    <w:basedOn w:val="DefaultParagraphFont"/>
    <w:rsid w:val="00AD7567"/>
  </w:style>
  <w:style w:type="character" w:customStyle="1" w:styleId="citation-9237">
    <w:name w:val="citation-9237"/>
    <w:basedOn w:val="DefaultParagraphFont"/>
    <w:rsid w:val="00AD7567"/>
  </w:style>
  <w:style w:type="character" w:customStyle="1" w:styleId="citation-9236">
    <w:name w:val="citation-9236"/>
    <w:basedOn w:val="DefaultParagraphFont"/>
    <w:rsid w:val="00AD7567"/>
  </w:style>
  <w:style w:type="character" w:customStyle="1" w:styleId="citation-9235">
    <w:name w:val="citation-9235"/>
    <w:basedOn w:val="DefaultParagraphFont"/>
    <w:rsid w:val="00AD7567"/>
  </w:style>
  <w:style w:type="character" w:customStyle="1" w:styleId="citation-9234">
    <w:name w:val="citation-9234"/>
    <w:basedOn w:val="DefaultParagraphFont"/>
    <w:rsid w:val="00AD7567"/>
  </w:style>
  <w:style w:type="character" w:customStyle="1" w:styleId="citation-9233">
    <w:name w:val="citation-9233"/>
    <w:basedOn w:val="DefaultParagraphFont"/>
    <w:rsid w:val="00AD7567"/>
  </w:style>
  <w:style w:type="character" w:customStyle="1" w:styleId="citation-9232">
    <w:name w:val="citation-9232"/>
    <w:basedOn w:val="DefaultParagraphFont"/>
    <w:rsid w:val="00AD7567"/>
  </w:style>
  <w:style w:type="character" w:customStyle="1" w:styleId="citation-9231">
    <w:name w:val="citation-9231"/>
    <w:basedOn w:val="DefaultParagraphFont"/>
    <w:rsid w:val="00AD7567"/>
  </w:style>
  <w:style w:type="character" w:customStyle="1" w:styleId="citation-9230">
    <w:name w:val="citation-9230"/>
    <w:basedOn w:val="DefaultParagraphFont"/>
    <w:rsid w:val="00AD7567"/>
  </w:style>
  <w:style w:type="character" w:customStyle="1" w:styleId="citation-9229">
    <w:name w:val="citation-9229"/>
    <w:basedOn w:val="DefaultParagraphFont"/>
    <w:rsid w:val="00AD7567"/>
  </w:style>
  <w:style w:type="character" w:customStyle="1" w:styleId="citation-9228">
    <w:name w:val="citation-9228"/>
    <w:basedOn w:val="DefaultParagraphFont"/>
    <w:rsid w:val="00AD7567"/>
  </w:style>
  <w:style w:type="character" w:customStyle="1" w:styleId="citation-9227">
    <w:name w:val="citation-9227"/>
    <w:basedOn w:val="DefaultParagraphFont"/>
    <w:rsid w:val="00AD7567"/>
  </w:style>
  <w:style w:type="character" w:customStyle="1" w:styleId="citation-9226">
    <w:name w:val="citation-9226"/>
    <w:basedOn w:val="DefaultParagraphFont"/>
    <w:rsid w:val="00AD7567"/>
  </w:style>
  <w:style w:type="character" w:customStyle="1" w:styleId="citation-9225">
    <w:name w:val="citation-9225"/>
    <w:basedOn w:val="DefaultParagraphFont"/>
    <w:rsid w:val="00AD7567"/>
  </w:style>
  <w:style w:type="character" w:customStyle="1" w:styleId="citation-9224">
    <w:name w:val="citation-9224"/>
    <w:basedOn w:val="DefaultParagraphFont"/>
    <w:rsid w:val="00AD7567"/>
  </w:style>
  <w:style w:type="character" w:customStyle="1" w:styleId="citation-9223">
    <w:name w:val="citation-9223"/>
    <w:basedOn w:val="DefaultParagraphFont"/>
    <w:rsid w:val="00AD7567"/>
  </w:style>
  <w:style w:type="character" w:customStyle="1" w:styleId="citation-9222">
    <w:name w:val="citation-9222"/>
    <w:basedOn w:val="DefaultParagraphFont"/>
    <w:rsid w:val="00AD7567"/>
  </w:style>
  <w:style w:type="character" w:customStyle="1" w:styleId="citation-9221">
    <w:name w:val="citation-9221"/>
    <w:basedOn w:val="DefaultParagraphFont"/>
    <w:rsid w:val="00AD7567"/>
  </w:style>
  <w:style w:type="character" w:customStyle="1" w:styleId="citation-9220">
    <w:name w:val="citation-9220"/>
    <w:basedOn w:val="DefaultParagraphFont"/>
    <w:rsid w:val="00AD7567"/>
  </w:style>
  <w:style w:type="character" w:customStyle="1" w:styleId="citation-9219">
    <w:name w:val="citation-9219"/>
    <w:basedOn w:val="DefaultParagraphFont"/>
    <w:rsid w:val="00AD7567"/>
  </w:style>
  <w:style w:type="character" w:customStyle="1" w:styleId="citation-9218">
    <w:name w:val="citation-9218"/>
    <w:basedOn w:val="DefaultParagraphFont"/>
    <w:rsid w:val="00AD7567"/>
  </w:style>
  <w:style w:type="character" w:customStyle="1" w:styleId="citation-9217">
    <w:name w:val="citation-9217"/>
    <w:basedOn w:val="DefaultParagraphFont"/>
    <w:rsid w:val="00AD7567"/>
  </w:style>
  <w:style w:type="character" w:customStyle="1" w:styleId="citation-9216">
    <w:name w:val="citation-9216"/>
    <w:basedOn w:val="DefaultParagraphFont"/>
    <w:rsid w:val="00AD7567"/>
  </w:style>
  <w:style w:type="character" w:customStyle="1" w:styleId="citation-9215">
    <w:name w:val="citation-9215"/>
    <w:basedOn w:val="DefaultParagraphFont"/>
    <w:rsid w:val="00AD7567"/>
  </w:style>
  <w:style w:type="character" w:customStyle="1" w:styleId="citation-9214">
    <w:name w:val="citation-9214"/>
    <w:basedOn w:val="DefaultParagraphFont"/>
    <w:rsid w:val="00AD7567"/>
  </w:style>
  <w:style w:type="character" w:customStyle="1" w:styleId="citation-9213">
    <w:name w:val="citation-9213"/>
    <w:basedOn w:val="DefaultParagraphFont"/>
    <w:rsid w:val="00AD7567"/>
  </w:style>
  <w:style w:type="character" w:customStyle="1" w:styleId="citation-9212">
    <w:name w:val="citation-9212"/>
    <w:basedOn w:val="DefaultParagraphFont"/>
    <w:rsid w:val="00AD7567"/>
  </w:style>
  <w:style w:type="character" w:customStyle="1" w:styleId="citation-9211">
    <w:name w:val="citation-9211"/>
    <w:basedOn w:val="DefaultParagraphFont"/>
    <w:rsid w:val="00AD7567"/>
  </w:style>
  <w:style w:type="character" w:customStyle="1" w:styleId="citation-9210">
    <w:name w:val="citation-9210"/>
    <w:basedOn w:val="DefaultParagraphFont"/>
    <w:rsid w:val="00AD7567"/>
  </w:style>
  <w:style w:type="character" w:customStyle="1" w:styleId="citation-9209">
    <w:name w:val="citation-9209"/>
    <w:basedOn w:val="DefaultParagraphFont"/>
    <w:rsid w:val="00AD7567"/>
  </w:style>
  <w:style w:type="character" w:customStyle="1" w:styleId="citation-9208">
    <w:name w:val="citation-9208"/>
    <w:basedOn w:val="DefaultParagraphFont"/>
    <w:rsid w:val="00AD7567"/>
  </w:style>
  <w:style w:type="character" w:customStyle="1" w:styleId="citation-9207">
    <w:name w:val="citation-9207"/>
    <w:basedOn w:val="DefaultParagraphFont"/>
    <w:rsid w:val="00AD7567"/>
  </w:style>
  <w:style w:type="character" w:customStyle="1" w:styleId="citation-9206">
    <w:name w:val="citation-9206"/>
    <w:basedOn w:val="DefaultParagraphFont"/>
    <w:rsid w:val="00AD7567"/>
  </w:style>
  <w:style w:type="character" w:customStyle="1" w:styleId="citation-9205">
    <w:name w:val="citation-9205"/>
    <w:basedOn w:val="DefaultParagraphFont"/>
    <w:rsid w:val="00AD7567"/>
  </w:style>
  <w:style w:type="character" w:customStyle="1" w:styleId="citation-9204">
    <w:name w:val="citation-9204"/>
    <w:basedOn w:val="DefaultParagraphFont"/>
    <w:rsid w:val="00AD7567"/>
  </w:style>
  <w:style w:type="character" w:customStyle="1" w:styleId="citation-9203">
    <w:name w:val="citation-9203"/>
    <w:basedOn w:val="DefaultParagraphFont"/>
    <w:rsid w:val="00AD7567"/>
  </w:style>
  <w:style w:type="character" w:customStyle="1" w:styleId="citation-9202">
    <w:name w:val="citation-9202"/>
    <w:basedOn w:val="DefaultParagraphFont"/>
    <w:rsid w:val="00AD7567"/>
  </w:style>
  <w:style w:type="character" w:customStyle="1" w:styleId="citation-9201">
    <w:name w:val="citation-9201"/>
    <w:basedOn w:val="DefaultParagraphFont"/>
    <w:rsid w:val="00AD7567"/>
  </w:style>
  <w:style w:type="character" w:customStyle="1" w:styleId="citation-9200">
    <w:name w:val="citation-9200"/>
    <w:basedOn w:val="DefaultParagraphFont"/>
    <w:rsid w:val="00AD7567"/>
  </w:style>
  <w:style w:type="character" w:customStyle="1" w:styleId="citation-9199">
    <w:name w:val="citation-9199"/>
    <w:basedOn w:val="DefaultParagraphFont"/>
    <w:rsid w:val="00AD7567"/>
  </w:style>
  <w:style w:type="character" w:customStyle="1" w:styleId="citation-9198">
    <w:name w:val="citation-9198"/>
    <w:basedOn w:val="DefaultParagraphFont"/>
    <w:rsid w:val="00AD7567"/>
  </w:style>
  <w:style w:type="character" w:customStyle="1" w:styleId="citation-9197">
    <w:name w:val="citation-9197"/>
    <w:basedOn w:val="DefaultParagraphFont"/>
    <w:rsid w:val="00AD7567"/>
  </w:style>
  <w:style w:type="character" w:customStyle="1" w:styleId="citation-9196">
    <w:name w:val="citation-9196"/>
    <w:basedOn w:val="DefaultParagraphFont"/>
    <w:rsid w:val="00AD7567"/>
  </w:style>
  <w:style w:type="character" w:customStyle="1" w:styleId="citation-9195">
    <w:name w:val="citation-9195"/>
    <w:basedOn w:val="DefaultParagraphFont"/>
    <w:rsid w:val="00AD7567"/>
  </w:style>
  <w:style w:type="character" w:customStyle="1" w:styleId="citation-9194">
    <w:name w:val="citation-9194"/>
    <w:basedOn w:val="DefaultParagraphFont"/>
    <w:rsid w:val="00AD7567"/>
  </w:style>
  <w:style w:type="character" w:customStyle="1" w:styleId="citation-9193">
    <w:name w:val="citation-9193"/>
    <w:basedOn w:val="DefaultParagraphFont"/>
    <w:rsid w:val="00AD7567"/>
  </w:style>
  <w:style w:type="character" w:customStyle="1" w:styleId="citation-9192">
    <w:name w:val="citation-9192"/>
    <w:basedOn w:val="DefaultParagraphFont"/>
    <w:rsid w:val="00AD7567"/>
  </w:style>
  <w:style w:type="character" w:customStyle="1" w:styleId="citation-9191">
    <w:name w:val="citation-9191"/>
    <w:basedOn w:val="DefaultParagraphFont"/>
    <w:rsid w:val="00AD7567"/>
  </w:style>
  <w:style w:type="character" w:customStyle="1" w:styleId="citation-9190">
    <w:name w:val="citation-9190"/>
    <w:basedOn w:val="DefaultParagraphFont"/>
    <w:rsid w:val="00AD7567"/>
  </w:style>
  <w:style w:type="character" w:customStyle="1" w:styleId="citation-9189">
    <w:name w:val="citation-9189"/>
    <w:basedOn w:val="DefaultParagraphFont"/>
    <w:rsid w:val="00AD7567"/>
  </w:style>
  <w:style w:type="character" w:customStyle="1" w:styleId="citation-9188">
    <w:name w:val="citation-9188"/>
    <w:basedOn w:val="DefaultParagraphFont"/>
    <w:rsid w:val="00AD7567"/>
  </w:style>
  <w:style w:type="character" w:customStyle="1" w:styleId="citation-9187">
    <w:name w:val="citation-9187"/>
    <w:basedOn w:val="DefaultParagraphFont"/>
    <w:rsid w:val="00AD7567"/>
  </w:style>
  <w:style w:type="character" w:customStyle="1" w:styleId="citation-9186">
    <w:name w:val="citation-9186"/>
    <w:basedOn w:val="DefaultParagraphFont"/>
    <w:rsid w:val="00AD7567"/>
  </w:style>
  <w:style w:type="character" w:customStyle="1" w:styleId="citation-9185">
    <w:name w:val="citation-9185"/>
    <w:basedOn w:val="DefaultParagraphFont"/>
    <w:rsid w:val="00AD7567"/>
  </w:style>
  <w:style w:type="character" w:customStyle="1" w:styleId="citation-9184">
    <w:name w:val="citation-9184"/>
    <w:basedOn w:val="DefaultParagraphFont"/>
    <w:rsid w:val="00AD7567"/>
  </w:style>
  <w:style w:type="character" w:customStyle="1" w:styleId="citation-9183">
    <w:name w:val="citation-9183"/>
    <w:basedOn w:val="DefaultParagraphFont"/>
    <w:rsid w:val="00AD7567"/>
  </w:style>
  <w:style w:type="character" w:customStyle="1" w:styleId="citation-9182">
    <w:name w:val="citation-9182"/>
    <w:basedOn w:val="DefaultParagraphFont"/>
    <w:rsid w:val="00AD7567"/>
  </w:style>
  <w:style w:type="character" w:customStyle="1" w:styleId="citation-9181">
    <w:name w:val="citation-9181"/>
    <w:basedOn w:val="DefaultParagraphFont"/>
    <w:rsid w:val="00AD7567"/>
  </w:style>
  <w:style w:type="character" w:customStyle="1" w:styleId="citation-9180">
    <w:name w:val="citation-9180"/>
    <w:basedOn w:val="DefaultParagraphFont"/>
    <w:rsid w:val="00AD7567"/>
  </w:style>
  <w:style w:type="character" w:customStyle="1" w:styleId="citation-9179">
    <w:name w:val="citation-9179"/>
    <w:basedOn w:val="DefaultParagraphFont"/>
    <w:rsid w:val="00AD7567"/>
  </w:style>
  <w:style w:type="character" w:customStyle="1" w:styleId="citation-9178">
    <w:name w:val="citation-9178"/>
    <w:basedOn w:val="DefaultParagraphFont"/>
    <w:rsid w:val="00AD7567"/>
  </w:style>
  <w:style w:type="character" w:customStyle="1" w:styleId="citation-9177">
    <w:name w:val="citation-9177"/>
    <w:basedOn w:val="DefaultParagraphFont"/>
    <w:rsid w:val="00AD7567"/>
  </w:style>
  <w:style w:type="character" w:customStyle="1" w:styleId="citation-9176">
    <w:name w:val="citation-9176"/>
    <w:basedOn w:val="DefaultParagraphFont"/>
    <w:rsid w:val="00AD7567"/>
  </w:style>
  <w:style w:type="character" w:customStyle="1" w:styleId="citation-9175">
    <w:name w:val="citation-9175"/>
    <w:basedOn w:val="DefaultParagraphFont"/>
    <w:rsid w:val="00AD7567"/>
  </w:style>
  <w:style w:type="character" w:customStyle="1" w:styleId="citation-9174">
    <w:name w:val="citation-9174"/>
    <w:basedOn w:val="DefaultParagraphFont"/>
    <w:rsid w:val="00AD7567"/>
  </w:style>
  <w:style w:type="character" w:customStyle="1" w:styleId="citation-9173">
    <w:name w:val="citation-9173"/>
    <w:basedOn w:val="DefaultParagraphFont"/>
    <w:rsid w:val="00AD7567"/>
  </w:style>
  <w:style w:type="character" w:customStyle="1" w:styleId="citation-9172">
    <w:name w:val="citation-9172"/>
    <w:basedOn w:val="DefaultParagraphFont"/>
    <w:rsid w:val="00AD7567"/>
  </w:style>
  <w:style w:type="character" w:customStyle="1" w:styleId="citation-9171">
    <w:name w:val="citation-9171"/>
    <w:basedOn w:val="DefaultParagraphFont"/>
    <w:rsid w:val="00AD7567"/>
  </w:style>
  <w:style w:type="character" w:customStyle="1" w:styleId="citation-9170">
    <w:name w:val="citation-9170"/>
    <w:basedOn w:val="DefaultParagraphFont"/>
    <w:rsid w:val="00AD7567"/>
  </w:style>
  <w:style w:type="character" w:customStyle="1" w:styleId="citation-9169">
    <w:name w:val="citation-9169"/>
    <w:basedOn w:val="DefaultParagraphFont"/>
    <w:rsid w:val="00AD7567"/>
  </w:style>
  <w:style w:type="character" w:customStyle="1" w:styleId="citation-9168">
    <w:name w:val="citation-9168"/>
    <w:basedOn w:val="DefaultParagraphFont"/>
    <w:rsid w:val="00AD7567"/>
  </w:style>
  <w:style w:type="character" w:customStyle="1" w:styleId="citation-9167">
    <w:name w:val="citation-9167"/>
    <w:basedOn w:val="DefaultParagraphFont"/>
    <w:rsid w:val="00AD7567"/>
  </w:style>
  <w:style w:type="character" w:customStyle="1" w:styleId="citation-9166">
    <w:name w:val="citation-9166"/>
    <w:basedOn w:val="DefaultParagraphFont"/>
    <w:rsid w:val="00AD7567"/>
  </w:style>
  <w:style w:type="character" w:customStyle="1" w:styleId="citation-9165">
    <w:name w:val="citation-9165"/>
    <w:basedOn w:val="DefaultParagraphFont"/>
    <w:rsid w:val="00AD7567"/>
  </w:style>
  <w:style w:type="character" w:customStyle="1" w:styleId="citation-9164">
    <w:name w:val="citation-9164"/>
    <w:basedOn w:val="DefaultParagraphFont"/>
    <w:rsid w:val="00AD7567"/>
  </w:style>
  <w:style w:type="character" w:customStyle="1" w:styleId="citation-9163">
    <w:name w:val="citation-9163"/>
    <w:basedOn w:val="DefaultParagraphFont"/>
    <w:rsid w:val="00AD7567"/>
  </w:style>
  <w:style w:type="character" w:customStyle="1" w:styleId="citation-9162">
    <w:name w:val="citation-9162"/>
    <w:basedOn w:val="DefaultParagraphFont"/>
    <w:rsid w:val="00AD7567"/>
  </w:style>
  <w:style w:type="character" w:customStyle="1" w:styleId="citation-9161">
    <w:name w:val="citation-9161"/>
    <w:basedOn w:val="DefaultParagraphFont"/>
    <w:rsid w:val="00AD7567"/>
  </w:style>
  <w:style w:type="character" w:customStyle="1" w:styleId="citation-9160">
    <w:name w:val="citation-9160"/>
    <w:basedOn w:val="DefaultParagraphFont"/>
    <w:rsid w:val="00AD7567"/>
  </w:style>
  <w:style w:type="character" w:customStyle="1" w:styleId="citation-9159">
    <w:name w:val="citation-9159"/>
    <w:basedOn w:val="DefaultParagraphFont"/>
    <w:rsid w:val="00AD7567"/>
  </w:style>
  <w:style w:type="character" w:customStyle="1" w:styleId="citation-9158">
    <w:name w:val="citation-9158"/>
    <w:basedOn w:val="DefaultParagraphFont"/>
    <w:rsid w:val="00AD7567"/>
  </w:style>
  <w:style w:type="character" w:customStyle="1" w:styleId="citation-9157">
    <w:name w:val="citation-9157"/>
    <w:basedOn w:val="DefaultParagraphFont"/>
    <w:rsid w:val="00AD7567"/>
  </w:style>
  <w:style w:type="character" w:customStyle="1" w:styleId="citation-9156">
    <w:name w:val="citation-9156"/>
    <w:basedOn w:val="DefaultParagraphFont"/>
    <w:rsid w:val="00AD7567"/>
  </w:style>
  <w:style w:type="character" w:customStyle="1" w:styleId="citation-9155">
    <w:name w:val="citation-9155"/>
    <w:basedOn w:val="DefaultParagraphFont"/>
    <w:rsid w:val="00AD7567"/>
  </w:style>
  <w:style w:type="character" w:customStyle="1" w:styleId="citation-9154">
    <w:name w:val="citation-9154"/>
    <w:basedOn w:val="DefaultParagraphFont"/>
    <w:rsid w:val="00AD7567"/>
  </w:style>
  <w:style w:type="character" w:customStyle="1" w:styleId="citation-9153">
    <w:name w:val="citation-9153"/>
    <w:basedOn w:val="DefaultParagraphFont"/>
    <w:rsid w:val="00AD7567"/>
  </w:style>
  <w:style w:type="character" w:customStyle="1" w:styleId="citation-9152">
    <w:name w:val="citation-9152"/>
    <w:basedOn w:val="DefaultParagraphFont"/>
    <w:rsid w:val="00AD7567"/>
  </w:style>
  <w:style w:type="character" w:customStyle="1" w:styleId="citation-9151">
    <w:name w:val="citation-9151"/>
    <w:basedOn w:val="DefaultParagraphFont"/>
    <w:rsid w:val="00AD7567"/>
  </w:style>
  <w:style w:type="character" w:customStyle="1" w:styleId="citation-9150">
    <w:name w:val="citation-9150"/>
    <w:basedOn w:val="DefaultParagraphFont"/>
    <w:rsid w:val="00AD7567"/>
  </w:style>
  <w:style w:type="character" w:customStyle="1" w:styleId="citation-9149">
    <w:name w:val="citation-9149"/>
    <w:basedOn w:val="DefaultParagraphFont"/>
    <w:rsid w:val="00AD7567"/>
  </w:style>
  <w:style w:type="character" w:customStyle="1" w:styleId="citation-9148">
    <w:name w:val="citation-9148"/>
    <w:basedOn w:val="DefaultParagraphFont"/>
    <w:rsid w:val="00AD7567"/>
  </w:style>
  <w:style w:type="character" w:customStyle="1" w:styleId="citation-9147">
    <w:name w:val="citation-9147"/>
    <w:basedOn w:val="DefaultParagraphFont"/>
    <w:rsid w:val="00AD7567"/>
  </w:style>
  <w:style w:type="character" w:customStyle="1" w:styleId="citation-9146">
    <w:name w:val="citation-9146"/>
    <w:basedOn w:val="DefaultParagraphFont"/>
    <w:rsid w:val="00AD7567"/>
  </w:style>
  <w:style w:type="character" w:customStyle="1" w:styleId="citation-9145">
    <w:name w:val="citation-9145"/>
    <w:basedOn w:val="DefaultParagraphFont"/>
    <w:rsid w:val="00AD7567"/>
  </w:style>
  <w:style w:type="character" w:customStyle="1" w:styleId="citation-9144">
    <w:name w:val="citation-9144"/>
    <w:basedOn w:val="DefaultParagraphFont"/>
    <w:rsid w:val="00AD7567"/>
  </w:style>
  <w:style w:type="character" w:customStyle="1" w:styleId="citation-9143">
    <w:name w:val="citation-9143"/>
    <w:basedOn w:val="DefaultParagraphFont"/>
    <w:rsid w:val="00AD7567"/>
  </w:style>
  <w:style w:type="character" w:customStyle="1" w:styleId="citation-9142">
    <w:name w:val="citation-9142"/>
    <w:basedOn w:val="DefaultParagraphFont"/>
    <w:rsid w:val="00AD7567"/>
  </w:style>
  <w:style w:type="character" w:customStyle="1" w:styleId="citation-9141">
    <w:name w:val="citation-9141"/>
    <w:basedOn w:val="DefaultParagraphFont"/>
    <w:rsid w:val="00AD7567"/>
  </w:style>
  <w:style w:type="character" w:customStyle="1" w:styleId="citation-9140">
    <w:name w:val="citation-9140"/>
    <w:basedOn w:val="DefaultParagraphFont"/>
    <w:rsid w:val="00AD7567"/>
  </w:style>
  <w:style w:type="character" w:customStyle="1" w:styleId="citation-9139">
    <w:name w:val="citation-9139"/>
    <w:basedOn w:val="DefaultParagraphFont"/>
    <w:rsid w:val="00AD7567"/>
  </w:style>
  <w:style w:type="character" w:customStyle="1" w:styleId="citation-9138">
    <w:name w:val="citation-9138"/>
    <w:basedOn w:val="DefaultParagraphFont"/>
    <w:rsid w:val="00AD7567"/>
  </w:style>
  <w:style w:type="character" w:customStyle="1" w:styleId="citation-9137">
    <w:name w:val="citation-9137"/>
    <w:basedOn w:val="DefaultParagraphFont"/>
    <w:rsid w:val="00AD7567"/>
  </w:style>
  <w:style w:type="character" w:customStyle="1" w:styleId="citation-9136">
    <w:name w:val="citation-9136"/>
    <w:basedOn w:val="DefaultParagraphFont"/>
    <w:rsid w:val="00AD7567"/>
  </w:style>
  <w:style w:type="character" w:customStyle="1" w:styleId="citation-9135">
    <w:name w:val="citation-9135"/>
    <w:basedOn w:val="DefaultParagraphFont"/>
    <w:rsid w:val="00AD7567"/>
  </w:style>
  <w:style w:type="character" w:customStyle="1" w:styleId="citation-9134">
    <w:name w:val="citation-9134"/>
    <w:basedOn w:val="DefaultParagraphFont"/>
    <w:rsid w:val="00AD7567"/>
  </w:style>
  <w:style w:type="character" w:customStyle="1" w:styleId="citation-9133">
    <w:name w:val="citation-9133"/>
    <w:basedOn w:val="DefaultParagraphFont"/>
    <w:rsid w:val="00AD7567"/>
  </w:style>
  <w:style w:type="character" w:customStyle="1" w:styleId="citation-9132">
    <w:name w:val="citation-9132"/>
    <w:basedOn w:val="DefaultParagraphFont"/>
    <w:rsid w:val="00AD7567"/>
  </w:style>
  <w:style w:type="character" w:customStyle="1" w:styleId="citation-9131">
    <w:name w:val="citation-9131"/>
    <w:basedOn w:val="DefaultParagraphFont"/>
    <w:rsid w:val="00AD7567"/>
  </w:style>
  <w:style w:type="character" w:customStyle="1" w:styleId="citation-9130">
    <w:name w:val="citation-9130"/>
    <w:basedOn w:val="DefaultParagraphFont"/>
    <w:rsid w:val="00AD7567"/>
  </w:style>
  <w:style w:type="character" w:customStyle="1" w:styleId="citation-9129">
    <w:name w:val="citation-9129"/>
    <w:basedOn w:val="DefaultParagraphFont"/>
    <w:rsid w:val="00AD7567"/>
  </w:style>
  <w:style w:type="character" w:customStyle="1" w:styleId="citation-9128">
    <w:name w:val="citation-9128"/>
    <w:basedOn w:val="DefaultParagraphFont"/>
    <w:rsid w:val="00AD7567"/>
  </w:style>
  <w:style w:type="character" w:customStyle="1" w:styleId="citation-9127">
    <w:name w:val="citation-9127"/>
    <w:basedOn w:val="DefaultParagraphFont"/>
    <w:rsid w:val="00AD7567"/>
  </w:style>
  <w:style w:type="character" w:customStyle="1" w:styleId="citation-9126">
    <w:name w:val="citation-9126"/>
    <w:basedOn w:val="DefaultParagraphFont"/>
    <w:rsid w:val="00AD7567"/>
  </w:style>
  <w:style w:type="character" w:customStyle="1" w:styleId="citation-9125">
    <w:name w:val="citation-9125"/>
    <w:basedOn w:val="DefaultParagraphFont"/>
    <w:rsid w:val="00AD7567"/>
  </w:style>
  <w:style w:type="character" w:customStyle="1" w:styleId="citation-9124">
    <w:name w:val="citation-9124"/>
    <w:basedOn w:val="DefaultParagraphFont"/>
    <w:rsid w:val="00AD7567"/>
  </w:style>
  <w:style w:type="character" w:customStyle="1" w:styleId="citation-9123">
    <w:name w:val="citation-9123"/>
    <w:basedOn w:val="DefaultParagraphFont"/>
    <w:rsid w:val="00AD7567"/>
  </w:style>
  <w:style w:type="character" w:customStyle="1" w:styleId="citation-9122">
    <w:name w:val="citation-9122"/>
    <w:basedOn w:val="DefaultParagraphFont"/>
    <w:rsid w:val="00AD7567"/>
  </w:style>
  <w:style w:type="character" w:customStyle="1" w:styleId="citation-9121">
    <w:name w:val="citation-9121"/>
    <w:basedOn w:val="DefaultParagraphFont"/>
    <w:rsid w:val="00AD7567"/>
  </w:style>
  <w:style w:type="character" w:customStyle="1" w:styleId="citation-9120">
    <w:name w:val="citation-9120"/>
    <w:basedOn w:val="DefaultParagraphFont"/>
    <w:rsid w:val="00AD7567"/>
  </w:style>
  <w:style w:type="character" w:customStyle="1" w:styleId="citation-9119">
    <w:name w:val="citation-9119"/>
    <w:basedOn w:val="DefaultParagraphFont"/>
    <w:rsid w:val="00AD7567"/>
  </w:style>
  <w:style w:type="character" w:customStyle="1" w:styleId="citation-9118">
    <w:name w:val="citation-9118"/>
    <w:basedOn w:val="DefaultParagraphFont"/>
    <w:rsid w:val="00AD7567"/>
  </w:style>
  <w:style w:type="character" w:customStyle="1" w:styleId="citation-9117">
    <w:name w:val="citation-9117"/>
    <w:basedOn w:val="DefaultParagraphFont"/>
    <w:rsid w:val="00AD7567"/>
  </w:style>
  <w:style w:type="character" w:customStyle="1" w:styleId="citation-9116">
    <w:name w:val="citation-9116"/>
    <w:basedOn w:val="DefaultParagraphFont"/>
    <w:rsid w:val="00AD7567"/>
  </w:style>
  <w:style w:type="character" w:customStyle="1" w:styleId="citation-9115">
    <w:name w:val="citation-9115"/>
    <w:basedOn w:val="DefaultParagraphFont"/>
    <w:rsid w:val="00AD7567"/>
  </w:style>
  <w:style w:type="character" w:customStyle="1" w:styleId="citation-9114">
    <w:name w:val="citation-9114"/>
    <w:basedOn w:val="DefaultParagraphFont"/>
    <w:rsid w:val="00AD7567"/>
  </w:style>
  <w:style w:type="character" w:customStyle="1" w:styleId="citation-9113">
    <w:name w:val="citation-9113"/>
    <w:basedOn w:val="DefaultParagraphFont"/>
    <w:rsid w:val="00AD7567"/>
  </w:style>
  <w:style w:type="character" w:customStyle="1" w:styleId="citation-9112">
    <w:name w:val="citation-9112"/>
    <w:basedOn w:val="DefaultParagraphFont"/>
    <w:rsid w:val="00AD7567"/>
  </w:style>
  <w:style w:type="character" w:customStyle="1" w:styleId="citation-9111">
    <w:name w:val="citation-9111"/>
    <w:basedOn w:val="DefaultParagraphFont"/>
    <w:rsid w:val="00AD7567"/>
  </w:style>
  <w:style w:type="character" w:customStyle="1" w:styleId="citation-9110">
    <w:name w:val="citation-9110"/>
    <w:basedOn w:val="DefaultParagraphFont"/>
    <w:rsid w:val="00AD7567"/>
  </w:style>
  <w:style w:type="character" w:customStyle="1" w:styleId="citation-9109">
    <w:name w:val="citation-9109"/>
    <w:basedOn w:val="DefaultParagraphFont"/>
    <w:rsid w:val="00AD7567"/>
  </w:style>
  <w:style w:type="character" w:customStyle="1" w:styleId="citation-9108">
    <w:name w:val="citation-9108"/>
    <w:basedOn w:val="DefaultParagraphFont"/>
    <w:rsid w:val="00AD7567"/>
  </w:style>
  <w:style w:type="character" w:customStyle="1" w:styleId="citation-9107">
    <w:name w:val="citation-9107"/>
    <w:basedOn w:val="DefaultParagraphFont"/>
    <w:rsid w:val="00AD7567"/>
  </w:style>
  <w:style w:type="character" w:customStyle="1" w:styleId="citation-9106">
    <w:name w:val="citation-9106"/>
    <w:basedOn w:val="DefaultParagraphFont"/>
    <w:rsid w:val="00AD7567"/>
  </w:style>
  <w:style w:type="character" w:customStyle="1" w:styleId="citation-9105">
    <w:name w:val="citation-9105"/>
    <w:basedOn w:val="DefaultParagraphFont"/>
    <w:rsid w:val="00AD7567"/>
  </w:style>
  <w:style w:type="character" w:customStyle="1" w:styleId="citation-9104">
    <w:name w:val="citation-9104"/>
    <w:basedOn w:val="DefaultParagraphFont"/>
    <w:rsid w:val="00AD7567"/>
  </w:style>
  <w:style w:type="character" w:customStyle="1" w:styleId="citation-9103">
    <w:name w:val="citation-9103"/>
    <w:basedOn w:val="DefaultParagraphFont"/>
    <w:rsid w:val="00AD7567"/>
  </w:style>
  <w:style w:type="character" w:customStyle="1" w:styleId="citation-9102">
    <w:name w:val="citation-9102"/>
    <w:basedOn w:val="DefaultParagraphFont"/>
    <w:rsid w:val="00AD7567"/>
  </w:style>
  <w:style w:type="character" w:customStyle="1" w:styleId="citation-9101">
    <w:name w:val="citation-9101"/>
    <w:basedOn w:val="DefaultParagraphFont"/>
    <w:rsid w:val="00AD7567"/>
  </w:style>
  <w:style w:type="character" w:customStyle="1" w:styleId="citation-9100">
    <w:name w:val="citation-9100"/>
    <w:basedOn w:val="DefaultParagraphFont"/>
    <w:rsid w:val="00AD7567"/>
  </w:style>
  <w:style w:type="character" w:customStyle="1" w:styleId="citation-9099">
    <w:name w:val="citation-9099"/>
    <w:basedOn w:val="DefaultParagraphFont"/>
    <w:rsid w:val="00AD7567"/>
  </w:style>
  <w:style w:type="character" w:customStyle="1" w:styleId="citation-9098">
    <w:name w:val="citation-9098"/>
    <w:basedOn w:val="DefaultParagraphFont"/>
    <w:rsid w:val="00AD7567"/>
  </w:style>
  <w:style w:type="character" w:customStyle="1" w:styleId="citation-9097">
    <w:name w:val="citation-9097"/>
    <w:basedOn w:val="DefaultParagraphFont"/>
    <w:rsid w:val="00AD7567"/>
  </w:style>
  <w:style w:type="character" w:customStyle="1" w:styleId="citation-9096">
    <w:name w:val="citation-9096"/>
    <w:basedOn w:val="DefaultParagraphFont"/>
    <w:rsid w:val="00AD7567"/>
  </w:style>
  <w:style w:type="character" w:customStyle="1" w:styleId="citation-9095">
    <w:name w:val="citation-9095"/>
    <w:basedOn w:val="DefaultParagraphFont"/>
    <w:rsid w:val="00AD7567"/>
  </w:style>
  <w:style w:type="character" w:customStyle="1" w:styleId="citation-9094">
    <w:name w:val="citation-9094"/>
    <w:basedOn w:val="DefaultParagraphFont"/>
    <w:rsid w:val="00AD7567"/>
  </w:style>
  <w:style w:type="character" w:customStyle="1" w:styleId="citation-9093">
    <w:name w:val="citation-9093"/>
    <w:basedOn w:val="DefaultParagraphFont"/>
    <w:rsid w:val="00AD7567"/>
  </w:style>
  <w:style w:type="character" w:customStyle="1" w:styleId="citation-9092">
    <w:name w:val="citation-9092"/>
    <w:basedOn w:val="DefaultParagraphFont"/>
    <w:rsid w:val="00AD7567"/>
  </w:style>
  <w:style w:type="character" w:customStyle="1" w:styleId="citation-9091">
    <w:name w:val="citation-9091"/>
    <w:basedOn w:val="DefaultParagraphFont"/>
    <w:rsid w:val="00AD7567"/>
  </w:style>
  <w:style w:type="character" w:customStyle="1" w:styleId="citation-9090">
    <w:name w:val="citation-9090"/>
    <w:basedOn w:val="DefaultParagraphFont"/>
    <w:rsid w:val="00AD7567"/>
  </w:style>
  <w:style w:type="character" w:customStyle="1" w:styleId="citation-9089">
    <w:name w:val="citation-9089"/>
    <w:basedOn w:val="DefaultParagraphFont"/>
    <w:rsid w:val="00AD7567"/>
  </w:style>
  <w:style w:type="character" w:customStyle="1" w:styleId="citation-9088">
    <w:name w:val="citation-9088"/>
    <w:basedOn w:val="DefaultParagraphFont"/>
    <w:rsid w:val="00AD7567"/>
  </w:style>
  <w:style w:type="character" w:customStyle="1" w:styleId="citation-9087">
    <w:name w:val="citation-9087"/>
    <w:basedOn w:val="DefaultParagraphFont"/>
    <w:rsid w:val="00AD7567"/>
  </w:style>
  <w:style w:type="character" w:customStyle="1" w:styleId="citation-9086">
    <w:name w:val="citation-9086"/>
    <w:basedOn w:val="DefaultParagraphFont"/>
    <w:rsid w:val="00AD7567"/>
  </w:style>
  <w:style w:type="character" w:customStyle="1" w:styleId="citation-9085">
    <w:name w:val="citation-9085"/>
    <w:basedOn w:val="DefaultParagraphFont"/>
    <w:rsid w:val="00AD7567"/>
  </w:style>
  <w:style w:type="character" w:customStyle="1" w:styleId="citation-9084">
    <w:name w:val="citation-9084"/>
    <w:basedOn w:val="DefaultParagraphFont"/>
    <w:rsid w:val="00AD7567"/>
  </w:style>
  <w:style w:type="character" w:customStyle="1" w:styleId="citation-9083">
    <w:name w:val="citation-9083"/>
    <w:basedOn w:val="DefaultParagraphFont"/>
    <w:rsid w:val="00AD7567"/>
  </w:style>
  <w:style w:type="character" w:customStyle="1" w:styleId="citation-9082">
    <w:name w:val="citation-9082"/>
    <w:basedOn w:val="DefaultParagraphFont"/>
    <w:rsid w:val="00AD7567"/>
  </w:style>
  <w:style w:type="character" w:customStyle="1" w:styleId="citation-9081">
    <w:name w:val="citation-9081"/>
    <w:basedOn w:val="DefaultParagraphFont"/>
    <w:rsid w:val="00AD7567"/>
  </w:style>
  <w:style w:type="character" w:customStyle="1" w:styleId="citation-9080">
    <w:name w:val="citation-9080"/>
    <w:basedOn w:val="DefaultParagraphFont"/>
    <w:rsid w:val="00AD7567"/>
  </w:style>
  <w:style w:type="character" w:customStyle="1" w:styleId="citation-9079">
    <w:name w:val="citation-9079"/>
    <w:basedOn w:val="DefaultParagraphFont"/>
    <w:rsid w:val="00AD7567"/>
  </w:style>
  <w:style w:type="character" w:customStyle="1" w:styleId="citation-9078">
    <w:name w:val="citation-9078"/>
    <w:basedOn w:val="DefaultParagraphFont"/>
    <w:rsid w:val="00AD7567"/>
  </w:style>
  <w:style w:type="character" w:customStyle="1" w:styleId="citation-9077">
    <w:name w:val="citation-9077"/>
    <w:basedOn w:val="DefaultParagraphFont"/>
    <w:rsid w:val="00AD7567"/>
  </w:style>
  <w:style w:type="character" w:customStyle="1" w:styleId="citation-9076">
    <w:name w:val="citation-9076"/>
    <w:basedOn w:val="DefaultParagraphFont"/>
    <w:rsid w:val="00AD7567"/>
  </w:style>
  <w:style w:type="character" w:customStyle="1" w:styleId="citation-9075">
    <w:name w:val="citation-9075"/>
    <w:basedOn w:val="DefaultParagraphFont"/>
    <w:rsid w:val="00AD7567"/>
  </w:style>
  <w:style w:type="character" w:customStyle="1" w:styleId="citation-9074">
    <w:name w:val="citation-9074"/>
    <w:basedOn w:val="DefaultParagraphFont"/>
    <w:rsid w:val="00AD7567"/>
  </w:style>
  <w:style w:type="character" w:customStyle="1" w:styleId="citation-9073">
    <w:name w:val="citation-9073"/>
    <w:basedOn w:val="DefaultParagraphFont"/>
    <w:rsid w:val="00AD7567"/>
  </w:style>
  <w:style w:type="character" w:customStyle="1" w:styleId="citation-9072">
    <w:name w:val="citation-9072"/>
    <w:basedOn w:val="DefaultParagraphFont"/>
    <w:rsid w:val="00AD7567"/>
  </w:style>
  <w:style w:type="character" w:customStyle="1" w:styleId="citation-9071">
    <w:name w:val="citation-9071"/>
    <w:basedOn w:val="DefaultParagraphFont"/>
    <w:rsid w:val="00AD7567"/>
  </w:style>
  <w:style w:type="character" w:customStyle="1" w:styleId="citation-9070">
    <w:name w:val="citation-9070"/>
    <w:basedOn w:val="DefaultParagraphFont"/>
    <w:rsid w:val="00AD7567"/>
  </w:style>
  <w:style w:type="character" w:customStyle="1" w:styleId="citation-9069">
    <w:name w:val="citation-9069"/>
    <w:basedOn w:val="DefaultParagraphFont"/>
    <w:rsid w:val="00AD7567"/>
  </w:style>
  <w:style w:type="character" w:customStyle="1" w:styleId="citation-9068">
    <w:name w:val="citation-9068"/>
    <w:basedOn w:val="DefaultParagraphFont"/>
    <w:rsid w:val="00AD7567"/>
  </w:style>
  <w:style w:type="character" w:customStyle="1" w:styleId="citation-9067">
    <w:name w:val="citation-9067"/>
    <w:basedOn w:val="DefaultParagraphFont"/>
    <w:rsid w:val="00AD7567"/>
  </w:style>
  <w:style w:type="character" w:customStyle="1" w:styleId="citation-9066">
    <w:name w:val="citation-9066"/>
    <w:basedOn w:val="DefaultParagraphFont"/>
    <w:rsid w:val="00AD7567"/>
  </w:style>
  <w:style w:type="character" w:customStyle="1" w:styleId="citation-9065">
    <w:name w:val="citation-9065"/>
    <w:basedOn w:val="DefaultParagraphFont"/>
    <w:rsid w:val="00AD7567"/>
  </w:style>
  <w:style w:type="character" w:customStyle="1" w:styleId="citation-9064">
    <w:name w:val="citation-9064"/>
    <w:basedOn w:val="DefaultParagraphFont"/>
    <w:rsid w:val="00AD7567"/>
  </w:style>
  <w:style w:type="character" w:customStyle="1" w:styleId="citation-9063">
    <w:name w:val="citation-9063"/>
    <w:basedOn w:val="DefaultParagraphFont"/>
    <w:rsid w:val="00AD7567"/>
  </w:style>
  <w:style w:type="character" w:customStyle="1" w:styleId="citation-9062">
    <w:name w:val="citation-9062"/>
    <w:basedOn w:val="DefaultParagraphFont"/>
    <w:rsid w:val="00AD7567"/>
  </w:style>
  <w:style w:type="character" w:customStyle="1" w:styleId="citation-9061">
    <w:name w:val="citation-9061"/>
    <w:basedOn w:val="DefaultParagraphFont"/>
    <w:rsid w:val="00AD7567"/>
  </w:style>
  <w:style w:type="character" w:customStyle="1" w:styleId="citation-9060">
    <w:name w:val="citation-9060"/>
    <w:basedOn w:val="DefaultParagraphFont"/>
    <w:rsid w:val="00AD7567"/>
  </w:style>
  <w:style w:type="character" w:customStyle="1" w:styleId="citation-9059">
    <w:name w:val="citation-9059"/>
    <w:basedOn w:val="DefaultParagraphFont"/>
    <w:rsid w:val="00AD7567"/>
  </w:style>
  <w:style w:type="character" w:customStyle="1" w:styleId="citation-9058">
    <w:name w:val="citation-9058"/>
    <w:basedOn w:val="DefaultParagraphFont"/>
    <w:rsid w:val="00AD7567"/>
  </w:style>
  <w:style w:type="character" w:customStyle="1" w:styleId="citation-9057">
    <w:name w:val="citation-9057"/>
    <w:basedOn w:val="DefaultParagraphFont"/>
    <w:rsid w:val="00AD7567"/>
  </w:style>
  <w:style w:type="character" w:customStyle="1" w:styleId="citation-9056">
    <w:name w:val="citation-9056"/>
    <w:basedOn w:val="DefaultParagraphFont"/>
    <w:rsid w:val="00AD7567"/>
  </w:style>
  <w:style w:type="character" w:customStyle="1" w:styleId="citation-9055">
    <w:name w:val="citation-9055"/>
    <w:basedOn w:val="DefaultParagraphFont"/>
    <w:rsid w:val="00AD7567"/>
  </w:style>
  <w:style w:type="character" w:customStyle="1" w:styleId="citation-9054">
    <w:name w:val="citation-9054"/>
    <w:basedOn w:val="DefaultParagraphFont"/>
    <w:rsid w:val="00AD7567"/>
  </w:style>
  <w:style w:type="character" w:customStyle="1" w:styleId="citation-9053">
    <w:name w:val="citation-9053"/>
    <w:basedOn w:val="DefaultParagraphFont"/>
    <w:rsid w:val="00AD7567"/>
  </w:style>
  <w:style w:type="character" w:customStyle="1" w:styleId="citation-9052">
    <w:name w:val="citation-9052"/>
    <w:basedOn w:val="DefaultParagraphFont"/>
    <w:rsid w:val="00AD7567"/>
  </w:style>
  <w:style w:type="character" w:customStyle="1" w:styleId="citation-9051">
    <w:name w:val="citation-9051"/>
    <w:basedOn w:val="DefaultParagraphFont"/>
    <w:rsid w:val="00AD7567"/>
  </w:style>
  <w:style w:type="character" w:customStyle="1" w:styleId="citation-9050">
    <w:name w:val="citation-9050"/>
    <w:basedOn w:val="DefaultParagraphFont"/>
    <w:rsid w:val="00AD7567"/>
  </w:style>
  <w:style w:type="character" w:customStyle="1" w:styleId="citation-9049">
    <w:name w:val="citation-9049"/>
    <w:basedOn w:val="DefaultParagraphFont"/>
    <w:rsid w:val="00AD7567"/>
  </w:style>
  <w:style w:type="character" w:customStyle="1" w:styleId="citation-9048">
    <w:name w:val="citation-9048"/>
    <w:basedOn w:val="DefaultParagraphFont"/>
    <w:rsid w:val="00AD7567"/>
  </w:style>
  <w:style w:type="character" w:customStyle="1" w:styleId="citation-9047">
    <w:name w:val="citation-9047"/>
    <w:basedOn w:val="DefaultParagraphFont"/>
    <w:rsid w:val="00AD7567"/>
  </w:style>
  <w:style w:type="character" w:customStyle="1" w:styleId="citation-9046">
    <w:name w:val="citation-9046"/>
    <w:basedOn w:val="DefaultParagraphFont"/>
    <w:rsid w:val="00AD7567"/>
  </w:style>
  <w:style w:type="character" w:customStyle="1" w:styleId="citation-9045">
    <w:name w:val="citation-9045"/>
    <w:basedOn w:val="DefaultParagraphFont"/>
    <w:rsid w:val="00AD7567"/>
  </w:style>
  <w:style w:type="character" w:customStyle="1" w:styleId="citation-9044">
    <w:name w:val="citation-9044"/>
    <w:basedOn w:val="DefaultParagraphFont"/>
    <w:rsid w:val="00AD7567"/>
  </w:style>
  <w:style w:type="character" w:customStyle="1" w:styleId="citation-9043">
    <w:name w:val="citation-9043"/>
    <w:basedOn w:val="DefaultParagraphFont"/>
    <w:rsid w:val="00AD7567"/>
  </w:style>
  <w:style w:type="character" w:customStyle="1" w:styleId="citation-9042">
    <w:name w:val="citation-9042"/>
    <w:basedOn w:val="DefaultParagraphFont"/>
    <w:rsid w:val="00AD7567"/>
  </w:style>
  <w:style w:type="character" w:customStyle="1" w:styleId="citation-9041">
    <w:name w:val="citation-9041"/>
    <w:basedOn w:val="DefaultParagraphFont"/>
    <w:rsid w:val="00AD7567"/>
  </w:style>
  <w:style w:type="character" w:customStyle="1" w:styleId="citation-9040">
    <w:name w:val="citation-9040"/>
    <w:basedOn w:val="DefaultParagraphFont"/>
    <w:rsid w:val="00AD7567"/>
  </w:style>
  <w:style w:type="character" w:customStyle="1" w:styleId="citation-9039">
    <w:name w:val="citation-9039"/>
    <w:basedOn w:val="DefaultParagraphFont"/>
    <w:rsid w:val="00AD7567"/>
  </w:style>
  <w:style w:type="character" w:customStyle="1" w:styleId="citation-9038">
    <w:name w:val="citation-9038"/>
    <w:basedOn w:val="DefaultParagraphFont"/>
    <w:rsid w:val="00AD7567"/>
  </w:style>
  <w:style w:type="character" w:customStyle="1" w:styleId="citation-9037">
    <w:name w:val="citation-9037"/>
    <w:basedOn w:val="DefaultParagraphFont"/>
    <w:rsid w:val="00AD7567"/>
  </w:style>
  <w:style w:type="character" w:customStyle="1" w:styleId="citation-9036">
    <w:name w:val="citation-9036"/>
    <w:basedOn w:val="DefaultParagraphFont"/>
    <w:rsid w:val="00AD7567"/>
  </w:style>
  <w:style w:type="character" w:customStyle="1" w:styleId="citation-9035">
    <w:name w:val="citation-9035"/>
    <w:basedOn w:val="DefaultParagraphFont"/>
    <w:rsid w:val="00AD7567"/>
  </w:style>
  <w:style w:type="character" w:customStyle="1" w:styleId="citation-9034">
    <w:name w:val="citation-9034"/>
    <w:basedOn w:val="DefaultParagraphFont"/>
    <w:rsid w:val="00AD7567"/>
  </w:style>
  <w:style w:type="character" w:customStyle="1" w:styleId="citation-9033">
    <w:name w:val="citation-9033"/>
    <w:basedOn w:val="DefaultParagraphFont"/>
    <w:rsid w:val="00AD7567"/>
  </w:style>
  <w:style w:type="character" w:customStyle="1" w:styleId="citation-9032">
    <w:name w:val="citation-9032"/>
    <w:basedOn w:val="DefaultParagraphFont"/>
    <w:rsid w:val="00AD7567"/>
  </w:style>
  <w:style w:type="character" w:customStyle="1" w:styleId="citation-9031">
    <w:name w:val="citation-9031"/>
    <w:basedOn w:val="DefaultParagraphFont"/>
    <w:rsid w:val="00AD7567"/>
  </w:style>
  <w:style w:type="character" w:customStyle="1" w:styleId="citation-9030">
    <w:name w:val="citation-9030"/>
    <w:basedOn w:val="DefaultParagraphFont"/>
    <w:rsid w:val="00AD7567"/>
  </w:style>
  <w:style w:type="character" w:customStyle="1" w:styleId="citation-9029">
    <w:name w:val="citation-9029"/>
    <w:basedOn w:val="DefaultParagraphFont"/>
    <w:rsid w:val="00AD7567"/>
  </w:style>
  <w:style w:type="character" w:customStyle="1" w:styleId="citation-9028">
    <w:name w:val="citation-9028"/>
    <w:basedOn w:val="DefaultParagraphFont"/>
    <w:rsid w:val="00AD7567"/>
  </w:style>
  <w:style w:type="character" w:customStyle="1" w:styleId="citation-9027">
    <w:name w:val="citation-9027"/>
    <w:basedOn w:val="DefaultParagraphFont"/>
    <w:rsid w:val="00AD7567"/>
  </w:style>
  <w:style w:type="character" w:customStyle="1" w:styleId="citation-9026">
    <w:name w:val="citation-9026"/>
    <w:basedOn w:val="DefaultParagraphFont"/>
    <w:rsid w:val="00AD7567"/>
  </w:style>
  <w:style w:type="character" w:customStyle="1" w:styleId="citation-9025">
    <w:name w:val="citation-9025"/>
    <w:basedOn w:val="DefaultParagraphFont"/>
    <w:rsid w:val="00AD7567"/>
  </w:style>
  <w:style w:type="character" w:customStyle="1" w:styleId="citation-9024">
    <w:name w:val="citation-9024"/>
    <w:basedOn w:val="DefaultParagraphFont"/>
    <w:rsid w:val="00AD7567"/>
  </w:style>
  <w:style w:type="character" w:customStyle="1" w:styleId="citation-9023">
    <w:name w:val="citation-9023"/>
    <w:basedOn w:val="DefaultParagraphFont"/>
    <w:rsid w:val="00AD7567"/>
  </w:style>
  <w:style w:type="character" w:customStyle="1" w:styleId="citation-9022">
    <w:name w:val="citation-9022"/>
    <w:basedOn w:val="DefaultParagraphFont"/>
    <w:rsid w:val="00AD7567"/>
  </w:style>
  <w:style w:type="character" w:customStyle="1" w:styleId="citation-9021">
    <w:name w:val="citation-9021"/>
    <w:basedOn w:val="DefaultParagraphFont"/>
    <w:rsid w:val="00AD7567"/>
  </w:style>
  <w:style w:type="character" w:customStyle="1" w:styleId="citation-9020">
    <w:name w:val="citation-9020"/>
    <w:basedOn w:val="DefaultParagraphFont"/>
    <w:rsid w:val="00AD7567"/>
  </w:style>
  <w:style w:type="character" w:customStyle="1" w:styleId="citation-9019">
    <w:name w:val="citation-9019"/>
    <w:basedOn w:val="DefaultParagraphFont"/>
    <w:rsid w:val="00AD7567"/>
  </w:style>
  <w:style w:type="character" w:customStyle="1" w:styleId="citation-9018">
    <w:name w:val="citation-9018"/>
    <w:basedOn w:val="DefaultParagraphFont"/>
    <w:rsid w:val="00AD7567"/>
  </w:style>
  <w:style w:type="character" w:customStyle="1" w:styleId="citation-9017">
    <w:name w:val="citation-9017"/>
    <w:basedOn w:val="DefaultParagraphFont"/>
    <w:rsid w:val="00AD7567"/>
  </w:style>
  <w:style w:type="character" w:customStyle="1" w:styleId="citation-9016">
    <w:name w:val="citation-9016"/>
    <w:basedOn w:val="DefaultParagraphFont"/>
    <w:rsid w:val="00AD7567"/>
  </w:style>
  <w:style w:type="character" w:customStyle="1" w:styleId="citation-9015">
    <w:name w:val="citation-9015"/>
    <w:basedOn w:val="DefaultParagraphFont"/>
    <w:rsid w:val="00AD7567"/>
  </w:style>
  <w:style w:type="character" w:customStyle="1" w:styleId="citation-9014">
    <w:name w:val="citation-9014"/>
    <w:basedOn w:val="DefaultParagraphFont"/>
    <w:rsid w:val="00AD7567"/>
  </w:style>
  <w:style w:type="character" w:customStyle="1" w:styleId="citation-9013">
    <w:name w:val="citation-9013"/>
    <w:basedOn w:val="DefaultParagraphFont"/>
    <w:rsid w:val="00AD7567"/>
  </w:style>
  <w:style w:type="character" w:customStyle="1" w:styleId="citation-9012">
    <w:name w:val="citation-9012"/>
    <w:basedOn w:val="DefaultParagraphFont"/>
    <w:rsid w:val="00AD7567"/>
  </w:style>
  <w:style w:type="character" w:customStyle="1" w:styleId="citation-9011">
    <w:name w:val="citation-9011"/>
    <w:basedOn w:val="DefaultParagraphFont"/>
    <w:rsid w:val="00AD7567"/>
  </w:style>
  <w:style w:type="character" w:customStyle="1" w:styleId="citation-9010">
    <w:name w:val="citation-9010"/>
    <w:basedOn w:val="DefaultParagraphFont"/>
    <w:rsid w:val="00AD7567"/>
  </w:style>
  <w:style w:type="character" w:customStyle="1" w:styleId="citation-9009">
    <w:name w:val="citation-9009"/>
    <w:basedOn w:val="DefaultParagraphFont"/>
    <w:rsid w:val="00AD7567"/>
  </w:style>
  <w:style w:type="character" w:customStyle="1" w:styleId="citation-9008">
    <w:name w:val="citation-9008"/>
    <w:basedOn w:val="DefaultParagraphFont"/>
    <w:rsid w:val="00AD7567"/>
  </w:style>
  <w:style w:type="character" w:customStyle="1" w:styleId="citation-9007">
    <w:name w:val="citation-9007"/>
    <w:basedOn w:val="DefaultParagraphFont"/>
    <w:rsid w:val="00AD7567"/>
  </w:style>
  <w:style w:type="character" w:customStyle="1" w:styleId="citation-9006">
    <w:name w:val="citation-9006"/>
    <w:basedOn w:val="DefaultParagraphFont"/>
    <w:rsid w:val="00AD7567"/>
  </w:style>
  <w:style w:type="character" w:customStyle="1" w:styleId="citation-9005">
    <w:name w:val="citation-9005"/>
    <w:basedOn w:val="DefaultParagraphFont"/>
    <w:rsid w:val="00AD7567"/>
  </w:style>
  <w:style w:type="character" w:customStyle="1" w:styleId="citation-9004">
    <w:name w:val="citation-9004"/>
    <w:basedOn w:val="DefaultParagraphFont"/>
    <w:rsid w:val="00AD7567"/>
  </w:style>
  <w:style w:type="character" w:customStyle="1" w:styleId="citation-9003">
    <w:name w:val="citation-9003"/>
    <w:basedOn w:val="DefaultParagraphFont"/>
    <w:rsid w:val="00AD7567"/>
  </w:style>
  <w:style w:type="character" w:customStyle="1" w:styleId="citation-9002">
    <w:name w:val="citation-9002"/>
    <w:basedOn w:val="DefaultParagraphFont"/>
    <w:rsid w:val="00AD7567"/>
  </w:style>
  <w:style w:type="character" w:customStyle="1" w:styleId="citation-9001">
    <w:name w:val="citation-9001"/>
    <w:basedOn w:val="DefaultParagraphFont"/>
    <w:rsid w:val="00AD7567"/>
  </w:style>
  <w:style w:type="character" w:customStyle="1" w:styleId="citation-9000">
    <w:name w:val="citation-9000"/>
    <w:basedOn w:val="DefaultParagraphFont"/>
    <w:rsid w:val="00AD7567"/>
  </w:style>
  <w:style w:type="character" w:customStyle="1" w:styleId="citation-8999">
    <w:name w:val="citation-8999"/>
    <w:basedOn w:val="DefaultParagraphFont"/>
    <w:rsid w:val="00AD7567"/>
  </w:style>
  <w:style w:type="character" w:customStyle="1" w:styleId="citation-8998">
    <w:name w:val="citation-8998"/>
    <w:basedOn w:val="DefaultParagraphFont"/>
    <w:rsid w:val="00AD7567"/>
  </w:style>
  <w:style w:type="character" w:customStyle="1" w:styleId="citation-8997">
    <w:name w:val="citation-8997"/>
    <w:basedOn w:val="DefaultParagraphFont"/>
    <w:rsid w:val="00AD7567"/>
  </w:style>
  <w:style w:type="character" w:customStyle="1" w:styleId="citation-8996">
    <w:name w:val="citation-8996"/>
    <w:basedOn w:val="DefaultParagraphFont"/>
    <w:rsid w:val="00AD7567"/>
  </w:style>
  <w:style w:type="character" w:customStyle="1" w:styleId="citation-8995">
    <w:name w:val="citation-8995"/>
    <w:basedOn w:val="DefaultParagraphFont"/>
    <w:rsid w:val="00AD7567"/>
  </w:style>
  <w:style w:type="character" w:customStyle="1" w:styleId="citation-8994">
    <w:name w:val="citation-8994"/>
    <w:basedOn w:val="DefaultParagraphFont"/>
    <w:rsid w:val="00AD7567"/>
  </w:style>
  <w:style w:type="character" w:customStyle="1" w:styleId="citation-8993">
    <w:name w:val="citation-8993"/>
    <w:basedOn w:val="DefaultParagraphFont"/>
    <w:rsid w:val="00AD7567"/>
  </w:style>
  <w:style w:type="character" w:customStyle="1" w:styleId="citation-8992">
    <w:name w:val="citation-8992"/>
    <w:basedOn w:val="DefaultParagraphFont"/>
    <w:rsid w:val="00AD7567"/>
  </w:style>
  <w:style w:type="character" w:customStyle="1" w:styleId="citation-8991">
    <w:name w:val="citation-8991"/>
    <w:basedOn w:val="DefaultParagraphFont"/>
    <w:rsid w:val="00AD7567"/>
  </w:style>
  <w:style w:type="character" w:customStyle="1" w:styleId="citation-8990">
    <w:name w:val="citation-8990"/>
    <w:basedOn w:val="DefaultParagraphFont"/>
    <w:rsid w:val="00AD7567"/>
  </w:style>
  <w:style w:type="character" w:customStyle="1" w:styleId="citation-8989">
    <w:name w:val="citation-8989"/>
    <w:basedOn w:val="DefaultParagraphFont"/>
    <w:rsid w:val="00AD7567"/>
  </w:style>
  <w:style w:type="character" w:customStyle="1" w:styleId="citation-8988">
    <w:name w:val="citation-8988"/>
    <w:basedOn w:val="DefaultParagraphFont"/>
    <w:rsid w:val="00AD7567"/>
  </w:style>
  <w:style w:type="character" w:customStyle="1" w:styleId="citation-8987">
    <w:name w:val="citation-8987"/>
    <w:basedOn w:val="DefaultParagraphFont"/>
    <w:rsid w:val="00AD7567"/>
  </w:style>
  <w:style w:type="character" w:customStyle="1" w:styleId="citation-8986">
    <w:name w:val="citation-8986"/>
    <w:basedOn w:val="DefaultParagraphFont"/>
    <w:rsid w:val="00AD7567"/>
  </w:style>
  <w:style w:type="character" w:customStyle="1" w:styleId="citation-8985">
    <w:name w:val="citation-8985"/>
    <w:basedOn w:val="DefaultParagraphFont"/>
    <w:rsid w:val="00AD7567"/>
  </w:style>
  <w:style w:type="character" w:customStyle="1" w:styleId="citation-8984">
    <w:name w:val="citation-8984"/>
    <w:basedOn w:val="DefaultParagraphFont"/>
    <w:rsid w:val="00AD7567"/>
  </w:style>
  <w:style w:type="character" w:customStyle="1" w:styleId="citation-8983">
    <w:name w:val="citation-8983"/>
    <w:basedOn w:val="DefaultParagraphFont"/>
    <w:rsid w:val="00AD7567"/>
  </w:style>
  <w:style w:type="character" w:customStyle="1" w:styleId="citation-8982">
    <w:name w:val="citation-8982"/>
    <w:basedOn w:val="DefaultParagraphFont"/>
    <w:rsid w:val="00AD7567"/>
  </w:style>
  <w:style w:type="character" w:customStyle="1" w:styleId="citation-8981">
    <w:name w:val="citation-8981"/>
    <w:basedOn w:val="DefaultParagraphFont"/>
    <w:rsid w:val="00AD7567"/>
  </w:style>
  <w:style w:type="character" w:customStyle="1" w:styleId="citation-8980">
    <w:name w:val="citation-8980"/>
    <w:basedOn w:val="DefaultParagraphFont"/>
    <w:rsid w:val="00AD7567"/>
  </w:style>
  <w:style w:type="character" w:customStyle="1" w:styleId="citation-8979">
    <w:name w:val="citation-8979"/>
    <w:basedOn w:val="DefaultParagraphFont"/>
    <w:rsid w:val="00AD7567"/>
  </w:style>
  <w:style w:type="character" w:customStyle="1" w:styleId="citation-8978">
    <w:name w:val="citation-8978"/>
    <w:basedOn w:val="DefaultParagraphFont"/>
    <w:rsid w:val="00AD7567"/>
  </w:style>
  <w:style w:type="character" w:customStyle="1" w:styleId="citation-8977">
    <w:name w:val="citation-8977"/>
    <w:basedOn w:val="DefaultParagraphFont"/>
    <w:rsid w:val="00AD7567"/>
  </w:style>
  <w:style w:type="character" w:customStyle="1" w:styleId="citation-8976">
    <w:name w:val="citation-8976"/>
    <w:basedOn w:val="DefaultParagraphFont"/>
    <w:rsid w:val="00AD7567"/>
  </w:style>
  <w:style w:type="character" w:customStyle="1" w:styleId="citation-8975">
    <w:name w:val="citation-8975"/>
    <w:basedOn w:val="DefaultParagraphFont"/>
    <w:rsid w:val="00AD7567"/>
  </w:style>
  <w:style w:type="character" w:customStyle="1" w:styleId="citation-8974">
    <w:name w:val="citation-8974"/>
    <w:basedOn w:val="DefaultParagraphFont"/>
    <w:rsid w:val="00AD7567"/>
  </w:style>
  <w:style w:type="character" w:customStyle="1" w:styleId="citation-8973">
    <w:name w:val="citation-8973"/>
    <w:basedOn w:val="DefaultParagraphFont"/>
    <w:rsid w:val="00AD7567"/>
  </w:style>
  <w:style w:type="character" w:customStyle="1" w:styleId="citation-8972">
    <w:name w:val="citation-8972"/>
    <w:basedOn w:val="DefaultParagraphFont"/>
    <w:rsid w:val="00AD7567"/>
  </w:style>
  <w:style w:type="character" w:customStyle="1" w:styleId="citation-8971">
    <w:name w:val="citation-8971"/>
    <w:basedOn w:val="DefaultParagraphFont"/>
    <w:rsid w:val="00AD7567"/>
  </w:style>
  <w:style w:type="character" w:customStyle="1" w:styleId="citation-8970">
    <w:name w:val="citation-8970"/>
    <w:basedOn w:val="DefaultParagraphFont"/>
    <w:rsid w:val="00AD7567"/>
  </w:style>
  <w:style w:type="character" w:customStyle="1" w:styleId="citation-8969">
    <w:name w:val="citation-8969"/>
    <w:basedOn w:val="DefaultParagraphFont"/>
    <w:rsid w:val="00AD7567"/>
  </w:style>
  <w:style w:type="character" w:customStyle="1" w:styleId="citation-8968">
    <w:name w:val="citation-8968"/>
    <w:basedOn w:val="DefaultParagraphFont"/>
    <w:rsid w:val="00AD7567"/>
  </w:style>
  <w:style w:type="character" w:customStyle="1" w:styleId="citation-8967">
    <w:name w:val="citation-8967"/>
    <w:basedOn w:val="DefaultParagraphFont"/>
    <w:rsid w:val="00AD7567"/>
  </w:style>
  <w:style w:type="character" w:customStyle="1" w:styleId="citation-8966">
    <w:name w:val="citation-8966"/>
    <w:basedOn w:val="DefaultParagraphFont"/>
    <w:rsid w:val="00AD7567"/>
  </w:style>
  <w:style w:type="character" w:customStyle="1" w:styleId="citation-8965">
    <w:name w:val="citation-8965"/>
    <w:basedOn w:val="DefaultParagraphFont"/>
    <w:rsid w:val="00AD7567"/>
  </w:style>
  <w:style w:type="character" w:customStyle="1" w:styleId="citation-8964">
    <w:name w:val="citation-8964"/>
    <w:basedOn w:val="DefaultParagraphFont"/>
    <w:rsid w:val="00AD7567"/>
  </w:style>
  <w:style w:type="character" w:customStyle="1" w:styleId="citation-8963">
    <w:name w:val="citation-8963"/>
    <w:basedOn w:val="DefaultParagraphFont"/>
    <w:rsid w:val="00AD7567"/>
  </w:style>
  <w:style w:type="character" w:customStyle="1" w:styleId="citation-8962">
    <w:name w:val="citation-8962"/>
    <w:basedOn w:val="DefaultParagraphFont"/>
    <w:rsid w:val="00AD7567"/>
  </w:style>
  <w:style w:type="character" w:customStyle="1" w:styleId="citation-8961">
    <w:name w:val="citation-8961"/>
    <w:basedOn w:val="DefaultParagraphFont"/>
    <w:rsid w:val="00AD7567"/>
  </w:style>
  <w:style w:type="character" w:customStyle="1" w:styleId="citation-8960">
    <w:name w:val="citation-8960"/>
    <w:basedOn w:val="DefaultParagraphFont"/>
    <w:rsid w:val="00AD7567"/>
  </w:style>
  <w:style w:type="character" w:customStyle="1" w:styleId="citation-8959">
    <w:name w:val="citation-8959"/>
    <w:basedOn w:val="DefaultParagraphFont"/>
    <w:rsid w:val="00AD7567"/>
  </w:style>
  <w:style w:type="character" w:customStyle="1" w:styleId="citation-8958">
    <w:name w:val="citation-8958"/>
    <w:basedOn w:val="DefaultParagraphFont"/>
    <w:rsid w:val="00AD7567"/>
  </w:style>
  <w:style w:type="character" w:customStyle="1" w:styleId="citation-8957">
    <w:name w:val="citation-8957"/>
    <w:basedOn w:val="DefaultParagraphFont"/>
    <w:rsid w:val="00AD7567"/>
  </w:style>
  <w:style w:type="character" w:customStyle="1" w:styleId="citation-8956">
    <w:name w:val="citation-8956"/>
    <w:basedOn w:val="DefaultParagraphFont"/>
    <w:rsid w:val="00AD7567"/>
  </w:style>
  <w:style w:type="character" w:customStyle="1" w:styleId="citation-8955">
    <w:name w:val="citation-8955"/>
    <w:basedOn w:val="DefaultParagraphFont"/>
    <w:rsid w:val="00AD7567"/>
  </w:style>
  <w:style w:type="character" w:customStyle="1" w:styleId="citation-8954">
    <w:name w:val="citation-8954"/>
    <w:basedOn w:val="DefaultParagraphFont"/>
    <w:rsid w:val="00AD7567"/>
  </w:style>
  <w:style w:type="character" w:customStyle="1" w:styleId="citation-8953">
    <w:name w:val="citation-8953"/>
    <w:basedOn w:val="DefaultParagraphFont"/>
    <w:rsid w:val="00AD7567"/>
  </w:style>
  <w:style w:type="character" w:customStyle="1" w:styleId="citation-8952">
    <w:name w:val="citation-8952"/>
    <w:basedOn w:val="DefaultParagraphFont"/>
    <w:rsid w:val="00AD7567"/>
  </w:style>
  <w:style w:type="character" w:customStyle="1" w:styleId="citation-8951">
    <w:name w:val="citation-8951"/>
    <w:basedOn w:val="DefaultParagraphFont"/>
    <w:rsid w:val="00AD7567"/>
  </w:style>
  <w:style w:type="character" w:customStyle="1" w:styleId="citation-8950">
    <w:name w:val="citation-8950"/>
    <w:basedOn w:val="DefaultParagraphFont"/>
    <w:rsid w:val="00AD7567"/>
  </w:style>
  <w:style w:type="character" w:customStyle="1" w:styleId="citation-8949">
    <w:name w:val="citation-8949"/>
    <w:basedOn w:val="DefaultParagraphFont"/>
    <w:rsid w:val="00AD7567"/>
  </w:style>
  <w:style w:type="character" w:customStyle="1" w:styleId="citation-8948">
    <w:name w:val="citation-8948"/>
    <w:basedOn w:val="DefaultParagraphFont"/>
    <w:rsid w:val="00AD7567"/>
  </w:style>
  <w:style w:type="character" w:customStyle="1" w:styleId="citation-8947">
    <w:name w:val="citation-8947"/>
    <w:basedOn w:val="DefaultParagraphFont"/>
    <w:rsid w:val="00AD7567"/>
  </w:style>
  <w:style w:type="character" w:customStyle="1" w:styleId="citation-8946">
    <w:name w:val="citation-8946"/>
    <w:basedOn w:val="DefaultParagraphFont"/>
    <w:rsid w:val="00AD7567"/>
  </w:style>
  <w:style w:type="character" w:customStyle="1" w:styleId="citation-8945">
    <w:name w:val="citation-8945"/>
    <w:basedOn w:val="DefaultParagraphFont"/>
    <w:rsid w:val="00AD7567"/>
  </w:style>
  <w:style w:type="character" w:customStyle="1" w:styleId="citation-8944">
    <w:name w:val="citation-8944"/>
    <w:basedOn w:val="DefaultParagraphFont"/>
    <w:rsid w:val="00AD7567"/>
  </w:style>
  <w:style w:type="character" w:customStyle="1" w:styleId="citation-8943">
    <w:name w:val="citation-8943"/>
    <w:basedOn w:val="DefaultParagraphFont"/>
    <w:rsid w:val="00AD7567"/>
  </w:style>
  <w:style w:type="character" w:customStyle="1" w:styleId="citation-8942">
    <w:name w:val="citation-8942"/>
    <w:basedOn w:val="DefaultParagraphFont"/>
    <w:rsid w:val="00AD7567"/>
  </w:style>
  <w:style w:type="character" w:customStyle="1" w:styleId="citation-8941">
    <w:name w:val="citation-8941"/>
    <w:basedOn w:val="DefaultParagraphFont"/>
    <w:rsid w:val="00AD7567"/>
  </w:style>
  <w:style w:type="character" w:customStyle="1" w:styleId="citation-8940">
    <w:name w:val="citation-8940"/>
    <w:basedOn w:val="DefaultParagraphFont"/>
    <w:rsid w:val="00AD7567"/>
  </w:style>
  <w:style w:type="character" w:customStyle="1" w:styleId="citation-8939">
    <w:name w:val="citation-8939"/>
    <w:basedOn w:val="DefaultParagraphFont"/>
    <w:rsid w:val="00AD7567"/>
  </w:style>
  <w:style w:type="character" w:customStyle="1" w:styleId="citation-8938">
    <w:name w:val="citation-8938"/>
    <w:basedOn w:val="DefaultParagraphFont"/>
    <w:rsid w:val="00AD7567"/>
  </w:style>
  <w:style w:type="character" w:customStyle="1" w:styleId="citation-8937">
    <w:name w:val="citation-8937"/>
    <w:basedOn w:val="DefaultParagraphFont"/>
    <w:rsid w:val="00AD7567"/>
  </w:style>
  <w:style w:type="character" w:customStyle="1" w:styleId="citation-8936">
    <w:name w:val="citation-8936"/>
    <w:basedOn w:val="DefaultParagraphFont"/>
    <w:rsid w:val="00AD7567"/>
  </w:style>
  <w:style w:type="character" w:customStyle="1" w:styleId="citation-8935">
    <w:name w:val="citation-8935"/>
    <w:basedOn w:val="DefaultParagraphFont"/>
    <w:rsid w:val="00AD7567"/>
  </w:style>
  <w:style w:type="character" w:customStyle="1" w:styleId="citation-8934">
    <w:name w:val="citation-8934"/>
    <w:basedOn w:val="DefaultParagraphFont"/>
    <w:rsid w:val="00AD7567"/>
  </w:style>
  <w:style w:type="character" w:customStyle="1" w:styleId="citation-8933">
    <w:name w:val="citation-8933"/>
    <w:basedOn w:val="DefaultParagraphFont"/>
    <w:rsid w:val="00AD7567"/>
  </w:style>
  <w:style w:type="character" w:customStyle="1" w:styleId="citation-8932">
    <w:name w:val="citation-8932"/>
    <w:basedOn w:val="DefaultParagraphFont"/>
    <w:rsid w:val="00AD7567"/>
  </w:style>
  <w:style w:type="character" w:customStyle="1" w:styleId="citation-8931">
    <w:name w:val="citation-8931"/>
    <w:basedOn w:val="DefaultParagraphFont"/>
    <w:rsid w:val="00AD7567"/>
  </w:style>
  <w:style w:type="character" w:customStyle="1" w:styleId="citation-8930">
    <w:name w:val="citation-8930"/>
    <w:basedOn w:val="DefaultParagraphFont"/>
    <w:rsid w:val="00AD7567"/>
  </w:style>
  <w:style w:type="character" w:customStyle="1" w:styleId="citation-8929">
    <w:name w:val="citation-8929"/>
    <w:basedOn w:val="DefaultParagraphFont"/>
    <w:rsid w:val="00AD7567"/>
  </w:style>
  <w:style w:type="character" w:customStyle="1" w:styleId="citation-8928">
    <w:name w:val="citation-8928"/>
    <w:basedOn w:val="DefaultParagraphFont"/>
    <w:rsid w:val="00AD7567"/>
  </w:style>
  <w:style w:type="character" w:customStyle="1" w:styleId="citation-8927">
    <w:name w:val="citation-8927"/>
    <w:basedOn w:val="DefaultParagraphFont"/>
    <w:rsid w:val="00AD7567"/>
  </w:style>
  <w:style w:type="character" w:customStyle="1" w:styleId="citation-8926">
    <w:name w:val="citation-8926"/>
    <w:basedOn w:val="DefaultParagraphFont"/>
    <w:rsid w:val="00AD7567"/>
  </w:style>
  <w:style w:type="character" w:customStyle="1" w:styleId="citation-8925">
    <w:name w:val="citation-8925"/>
    <w:basedOn w:val="DefaultParagraphFont"/>
    <w:rsid w:val="00AD7567"/>
  </w:style>
  <w:style w:type="character" w:customStyle="1" w:styleId="citation-8924">
    <w:name w:val="citation-8924"/>
    <w:basedOn w:val="DefaultParagraphFont"/>
    <w:rsid w:val="00AD7567"/>
  </w:style>
  <w:style w:type="character" w:customStyle="1" w:styleId="citation-8923">
    <w:name w:val="citation-8923"/>
    <w:basedOn w:val="DefaultParagraphFont"/>
    <w:rsid w:val="00AD7567"/>
  </w:style>
  <w:style w:type="character" w:customStyle="1" w:styleId="citation-8922">
    <w:name w:val="citation-8922"/>
    <w:basedOn w:val="DefaultParagraphFont"/>
    <w:rsid w:val="00AD7567"/>
  </w:style>
  <w:style w:type="character" w:customStyle="1" w:styleId="citation-8921">
    <w:name w:val="citation-8921"/>
    <w:basedOn w:val="DefaultParagraphFont"/>
    <w:rsid w:val="00AD7567"/>
  </w:style>
  <w:style w:type="character" w:customStyle="1" w:styleId="citation-8920">
    <w:name w:val="citation-8920"/>
    <w:basedOn w:val="DefaultParagraphFont"/>
    <w:rsid w:val="00AD7567"/>
  </w:style>
  <w:style w:type="character" w:customStyle="1" w:styleId="citation-8919">
    <w:name w:val="citation-8919"/>
    <w:basedOn w:val="DefaultParagraphFont"/>
    <w:rsid w:val="00AD7567"/>
  </w:style>
  <w:style w:type="character" w:customStyle="1" w:styleId="citation-8918">
    <w:name w:val="citation-8918"/>
    <w:basedOn w:val="DefaultParagraphFont"/>
    <w:rsid w:val="00AD7567"/>
  </w:style>
  <w:style w:type="character" w:customStyle="1" w:styleId="citation-8917">
    <w:name w:val="citation-8917"/>
    <w:basedOn w:val="DefaultParagraphFont"/>
    <w:rsid w:val="00AD7567"/>
  </w:style>
  <w:style w:type="character" w:customStyle="1" w:styleId="citation-8916">
    <w:name w:val="citation-8916"/>
    <w:basedOn w:val="DefaultParagraphFont"/>
    <w:rsid w:val="00AD7567"/>
  </w:style>
  <w:style w:type="character" w:customStyle="1" w:styleId="citation-8915">
    <w:name w:val="citation-8915"/>
    <w:basedOn w:val="DefaultParagraphFont"/>
    <w:rsid w:val="00AD7567"/>
  </w:style>
  <w:style w:type="character" w:customStyle="1" w:styleId="citation-8914">
    <w:name w:val="citation-8914"/>
    <w:basedOn w:val="DefaultParagraphFont"/>
    <w:rsid w:val="00AD7567"/>
  </w:style>
  <w:style w:type="character" w:customStyle="1" w:styleId="citation-8913">
    <w:name w:val="citation-8913"/>
    <w:basedOn w:val="DefaultParagraphFont"/>
    <w:rsid w:val="00AD7567"/>
  </w:style>
  <w:style w:type="character" w:customStyle="1" w:styleId="citation-8912">
    <w:name w:val="citation-8912"/>
    <w:basedOn w:val="DefaultParagraphFont"/>
    <w:rsid w:val="00AD7567"/>
  </w:style>
  <w:style w:type="character" w:customStyle="1" w:styleId="citation-8911">
    <w:name w:val="citation-8911"/>
    <w:basedOn w:val="DefaultParagraphFont"/>
    <w:rsid w:val="00AD7567"/>
  </w:style>
  <w:style w:type="character" w:customStyle="1" w:styleId="citation-8910">
    <w:name w:val="citation-8910"/>
    <w:basedOn w:val="DefaultParagraphFont"/>
    <w:rsid w:val="00AD7567"/>
  </w:style>
  <w:style w:type="character" w:customStyle="1" w:styleId="citation-8909">
    <w:name w:val="citation-8909"/>
    <w:basedOn w:val="DefaultParagraphFont"/>
    <w:rsid w:val="00AD7567"/>
  </w:style>
  <w:style w:type="character" w:customStyle="1" w:styleId="citation-8908">
    <w:name w:val="citation-8908"/>
    <w:basedOn w:val="DefaultParagraphFont"/>
    <w:rsid w:val="00AD7567"/>
  </w:style>
  <w:style w:type="character" w:customStyle="1" w:styleId="citation-8907">
    <w:name w:val="citation-8907"/>
    <w:basedOn w:val="DefaultParagraphFont"/>
    <w:rsid w:val="00AD7567"/>
  </w:style>
  <w:style w:type="character" w:customStyle="1" w:styleId="citation-8906">
    <w:name w:val="citation-8906"/>
    <w:basedOn w:val="DefaultParagraphFont"/>
    <w:rsid w:val="00AD7567"/>
  </w:style>
  <w:style w:type="character" w:customStyle="1" w:styleId="citation-8905">
    <w:name w:val="citation-8905"/>
    <w:basedOn w:val="DefaultParagraphFont"/>
    <w:rsid w:val="00AD7567"/>
  </w:style>
  <w:style w:type="character" w:customStyle="1" w:styleId="citation-8904">
    <w:name w:val="citation-8904"/>
    <w:basedOn w:val="DefaultParagraphFont"/>
    <w:rsid w:val="00AD7567"/>
  </w:style>
  <w:style w:type="character" w:customStyle="1" w:styleId="citation-8903">
    <w:name w:val="citation-8903"/>
    <w:basedOn w:val="DefaultParagraphFont"/>
    <w:rsid w:val="00AD7567"/>
  </w:style>
  <w:style w:type="character" w:customStyle="1" w:styleId="citation-8902">
    <w:name w:val="citation-8902"/>
    <w:basedOn w:val="DefaultParagraphFont"/>
    <w:rsid w:val="00AD7567"/>
  </w:style>
  <w:style w:type="character" w:customStyle="1" w:styleId="citation-8901">
    <w:name w:val="citation-8901"/>
    <w:basedOn w:val="DefaultParagraphFont"/>
    <w:rsid w:val="00AD7567"/>
  </w:style>
  <w:style w:type="character" w:customStyle="1" w:styleId="citation-8900">
    <w:name w:val="citation-8900"/>
    <w:basedOn w:val="DefaultParagraphFont"/>
    <w:rsid w:val="00AD7567"/>
  </w:style>
  <w:style w:type="character" w:customStyle="1" w:styleId="citation-8899">
    <w:name w:val="citation-8899"/>
    <w:basedOn w:val="DefaultParagraphFont"/>
    <w:rsid w:val="00AD7567"/>
  </w:style>
  <w:style w:type="character" w:customStyle="1" w:styleId="citation-8898">
    <w:name w:val="citation-8898"/>
    <w:basedOn w:val="DefaultParagraphFont"/>
    <w:rsid w:val="00AD7567"/>
  </w:style>
  <w:style w:type="character" w:customStyle="1" w:styleId="citation-8897">
    <w:name w:val="citation-8897"/>
    <w:basedOn w:val="DefaultParagraphFont"/>
    <w:rsid w:val="00AD7567"/>
  </w:style>
  <w:style w:type="character" w:customStyle="1" w:styleId="citation-8896">
    <w:name w:val="citation-8896"/>
    <w:basedOn w:val="DefaultParagraphFont"/>
    <w:rsid w:val="00AD7567"/>
  </w:style>
  <w:style w:type="character" w:customStyle="1" w:styleId="citation-8895">
    <w:name w:val="citation-8895"/>
    <w:basedOn w:val="DefaultParagraphFont"/>
    <w:rsid w:val="00AD7567"/>
  </w:style>
  <w:style w:type="character" w:customStyle="1" w:styleId="citation-8894">
    <w:name w:val="citation-8894"/>
    <w:basedOn w:val="DefaultParagraphFont"/>
    <w:rsid w:val="00AD7567"/>
  </w:style>
  <w:style w:type="character" w:customStyle="1" w:styleId="citation-8893">
    <w:name w:val="citation-8893"/>
    <w:basedOn w:val="DefaultParagraphFont"/>
    <w:rsid w:val="00AD7567"/>
  </w:style>
  <w:style w:type="character" w:customStyle="1" w:styleId="citation-8892">
    <w:name w:val="citation-8892"/>
    <w:basedOn w:val="DefaultParagraphFont"/>
    <w:rsid w:val="00AD7567"/>
  </w:style>
  <w:style w:type="character" w:customStyle="1" w:styleId="citation-8891">
    <w:name w:val="citation-8891"/>
    <w:basedOn w:val="DefaultParagraphFont"/>
    <w:rsid w:val="00AD7567"/>
  </w:style>
  <w:style w:type="character" w:customStyle="1" w:styleId="citation-8890">
    <w:name w:val="citation-8890"/>
    <w:basedOn w:val="DefaultParagraphFont"/>
    <w:rsid w:val="00AD7567"/>
  </w:style>
  <w:style w:type="character" w:customStyle="1" w:styleId="citation-8889">
    <w:name w:val="citation-8889"/>
    <w:basedOn w:val="DefaultParagraphFont"/>
    <w:rsid w:val="00AD7567"/>
  </w:style>
  <w:style w:type="character" w:customStyle="1" w:styleId="citation-8888">
    <w:name w:val="citation-8888"/>
    <w:basedOn w:val="DefaultParagraphFont"/>
    <w:rsid w:val="00AD7567"/>
  </w:style>
  <w:style w:type="character" w:customStyle="1" w:styleId="citation-8887">
    <w:name w:val="citation-8887"/>
    <w:basedOn w:val="DefaultParagraphFont"/>
    <w:rsid w:val="00AD7567"/>
  </w:style>
  <w:style w:type="character" w:customStyle="1" w:styleId="citation-8886">
    <w:name w:val="citation-8886"/>
    <w:basedOn w:val="DefaultParagraphFont"/>
    <w:rsid w:val="00AD7567"/>
  </w:style>
  <w:style w:type="character" w:customStyle="1" w:styleId="citation-8885">
    <w:name w:val="citation-8885"/>
    <w:basedOn w:val="DefaultParagraphFont"/>
    <w:rsid w:val="00AD7567"/>
  </w:style>
  <w:style w:type="character" w:customStyle="1" w:styleId="citation-8884">
    <w:name w:val="citation-8884"/>
    <w:basedOn w:val="DefaultParagraphFont"/>
    <w:rsid w:val="00AD7567"/>
  </w:style>
  <w:style w:type="character" w:customStyle="1" w:styleId="citation-8883">
    <w:name w:val="citation-8883"/>
    <w:basedOn w:val="DefaultParagraphFont"/>
    <w:rsid w:val="00AD7567"/>
  </w:style>
  <w:style w:type="character" w:customStyle="1" w:styleId="citation-8882">
    <w:name w:val="citation-8882"/>
    <w:basedOn w:val="DefaultParagraphFont"/>
    <w:rsid w:val="00AD7567"/>
  </w:style>
  <w:style w:type="character" w:customStyle="1" w:styleId="citation-8881">
    <w:name w:val="citation-8881"/>
    <w:basedOn w:val="DefaultParagraphFont"/>
    <w:rsid w:val="00AD7567"/>
  </w:style>
  <w:style w:type="character" w:customStyle="1" w:styleId="citation-8880">
    <w:name w:val="citation-8880"/>
    <w:basedOn w:val="DefaultParagraphFont"/>
    <w:rsid w:val="00AD7567"/>
  </w:style>
  <w:style w:type="character" w:customStyle="1" w:styleId="citation-8879">
    <w:name w:val="citation-8879"/>
    <w:basedOn w:val="DefaultParagraphFont"/>
    <w:rsid w:val="00AD7567"/>
  </w:style>
  <w:style w:type="character" w:customStyle="1" w:styleId="citation-8878">
    <w:name w:val="citation-8878"/>
    <w:basedOn w:val="DefaultParagraphFont"/>
    <w:rsid w:val="00AD7567"/>
  </w:style>
  <w:style w:type="character" w:customStyle="1" w:styleId="citation-8877">
    <w:name w:val="citation-8877"/>
    <w:basedOn w:val="DefaultParagraphFont"/>
    <w:rsid w:val="00AD7567"/>
  </w:style>
  <w:style w:type="character" w:customStyle="1" w:styleId="citation-8876">
    <w:name w:val="citation-8876"/>
    <w:basedOn w:val="DefaultParagraphFont"/>
    <w:rsid w:val="00AD7567"/>
  </w:style>
  <w:style w:type="character" w:customStyle="1" w:styleId="citation-8875">
    <w:name w:val="citation-8875"/>
    <w:basedOn w:val="DefaultParagraphFont"/>
    <w:rsid w:val="00AD7567"/>
  </w:style>
  <w:style w:type="character" w:customStyle="1" w:styleId="citation-8874">
    <w:name w:val="citation-8874"/>
    <w:basedOn w:val="DefaultParagraphFont"/>
    <w:rsid w:val="00AD7567"/>
  </w:style>
  <w:style w:type="character" w:customStyle="1" w:styleId="citation-8873">
    <w:name w:val="citation-8873"/>
    <w:basedOn w:val="DefaultParagraphFont"/>
    <w:rsid w:val="00AD7567"/>
  </w:style>
  <w:style w:type="character" w:customStyle="1" w:styleId="citation-8872">
    <w:name w:val="citation-8872"/>
    <w:basedOn w:val="DefaultParagraphFont"/>
    <w:rsid w:val="00AD7567"/>
  </w:style>
  <w:style w:type="character" w:customStyle="1" w:styleId="citation-8871">
    <w:name w:val="citation-8871"/>
    <w:basedOn w:val="DefaultParagraphFont"/>
    <w:rsid w:val="00AD7567"/>
  </w:style>
  <w:style w:type="character" w:customStyle="1" w:styleId="citation-8870">
    <w:name w:val="citation-8870"/>
    <w:basedOn w:val="DefaultParagraphFont"/>
    <w:rsid w:val="00AD7567"/>
  </w:style>
  <w:style w:type="character" w:customStyle="1" w:styleId="citation-8869">
    <w:name w:val="citation-8869"/>
    <w:basedOn w:val="DefaultParagraphFont"/>
    <w:rsid w:val="00AD7567"/>
  </w:style>
  <w:style w:type="character" w:customStyle="1" w:styleId="citation-8868">
    <w:name w:val="citation-8868"/>
    <w:basedOn w:val="DefaultParagraphFont"/>
    <w:rsid w:val="00AD7567"/>
  </w:style>
  <w:style w:type="character" w:customStyle="1" w:styleId="citation-8867">
    <w:name w:val="citation-8867"/>
    <w:basedOn w:val="DefaultParagraphFont"/>
    <w:rsid w:val="00AD7567"/>
  </w:style>
  <w:style w:type="character" w:customStyle="1" w:styleId="citation-8866">
    <w:name w:val="citation-8866"/>
    <w:basedOn w:val="DefaultParagraphFont"/>
    <w:rsid w:val="00AD7567"/>
  </w:style>
  <w:style w:type="character" w:customStyle="1" w:styleId="citation-8865">
    <w:name w:val="citation-8865"/>
    <w:basedOn w:val="DefaultParagraphFont"/>
    <w:rsid w:val="00AD7567"/>
  </w:style>
  <w:style w:type="character" w:customStyle="1" w:styleId="citation-8864">
    <w:name w:val="citation-8864"/>
    <w:basedOn w:val="DefaultParagraphFont"/>
    <w:rsid w:val="00AD7567"/>
  </w:style>
  <w:style w:type="character" w:customStyle="1" w:styleId="citation-8863">
    <w:name w:val="citation-8863"/>
    <w:basedOn w:val="DefaultParagraphFont"/>
    <w:rsid w:val="00AD7567"/>
  </w:style>
  <w:style w:type="character" w:customStyle="1" w:styleId="citation-8862">
    <w:name w:val="citation-8862"/>
    <w:basedOn w:val="DefaultParagraphFont"/>
    <w:rsid w:val="00AD7567"/>
  </w:style>
  <w:style w:type="character" w:customStyle="1" w:styleId="citation-8861">
    <w:name w:val="citation-8861"/>
    <w:basedOn w:val="DefaultParagraphFont"/>
    <w:rsid w:val="00AD7567"/>
  </w:style>
  <w:style w:type="character" w:customStyle="1" w:styleId="citation-8860">
    <w:name w:val="citation-8860"/>
    <w:basedOn w:val="DefaultParagraphFont"/>
    <w:rsid w:val="00AD7567"/>
  </w:style>
  <w:style w:type="character" w:customStyle="1" w:styleId="citation-8859">
    <w:name w:val="citation-8859"/>
    <w:basedOn w:val="DefaultParagraphFont"/>
    <w:rsid w:val="00AD7567"/>
  </w:style>
  <w:style w:type="character" w:customStyle="1" w:styleId="citation-8858">
    <w:name w:val="citation-8858"/>
    <w:basedOn w:val="DefaultParagraphFont"/>
    <w:rsid w:val="00AD7567"/>
  </w:style>
  <w:style w:type="character" w:customStyle="1" w:styleId="citation-8857">
    <w:name w:val="citation-8857"/>
    <w:basedOn w:val="DefaultParagraphFont"/>
    <w:rsid w:val="00AD7567"/>
  </w:style>
  <w:style w:type="character" w:customStyle="1" w:styleId="citation-8856">
    <w:name w:val="citation-8856"/>
    <w:basedOn w:val="DefaultParagraphFont"/>
    <w:rsid w:val="00AD7567"/>
  </w:style>
  <w:style w:type="character" w:customStyle="1" w:styleId="citation-8855">
    <w:name w:val="citation-8855"/>
    <w:basedOn w:val="DefaultParagraphFont"/>
    <w:rsid w:val="00AD7567"/>
  </w:style>
  <w:style w:type="character" w:customStyle="1" w:styleId="citation-8854">
    <w:name w:val="citation-8854"/>
    <w:basedOn w:val="DefaultParagraphFont"/>
    <w:rsid w:val="00AD7567"/>
  </w:style>
  <w:style w:type="character" w:customStyle="1" w:styleId="citation-8853">
    <w:name w:val="citation-8853"/>
    <w:basedOn w:val="DefaultParagraphFont"/>
    <w:rsid w:val="00AD7567"/>
  </w:style>
  <w:style w:type="character" w:customStyle="1" w:styleId="citation-8852">
    <w:name w:val="citation-8852"/>
    <w:basedOn w:val="DefaultParagraphFont"/>
    <w:rsid w:val="00AD7567"/>
  </w:style>
  <w:style w:type="character" w:customStyle="1" w:styleId="citation-8851">
    <w:name w:val="citation-8851"/>
    <w:basedOn w:val="DefaultParagraphFont"/>
    <w:rsid w:val="00AD7567"/>
  </w:style>
  <w:style w:type="character" w:customStyle="1" w:styleId="citation-8850">
    <w:name w:val="citation-8850"/>
    <w:basedOn w:val="DefaultParagraphFont"/>
    <w:rsid w:val="00AD7567"/>
  </w:style>
  <w:style w:type="character" w:customStyle="1" w:styleId="citation-8849">
    <w:name w:val="citation-8849"/>
    <w:basedOn w:val="DefaultParagraphFont"/>
    <w:rsid w:val="00AD7567"/>
  </w:style>
  <w:style w:type="character" w:customStyle="1" w:styleId="citation-8848">
    <w:name w:val="citation-8848"/>
    <w:basedOn w:val="DefaultParagraphFont"/>
    <w:rsid w:val="00AD7567"/>
  </w:style>
  <w:style w:type="character" w:customStyle="1" w:styleId="citation-8847">
    <w:name w:val="citation-8847"/>
    <w:basedOn w:val="DefaultParagraphFont"/>
    <w:rsid w:val="00AD7567"/>
  </w:style>
  <w:style w:type="character" w:customStyle="1" w:styleId="citation-8846">
    <w:name w:val="citation-8846"/>
    <w:basedOn w:val="DefaultParagraphFont"/>
    <w:rsid w:val="00AD7567"/>
  </w:style>
  <w:style w:type="character" w:customStyle="1" w:styleId="citation-8845">
    <w:name w:val="citation-8845"/>
    <w:basedOn w:val="DefaultParagraphFont"/>
    <w:rsid w:val="00AD7567"/>
  </w:style>
  <w:style w:type="character" w:customStyle="1" w:styleId="citation-8844">
    <w:name w:val="citation-8844"/>
    <w:basedOn w:val="DefaultParagraphFont"/>
    <w:rsid w:val="00AD7567"/>
  </w:style>
  <w:style w:type="character" w:customStyle="1" w:styleId="citation-8843">
    <w:name w:val="citation-8843"/>
    <w:basedOn w:val="DefaultParagraphFont"/>
    <w:rsid w:val="00AD7567"/>
  </w:style>
  <w:style w:type="character" w:customStyle="1" w:styleId="citation-8842">
    <w:name w:val="citation-8842"/>
    <w:basedOn w:val="DefaultParagraphFont"/>
    <w:rsid w:val="00AD7567"/>
  </w:style>
  <w:style w:type="character" w:customStyle="1" w:styleId="citation-8841">
    <w:name w:val="citation-8841"/>
    <w:basedOn w:val="DefaultParagraphFont"/>
    <w:rsid w:val="00AD7567"/>
  </w:style>
  <w:style w:type="character" w:customStyle="1" w:styleId="citation-8840">
    <w:name w:val="citation-8840"/>
    <w:basedOn w:val="DefaultParagraphFont"/>
    <w:rsid w:val="00AD7567"/>
  </w:style>
  <w:style w:type="character" w:customStyle="1" w:styleId="citation-8839">
    <w:name w:val="citation-8839"/>
    <w:basedOn w:val="DefaultParagraphFont"/>
    <w:rsid w:val="00AD7567"/>
  </w:style>
  <w:style w:type="character" w:customStyle="1" w:styleId="citation-8838">
    <w:name w:val="citation-8838"/>
    <w:basedOn w:val="DefaultParagraphFont"/>
    <w:rsid w:val="00AD7567"/>
  </w:style>
  <w:style w:type="character" w:customStyle="1" w:styleId="citation-8837">
    <w:name w:val="citation-8837"/>
    <w:basedOn w:val="DefaultParagraphFont"/>
    <w:rsid w:val="00AD7567"/>
  </w:style>
  <w:style w:type="character" w:customStyle="1" w:styleId="citation-8836">
    <w:name w:val="citation-8836"/>
    <w:basedOn w:val="DefaultParagraphFont"/>
    <w:rsid w:val="00AD7567"/>
  </w:style>
  <w:style w:type="character" w:customStyle="1" w:styleId="citation-8835">
    <w:name w:val="citation-8835"/>
    <w:basedOn w:val="DefaultParagraphFont"/>
    <w:rsid w:val="00AD7567"/>
  </w:style>
  <w:style w:type="character" w:customStyle="1" w:styleId="citation-8834">
    <w:name w:val="citation-8834"/>
    <w:basedOn w:val="DefaultParagraphFont"/>
    <w:rsid w:val="00AD7567"/>
  </w:style>
  <w:style w:type="character" w:customStyle="1" w:styleId="citation-8833">
    <w:name w:val="citation-8833"/>
    <w:basedOn w:val="DefaultParagraphFont"/>
    <w:rsid w:val="00AD7567"/>
  </w:style>
  <w:style w:type="character" w:customStyle="1" w:styleId="citation-8832">
    <w:name w:val="citation-8832"/>
    <w:basedOn w:val="DefaultParagraphFont"/>
    <w:rsid w:val="00AD7567"/>
  </w:style>
  <w:style w:type="character" w:customStyle="1" w:styleId="citation-8831">
    <w:name w:val="citation-8831"/>
    <w:basedOn w:val="DefaultParagraphFont"/>
    <w:rsid w:val="00AD7567"/>
  </w:style>
  <w:style w:type="character" w:customStyle="1" w:styleId="citation-8830">
    <w:name w:val="citation-8830"/>
    <w:basedOn w:val="DefaultParagraphFont"/>
    <w:rsid w:val="00AD7567"/>
  </w:style>
  <w:style w:type="character" w:customStyle="1" w:styleId="citation-8829">
    <w:name w:val="citation-8829"/>
    <w:basedOn w:val="DefaultParagraphFont"/>
    <w:rsid w:val="00AD7567"/>
  </w:style>
  <w:style w:type="character" w:customStyle="1" w:styleId="citation-8828">
    <w:name w:val="citation-8828"/>
    <w:basedOn w:val="DefaultParagraphFont"/>
    <w:rsid w:val="00AD7567"/>
  </w:style>
  <w:style w:type="character" w:customStyle="1" w:styleId="citation-8827">
    <w:name w:val="citation-8827"/>
    <w:basedOn w:val="DefaultParagraphFont"/>
    <w:rsid w:val="00AD7567"/>
  </w:style>
  <w:style w:type="character" w:customStyle="1" w:styleId="citation-8826">
    <w:name w:val="citation-8826"/>
    <w:basedOn w:val="DefaultParagraphFont"/>
    <w:rsid w:val="00AD7567"/>
  </w:style>
  <w:style w:type="character" w:customStyle="1" w:styleId="citation-8825">
    <w:name w:val="citation-8825"/>
    <w:basedOn w:val="DefaultParagraphFont"/>
    <w:rsid w:val="00AD7567"/>
  </w:style>
  <w:style w:type="character" w:customStyle="1" w:styleId="citation-8824">
    <w:name w:val="citation-8824"/>
    <w:basedOn w:val="DefaultParagraphFont"/>
    <w:rsid w:val="00AD7567"/>
  </w:style>
  <w:style w:type="character" w:customStyle="1" w:styleId="citation-8823">
    <w:name w:val="citation-8823"/>
    <w:basedOn w:val="DefaultParagraphFont"/>
    <w:rsid w:val="00AD7567"/>
  </w:style>
  <w:style w:type="character" w:customStyle="1" w:styleId="citation-8822">
    <w:name w:val="citation-8822"/>
    <w:basedOn w:val="DefaultParagraphFont"/>
    <w:rsid w:val="00AD7567"/>
  </w:style>
  <w:style w:type="character" w:customStyle="1" w:styleId="citation-8821">
    <w:name w:val="citation-8821"/>
    <w:basedOn w:val="DefaultParagraphFont"/>
    <w:rsid w:val="00AD7567"/>
  </w:style>
  <w:style w:type="character" w:customStyle="1" w:styleId="citation-8820">
    <w:name w:val="citation-8820"/>
    <w:basedOn w:val="DefaultParagraphFont"/>
    <w:rsid w:val="00AD7567"/>
  </w:style>
  <w:style w:type="character" w:customStyle="1" w:styleId="citation-8819">
    <w:name w:val="citation-8819"/>
    <w:basedOn w:val="DefaultParagraphFont"/>
    <w:rsid w:val="00AD7567"/>
  </w:style>
  <w:style w:type="character" w:customStyle="1" w:styleId="citation-8818">
    <w:name w:val="citation-8818"/>
    <w:basedOn w:val="DefaultParagraphFont"/>
    <w:rsid w:val="00AD7567"/>
  </w:style>
  <w:style w:type="character" w:customStyle="1" w:styleId="citation-8817">
    <w:name w:val="citation-8817"/>
    <w:basedOn w:val="DefaultParagraphFont"/>
    <w:rsid w:val="00AD7567"/>
  </w:style>
  <w:style w:type="character" w:customStyle="1" w:styleId="citation-8816">
    <w:name w:val="citation-8816"/>
    <w:basedOn w:val="DefaultParagraphFont"/>
    <w:rsid w:val="00AD7567"/>
  </w:style>
  <w:style w:type="character" w:customStyle="1" w:styleId="citation-8815">
    <w:name w:val="citation-8815"/>
    <w:basedOn w:val="DefaultParagraphFont"/>
    <w:rsid w:val="00AD7567"/>
  </w:style>
  <w:style w:type="character" w:customStyle="1" w:styleId="citation-8814">
    <w:name w:val="citation-8814"/>
    <w:basedOn w:val="DefaultParagraphFont"/>
    <w:rsid w:val="00AD7567"/>
  </w:style>
  <w:style w:type="character" w:customStyle="1" w:styleId="citation-8813">
    <w:name w:val="citation-8813"/>
    <w:basedOn w:val="DefaultParagraphFont"/>
    <w:rsid w:val="00AD7567"/>
  </w:style>
  <w:style w:type="character" w:customStyle="1" w:styleId="citation-8812">
    <w:name w:val="citation-8812"/>
    <w:basedOn w:val="DefaultParagraphFont"/>
    <w:rsid w:val="00AD7567"/>
  </w:style>
  <w:style w:type="character" w:customStyle="1" w:styleId="citation-8811">
    <w:name w:val="citation-8811"/>
    <w:basedOn w:val="DefaultParagraphFont"/>
    <w:rsid w:val="00AD7567"/>
  </w:style>
  <w:style w:type="character" w:customStyle="1" w:styleId="citation-8810">
    <w:name w:val="citation-8810"/>
    <w:basedOn w:val="DefaultParagraphFont"/>
    <w:rsid w:val="00AD7567"/>
  </w:style>
  <w:style w:type="character" w:customStyle="1" w:styleId="citation-8809">
    <w:name w:val="citation-8809"/>
    <w:basedOn w:val="DefaultParagraphFont"/>
    <w:rsid w:val="00AD7567"/>
  </w:style>
  <w:style w:type="character" w:customStyle="1" w:styleId="citation-8808">
    <w:name w:val="citation-8808"/>
    <w:basedOn w:val="DefaultParagraphFont"/>
    <w:rsid w:val="00AD7567"/>
  </w:style>
  <w:style w:type="character" w:customStyle="1" w:styleId="citation-8807">
    <w:name w:val="citation-8807"/>
    <w:basedOn w:val="DefaultParagraphFont"/>
    <w:rsid w:val="00AD7567"/>
  </w:style>
  <w:style w:type="character" w:customStyle="1" w:styleId="citation-8806">
    <w:name w:val="citation-8806"/>
    <w:basedOn w:val="DefaultParagraphFont"/>
    <w:rsid w:val="00AD7567"/>
  </w:style>
  <w:style w:type="character" w:customStyle="1" w:styleId="citation-8805">
    <w:name w:val="citation-8805"/>
    <w:basedOn w:val="DefaultParagraphFont"/>
    <w:rsid w:val="00AD7567"/>
  </w:style>
  <w:style w:type="character" w:customStyle="1" w:styleId="citation-8804">
    <w:name w:val="citation-8804"/>
    <w:basedOn w:val="DefaultParagraphFont"/>
    <w:rsid w:val="00AD7567"/>
  </w:style>
  <w:style w:type="character" w:customStyle="1" w:styleId="citation-8803">
    <w:name w:val="citation-8803"/>
    <w:basedOn w:val="DefaultParagraphFont"/>
    <w:rsid w:val="00AD7567"/>
  </w:style>
  <w:style w:type="character" w:customStyle="1" w:styleId="citation-8802">
    <w:name w:val="citation-8802"/>
    <w:basedOn w:val="DefaultParagraphFont"/>
    <w:rsid w:val="00AD7567"/>
  </w:style>
  <w:style w:type="character" w:customStyle="1" w:styleId="citation-8801">
    <w:name w:val="citation-8801"/>
    <w:basedOn w:val="DefaultParagraphFont"/>
    <w:rsid w:val="00AD7567"/>
  </w:style>
  <w:style w:type="character" w:customStyle="1" w:styleId="citation-8800">
    <w:name w:val="citation-8800"/>
    <w:basedOn w:val="DefaultParagraphFont"/>
    <w:rsid w:val="00AD7567"/>
  </w:style>
  <w:style w:type="character" w:customStyle="1" w:styleId="citation-8799">
    <w:name w:val="citation-8799"/>
    <w:basedOn w:val="DefaultParagraphFont"/>
    <w:rsid w:val="00AD7567"/>
  </w:style>
  <w:style w:type="character" w:customStyle="1" w:styleId="citation-8798">
    <w:name w:val="citation-8798"/>
    <w:basedOn w:val="DefaultParagraphFont"/>
    <w:rsid w:val="00AD7567"/>
  </w:style>
  <w:style w:type="character" w:customStyle="1" w:styleId="citation-8797">
    <w:name w:val="citation-8797"/>
    <w:basedOn w:val="DefaultParagraphFont"/>
    <w:rsid w:val="00AD7567"/>
  </w:style>
  <w:style w:type="character" w:customStyle="1" w:styleId="citation-8796">
    <w:name w:val="citation-8796"/>
    <w:basedOn w:val="DefaultParagraphFont"/>
    <w:rsid w:val="00AD7567"/>
  </w:style>
  <w:style w:type="character" w:customStyle="1" w:styleId="citation-8795">
    <w:name w:val="citation-8795"/>
    <w:basedOn w:val="DefaultParagraphFont"/>
    <w:rsid w:val="00AD7567"/>
  </w:style>
  <w:style w:type="character" w:customStyle="1" w:styleId="citation-8794">
    <w:name w:val="citation-8794"/>
    <w:basedOn w:val="DefaultParagraphFont"/>
    <w:rsid w:val="00AD7567"/>
  </w:style>
  <w:style w:type="character" w:customStyle="1" w:styleId="citation-8793">
    <w:name w:val="citation-8793"/>
    <w:basedOn w:val="DefaultParagraphFont"/>
    <w:rsid w:val="00AD7567"/>
  </w:style>
  <w:style w:type="character" w:customStyle="1" w:styleId="citation-8792">
    <w:name w:val="citation-8792"/>
    <w:basedOn w:val="DefaultParagraphFont"/>
    <w:rsid w:val="00AD7567"/>
  </w:style>
  <w:style w:type="character" w:customStyle="1" w:styleId="citation-8791">
    <w:name w:val="citation-8791"/>
    <w:basedOn w:val="DefaultParagraphFont"/>
    <w:rsid w:val="00AD7567"/>
  </w:style>
  <w:style w:type="character" w:customStyle="1" w:styleId="citation-8790">
    <w:name w:val="citation-8790"/>
    <w:basedOn w:val="DefaultParagraphFont"/>
    <w:rsid w:val="00AD7567"/>
  </w:style>
  <w:style w:type="character" w:customStyle="1" w:styleId="citation-8789">
    <w:name w:val="citation-8789"/>
    <w:basedOn w:val="DefaultParagraphFont"/>
    <w:rsid w:val="00AD7567"/>
  </w:style>
  <w:style w:type="character" w:customStyle="1" w:styleId="citation-8788">
    <w:name w:val="citation-8788"/>
    <w:basedOn w:val="DefaultParagraphFont"/>
    <w:rsid w:val="00AD7567"/>
  </w:style>
  <w:style w:type="character" w:customStyle="1" w:styleId="citation-8787">
    <w:name w:val="citation-8787"/>
    <w:basedOn w:val="DefaultParagraphFont"/>
    <w:rsid w:val="00AD7567"/>
  </w:style>
  <w:style w:type="character" w:customStyle="1" w:styleId="citation-8786">
    <w:name w:val="citation-8786"/>
    <w:basedOn w:val="DefaultParagraphFont"/>
    <w:rsid w:val="00AD7567"/>
  </w:style>
  <w:style w:type="character" w:customStyle="1" w:styleId="citation-8785">
    <w:name w:val="citation-8785"/>
    <w:basedOn w:val="DefaultParagraphFont"/>
    <w:rsid w:val="00AD7567"/>
  </w:style>
  <w:style w:type="character" w:customStyle="1" w:styleId="citation-8784">
    <w:name w:val="citation-8784"/>
    <w:basedOn w:val="DefaultParagraphFont"/>
    <w:rsid w:val="00AD7567"/>
  </w:style>
  <w:style w:type="character" w:customStyle="1" w:styleId="citation-8783">
    <w:name w:val="citation-8783"/>
    <w:basedOn w:val="DefaultParagraphFont"/>
    <w:rsid w:val="00AD7567"/>
  </w:style>
  <w:style w:type="character" w:customStyle="1" w:styleId="citation-8782">
    <w:name w:val="citation-8782"/>
    <w:basedOn w:val="DefaultParagraphFont"/>
    <w:rsid w:val="00AD7567"/>
  </w:style>
  <w:style w:type="character" w:customStyle="1" w:styleId="citation-8781">
    <w:name w:val="citation-8781"/>
    <w:basedOn w:val="DefaultParagraphFont"/>
    <w:rsid w:val="00AD7567"/>
  </w:style>
  <w:style w:type="character" w:customStyle="1" w:styleId="citation-8780">
    <w:name w:val="citation-8780"/>
    <w:basedOn w:val="DefaultParagraphFont"/>
    <w:rsid w:val="00AD7567"/>
  </w:style>
  <w:style w:type="character" w:customStyle="1" w:styleId="citation-8779">
    <w:name w:val="citation-8779"/>
    <w:basedOn w:val="DefaultParagraphFont"/>
    <w:rsid w:val="00AD7567"/>
  </w:style>
  <w:style w:type="character" w:customStyle="1" w:styleId="citation-8778">
    <w:name w:val="citation-8778"/>
    <w:basedOn w:val="DefaultParagraphFont"/>
    <w:rsid w:val="00AD7567"/>
  </w:style>
  <w:style w:type="character" w:customStyle="1" w:styleId="citation-8777">
    <w:name w:val="citation-8777"/>
    <w:basedOn w:val="DefaultParagraphFont"/>
    <w:rsid w:val="00AD7567"/>
  </w:style>
  <w:style w:type="character" w:customStyle="1" w:styleId="citation-8776">
    <w:name w:val="citation-8776"/>
    <w:basedOn w:val="DefaultParagraphFont"/>
    <w:rsid w:val="00AD7567"/>
  </w:style>
  <w:style w:type="character" w:customStyle="1" w:styleId="citation-8775">
    <w:name w:val="citation-8775"/>
    <w:basedOn w:val="DefaultParagraphFont"/>
    <w:rsid w:val="00AD7567"/>
  </w:style>
  <w:style w:type="character" w:customStyle="1" w:styleId="citation-8774">
    <w:name w:val="citation-8774"/>
    <w:basedOn w:val="DefaultParagraphFont"/>
    <w:rsid w:val="00AD7567"/>
  </w:style>
  <w:style w:type="character" w:customStyle="1" w:styleId="citation-8773">
    <w:name w:val="citation-8773"/>
    <w:basedOn w:val="DefaultParagraphFont"/>
    <w:rsid w:val="00AD7567"/>
  </w:style>
  <w:style w:type="character" w:customStyle="1" w:styleId="citation-8772">
    <w:name w:val="citation-8772"/>
    <w:basedOn w:val="DefaultParagraphFont"/>
    <w:rsid w:val="00AD7567"/>
  </w:style>
  <w:style w:type="character" w:customStyle="1" w:styleId="citation-8771">
    <w:name w:val="citation-8771"/>
    <w:basedOn w:val="DefaultParagraphFont"/>
    <w:rsid w:val="00AD7567"/>
  </w:style>
  <w:style w:type="character" w:customStyle="1" w:styleId="citation-8770">
    <w:name w:val="citation-8770"/>
    <w:basedOn w:val="DefaultParagraphFont"/>
    <w:rsid w:val="00AD7567"/>
  </w:style>
  <w:style w:type="character" w:customStyle="1" w:styleId="citation-8769">
    <w:name w:val="citation-8769"/>
    <w:basedOn w:val="DefaultParagraphFont"/>
    <w:rsid w:val="00AD7567"/>
  </w:style>
  <w:style w:type="character" w:customStyle="1" w:styleId="citation-8768">
    <w:name w:val="citation-8768"/>
    <w:basedOn w:val="DefaultParagraphFont"/>
    <w:rsid w:val="00AD7567"/>
  </w:style>
  <w:style w:type="character" w:customStyle="1" w:styleId="citation-8767">
    <w:name w:val="citation-8767"/>
    <w:basedOn w:val="DefaultParagraphFont"/>
    <w:rsid w:val="00AD7567"/>
  </w:style>
  <w:style w:type="character" w:customStyle="1" w:styleId="citation-8766">
    <w:name w:val="citation-8766"/>
    <w:basedOn w:val="DefaultParagraphFont"/>
    <w:rsid w:val="00AD7567"/>
  </w:style>
  <w:style w:type="character" w:customStyle="1" w:styleId="citation-8765">
    <w:name w:val="citation-8765"/>
    <w:basedOn w:val="DefaultParagraphFont"/>
    <w:rsid w:val="00AD7567"/>
  </w:style>
  <w:style w:type="character" w:customStyle="1" w:styleId="citation-8764">
    <w:name w:val="citation-8764"/>
    <w:basedOn w:val="DefaultParagraphFont"/>
    <w:rsid w:val="00AD7567"/>
  </w:style>
  <w:style w:type="character" w:customStyle="1" w:styleId="citation-8763">
    <w:name w:val="citation-8763"/>
    <w:basedOn w:val="DefaultParagraphFont"/>
    <w:rsid w:val="00AD7567"/>
  </w:style>
  <w:style w:type="character" w:customStyle="1" w:styleId="citation-8762">
    <w:name w:val="citation-8762"/>
    <w:basedOn w:val="DefaultParagraphFont"/>
    <w:rsid w:val="00AD7567"/>
  </w:style>
  <w:style w:type="character" w:customStyle="1" w:styleId="citation-8761">
    <w:name w:val="citation-8761"/>
    <w:basedOn w:val="DefaultParagraphFont"/>
    <w:rsid w:val="00AD7567"/>
  </w:style>
  <w:style w:type="character" w:customStyle="1" w:styleId="citation-8760">
    <w:name w:val="citation-8760"/>
    <w:basedOn w:val="DefaultParagraphFont"/>
    <w:rsid w:val="00AD7567"/>
  </w:style>
  <w:style w:type="character" w:customStyle="1" w:styleId="citation-8759">
    <w:name w:val="citation-8759"/>
    <w:basedOn w:val="DefaultParagraphFont"/>
    <w:rsid w:val="00AD7567"/>
  </w:style>
  <w:style w:type="character" w:customStyle="1" w:styleId="citation-8758">
    <w:name w:val="citation-8758"/>
    <w:basedOn w:val="DefaultParagraphFont"/>
    <w:rsid w:val="00AD7567"/>
  </w:style>
  <w:style w:type="character" w:customStyle="1" w:styleId="citation-8757">
    <w:name w:val="citation-8757"/>
    <w:basedOn w:val="DefaultParagraphFont"/>
    <w:rsid w:val="00AD7567"/>
  </w:style>
  <w:style w:type="character" w:customStyle="1" w:styleId="citation-8756">
    <w:name w:val="citation-8756"/>
    <w:basedOn w:val="DefaultParagraphFont"/>
    <w:rsid w:val="00AD7567"/>
  </w:style>
  <w:style w:type="character" w:customStyle="1" w:styleId="citation-8755">
    <w:name w:val="citation-8755"/>
    <w:basedOn w:val="DefaultParagraphFont"/>
    <w:rsid w:val="00AD7567"/>
  </w:style>
  <w:style w:type="character" w:customStyle="1" w:styleId="citation-8754">
    <w:name w:val="citation-8754"/>
    <w:basedOn w:val="DefaultParagraphFont"/>
    <w:rsid w:val="00AD7567"/>
  </w:style>
  <w:style w:type="character" w:customStyle="1" w:styleId="citation-8753">
    <w:name w:val="citation-8753"/>
    <w:basedOn w:val="DefaultParagraphFont"/>
    <w:rsid w:val="00AD7567"/>
  </w:style>
  <w:style w:type="character" w:customStyle="1" w:styleId="citation-8752">
    <w:name w:val="citation-8752"/>
    <w:basedOn w:val="DefaultParagraphFont"/>
    <w:rsid w:val="00AD7567"/>
  </w:style>
  <w:style w:type="character" w:customStyle="1" w:styleId="citation-8751">
    <w:name w:val="citation-8751"/>
    <w:basedOn w:val="DefaultParagraphFont"/>
    <w:rsid w:val="00AD7567"/>
  </w:style>
  <w:style w:type="character" w:customStyle="1" w:styleId="citation-8750">
    <w:name w:val="citation-8750"/>
    <w:basedOn w:val="DefaultParagraphFont"/>
    <w:rsid w:val="00AD7567"/>
  </w:style>
  <w:style w:type="character" w:customStyle="1" w:styleId="citation-8749">
    <w:name w:val="citation-8749"/>
    <w:basedOn w:val="DefaultParagraphFont"/>
    <w:rsid w:val="00AD7567"/>
  </w:style>
  <w:style w:type="character" w:customStyle="1" w:styleId="citation-8748">
    <w:name w:val="citation-8748"/>
    <w:basedOn w:val="DefaultParagraphFont"/>
    <w:rsid w:val="00AD7567"/>
  </w:style>
  <w:style w:type="character" w:customStyle="1" w:styleId="citation-8747">
    <w:name w:val="citation-8747"/>
    <w:basedOn w:val="DefaultParagraphFont"/>
    <w:rsid w:val="00AD7567"/>
  </w:style>
  <w:style w:type="character" w:customStyle="1" w:styleId="citation-8746">
    <w:name w:val="citation-8746"/>
    <w:basedOn w:val="DefaultParagraphFont"/>
    <w:rsid w:val="00AD7567"/>
  </w:style>
  <w:style w:type="character" w:customStyle="1" w:styleId="citation-8745">
    <w:name w:val="citation-8745"/>
    <w:basedOn w:val="DefaultParagraphFont"/>
    <w:rsid w:val="00AD7567"/>
  </w:style>
  <w:style w:type="character" w:customStyle="1" w:styleId="citation-8744">
    <w:name w:val="citation-8744"/>
    <w:basedOn w:val="DefaultParagraphFont"/>
    <w:rsid w:val="00AD7567"/>
  </w:style>
  <w:style w:type="character" w:customStyle="1" w:styleId="citation-8743">
    <w:name w:val="citation-8743"/>
    <w:basedOn w:val="DefaultParagraphFont"/>
    <w:rsid w:val="00AD7567"/>
  </w:style>
  <w:style w:type="character" w:customStyle="1" w:styleId="citation-8742">
    <w:name w:val="citation-8742"/>
    <w:basedOn w:val="DefaultParagraphFont"/>
    <w:rsid w:val="00AD7567"/>
  </w:style>
  <w:style w:type="character" w:customStyle="1" w:styleId="citation-8741">
    <w:name w:val="citation-8741"/>
    <w:basedOn w:val="DefaultParagraphFont"/>
    <w:rsid w:val="00AD7567"/>
  </w:style>
  <w:style w:type="character" w:customStyle="1" w:styleId="citation-8740">
    <w:name w:val="citation-8740"/>
    <w:basedOn w:val="DefaultParagraphFont"/>
    <w:rsid w:val="00AD7567"/>
  </w:style>
  <w:style w:type="character" w:customStyle="1" w:styleId="citation-8739">
    <w:name w:val="citation-8739"/>
    <w:basedOn w:val="DefaultParagraphFont"/>
    <w:rsid w:val="00AD7567"/>
  </w:style>
  <w:style w:type="character" w:customStyle="1" w:styleId="citation-8738">
    <w:name w:val="citation-8738"/>
    <w:basedOn w:val="DefaultParagraphFont"/>
    <w:rsid w:val="00AD7567"/>
  </w:style>
  <w:style w:type="character" w:customStyle="1" w:styleId="citation-8737">
    <w:name w:val="citation-8737"/>
    <w:basedOn w:val="DefaultParagraphFont"/>
    <w:rsid w:val="00AD7567"/>
  </w:style>
  <w:style w:type="character" w:customStyle="1" w:styleId="citation-8736">
    <w:name w:val="citation-8736"/>
    <w:basedOn w:val="DefaultParagraphFont"/>
    <w:rsid w:val="00AD7567"/>
  </w:style>
  <w:style w:type="character" w:customStyle="1" w:styleId="citation-8735">
    <w:name w:val="citation-8735"/>
    <w:basedOn w:val="DefaultParagraphFont"/>
    <w:rsid w:val="00AD7567"/>
  </w:style>
  <w:style w:type="character" w:customStyle="1" w:styleId="citation-8734">
    <w:name w:val="citation-8734"/>
    <w:basedOn w:val="DefaultParagraphFont"/>
    <w:rsid w:val="00AD7567"/>
  </w:style>
  <w:style w:type="character" w:customStyle="1" w:styleId="citation-8733">
    <w:name w:val="citation-8733"/>
    <w:basedOn w:val="DefaultParagraphFont"/>
    <w:rsid w:val="00AD7567"/>
  </w:style>
  <w:style w:type="character" w:customStyle="1" w:styleId="citation-8732">
    <w:name w:val="citation-8732"/>
    <w:basedOn w:val="DefaultParagraphFont"/>
    <w:rsid w:val="00AD7567"/>
  </w:style>
  <w:style w:type="character" w:customStyle="1" w:styleId="citation-8731">
    <w:name w:val="citation-8731"/>
    <w:basedOn w:val="DefaultParagraphFont"/>
    <w:rsid w:val="00AD7567"/>
  </w:style>
  <w:style w:type="character" w:customStyle="1" w:styleId="citation-8730">
    <w:name w:val="citation-8730"/>
    <w:basedOn w:val="DefaultParagraphFont"/>
    <w:rsid w:val="00AD7567"/>
  </w:style>
  <w:style w:type="character" w:customStyle="1" w:styleId="citation-8729">
    <w:name w:val="citation-8729"/>
    <w:basedOn w:val="DefaultParagraphFont"/>
    <w:rsid w:val="00AD7567"/>
  </w:style>
  <w:style w:type="character" w:customStyle="1" w:styleId="citation-8728">
    <w:name w:val="citation-8728"/>
    <w:basedOn w:val="DefaultParagraphFont"/>
    <w:rsid w:val="00AD7567"/>
  </w:style>
  <w:style w:type="character" w:customStyle="1" w:styleId="citation-8727">
    <w:name w:val="citation-8727"/>
    <w:basedOn w:val="DefaultParagraphFont"/>
    <w:rsid w:val="00AD7567"/>
  </w:style>
  <w:style w:type="character" w:customStyle="1" w:styleId="citation-8726">
    <w:name w:val="citation-8726"/>
    <w:basedOn w:val="DefaultParagraphFont"/>
    <w:rsid w:val="00AD7567"/>
  </w:style>
  <w:style w:type="character" w:customStyle="1" w:styleId="citation-8725">
    <w:name w:val="citation-8725"/>
    <w:basedOn w:val="DefaultParagraphFont"/>
    <w:rsid w:val="00AD7567"/>
  </w:style>
  <w:style w:type="character" w:customStyle="1" w:styleId="citation-8724">
    <w:name w:val="citation-8724"/>
    <w:basedOn w:val="DefaultParagraphFont"/>
    <w:rsid w:val="00AD7567"/>
  </w:style>
  <w:style w:type="character" w:customStyle="1" w:styleId="citation-8723">
    <w:name w:val="citation-8723"/>
    <w:basedOn w:val="DefaultParagraphFont"/>
    <w:rsid w:val="00AD7567"/>
  </w:style>
  <w:style w:type="character" w:customStyle="1" w:styleId="citation-8722">
    <w:name w:val="citation-8722"/>
    <w:basedOn w:val="DefaultParagraphFont"/>
    <w:rsid w:val="00AD7567"/>
  </w:style>
  <w:style w:type="character" w:customStyle="1" w:styleId="citation-8721">
    <w:name w:val="citation-8721"/>
    <w:basedOn w:val="DefaultParagraphFont"/>
    <w:rsid w:val="00AD7567"/>
  </w:style>
  <w:style w:type="character" w:customStyle="1" w:styleId="citation-8720">
    <w:name w:val="citation-8720"/>
    <w:basedOn w:val="DefaultParagraphFont"/>
    <w:rsid w:val="00AD7567"/>
  </w:style>
  <w:style w:type="character" w:customStyle="1" w:styleId="citation-8719">
    <w:name w:val="citation-8719"/>
    <w:basedOn w:val="DefaultParagraphFont"/>
    <w:rsid w:val="00AD7567"/>
  </w:style>
  <w:style w:type="character" w:customStyle="1" w:styleId="citation-8718">
    <w:name w:val="citation-8718"/>
    <w:basedOn w:val="DefaultParagraphFont"/>
    <w:rsid w:val="00AD7567"/>
  </w:style>
  <w:style w:type="character" w:customStyle="1" w:styleId="citation-8717">
    <w:name w:val="citation-8717"/>
    <w:basedOn w:val="DefaultParagraphFont"/>
    <w:rsid w:val="00AD7567"/>
  </w:style>
  <w:style w:type="character" w:customStyle="1" w:styleId="citation-8716">
    <w:name w:val="citation-8716"/>
    <w:basedOn w:val="DefaultParagraphFont"/>
    <w:rsid w:val="00AD7567"/>
  </w:style>
  <w:style w:type="character" w:customStyle="1" w:styleId="citation-8715">
    <w:name w:val="citation-8715"/>
    <w:basedOn w:val="DefaultParagraphFont"/>
    <w:rsid w:val="00AD7567"/>
  </w:style>
  <w:style w:type="character" w:customStyle="1" w:styleId="citation-8714">
    <w:name w:val="citation-8714"/>
    <w:basedOn w:val="DefaultParagraphFont"/>
    <w:rsid w:val="00AD7567"/>
  </w:style>
  <w:style w:type="character" w:customStyle="1" w:styleId="citation-8713">
    <w:name w:val="citation-8713"/>
    <w:basedOn w:val="DefaultParagraphFont"/>
    <w:rsid w:val="00AD7567"/>
  </w:style>
  <w:style w:type="character" w:customStyle="1" w:styleId="citation-8712">
    <w:name w:val="citation-8712"/>
    <w:basedOn w:val="DefaultParagraphFont"/>
    <w:rsid w:val="00AD7567"/>
  </w:style>
  <w:style w:type="character" w:customStyle="1" w:styleId="citation-8711">
    <w:name w:val="citation-8711"/>
    <w:basedOn w:val="DefaultParagraphFont"/>
    <w:rsid w:val="00AD7567"/>
  </w:style>
  <w:style w:type="character" w:customStyle="1" w:styleId="citation-8710">
    <w:name w:val="citation-8710"/>
    <w:basedOn w:val="DefaultParagraphFont"/>
    <w:rsid w:val="00AD7567"/>
  </w:style>
  <w:style w:type="character" w:customStyle="1" w:styleId="citation-8709">
    <w:name w:val="citation-8709"/>
    <w:basedOn w:val="DefaultParagraphFont"/>
    <w:rsid w:val="00AD7567"/>
  </w:style>
  <w:style w:type="character" w:customStyle="1" w:styleId="citation-8708">
    <w:name w:val="citation-8708"/>
    <w:basedOn w:val="DefaultParagraphFont"/>
    <w:rsid w:val="00AD7567"/>
  </w:style>
  <w:style w:type="character" w:customStyle="1" w:styleId="citation-8707">
    <w:name w:val="citation-8707"/>
    <w:basedOn w:val="DefaultParagraphFont"/>
    <w:rsid w:val="00AD7567"/>
  </w:style>
  <w:style w:type="character" w:customStyle="1" w:styleId="citation-8706">
    <w:name w:val="citation-8706"/>
    <w:basedOn w:val="DefaultParagraphFont"/>
    <w:rsid w:val="00AD7567"/>
  </w:style>
  <w:style w:type="character" w:customStyle="1" w:styleId="citation-8705">
    <w:name w:val="citation-8705"/>
    <w:basedOn w:val="DefaultParagraphFont"/>
    <w:rsid w:val="00AD7567"/>
  </w:style>
  <w:style w:type="character" w:customStyle="1" w:styleId="citation-8704">
    <w:name w:val="citation-8704"/>
    <w:basedOn w:val="DefaultParagraphFont"/>
    <w:rsid w:val="00AD7567"/>
  </w:style>
  <w:style w:type="character" w:customStyle="1" w:styleId="citation-8703">
    <w:name w:val="citation-8703"/>
    <w:basedOn w:val="DefaultParagraphFont"/>
    <w:rsid w:val="00AD7567"/>
  </w:style>
  <w:style w:type="character" w:customStyle="1" w:styleId="citation-8702">
    <w:name w:val="citation-8702"/>
    <w:basedOn w:val="DefaultParagraphFont"/>
    <w:rsid w:val="00AD7567"/>
  </w:style>
  <w:style w:type="character" w:customStyle="1" w:styleId="citation-8701">
    <w:name w:val="citation-8701"/>
    <w:basedOn w:val="DefaultParagraphFont"/>
    <w:rsid w:val="00AD7567"/>
  </w:style>
  <w:style w:type="character" w:customStyle="1" w:styleId="citation-8700">
    <w:name w:val="citation-8700"/>
    <w:basedOn w:val="DefaultParagraphFont"/>
    <w:rsid w:val="00AD7567"/>
  </w:style>
  <w:style w:type="character" w:customStyle="1" w:styleId="citation-8699">
    <w:name w:val="citation-8699"/>
    <w:basedOn w:val="DefaultParagraphFont"/>
    <w:rsid w:val="00AD7567"/>
  </w:style>
  <w:style w:type="character" w:customStyle="1" w:styleId="citation-8698">
    <w:name w:val="citation-8698"/>
    <w:basedOn w:val="DefaultParagraphFont"/>
    <w:rsid w:val="00AD7567"/>
  </w:style>
  <w:style w:type="character" w:customStyle="1" w:styleId="citation-8697">
    <w:name w:val="citation-8697"/>
    <w:basedOn w:val="DefaultParagraphFont"/>
    <w:rsid w:val="00AD7567"/>
  </w:style>
  <w:style w:type="character" w:customStyle="1" w:styleId="citation-8696">
    <w:name w:val="citation-8696"/>
    <w:basedOn w:val="DefaultParagraphFont"/>
    <w:rsid w:val="00AD7567"/>
  </w:style>
  <w:style w:type="character" w:customStyle="1" w:styleId="citation-8695">
    <w:name w:val="citation-8695"/>
    <w:basedOn w:val="DefaultParagraphFont"/>
    <w:rsid w:val="00AD7567"/>
  </w:style>
  <w:style w:type="character" w:customStyle="1" w:styleId="citation-8694">
    <w:name w:val="citation-8694"/>
    <w:basedOn w:val="DefaultParagraphFont"/>
    <w:rsid w:val="00AD7567"/>
  </w:style>
  <w:style w:type="character" w:customStyle="1" w:styleId="citation-8693">
    <w:name w:val="citation-8693"/>
    <w:basedOn w:val="DefaultParagraphFont"/>
    <w:rsid w:val="00AD7567"/>
  </w:style>
  <w:style w:type="character" w:customStyle="1" w:styleId="citation-8692">
    <w:name w:val="citation-8692"/>
    <w:basedOn w:val="DefaultParagraphFont"/>
    <w:rsid w:val="00AD7567"/>
  </w:style>
  <w:style w:type="character" w:customStyle="1" w:styleId="citation-8691">
    <w:name w:val="citation-8691"/>
    <w:basedOn w:val="DefaultParagraphFont"/>
    <w:rsid w:val="00AD7567"/>
  </w:style>
  <w:style w:type="character" w:customStyle="1" w:styleId="citation-8690">
    <w:name w:val="citation-8690"/>
    <w:basedOn w:val="DefaultParagraphFont"/>
    <w:rsid w:val="00AD7567"/>
  </w:style>
  <w:style w:type="character" w:customStyle="1" w:styleId="citation-8689">
    <w:name w:val="citation-8689"/>
    <w:basedOn w:val="DefaultParagraphFont"/>
    <w:rsid w:val="00AD7567"/>
  </w:style>
  <w:style w:type="character" w:customStyle="1" w:styleId="citation-8688">
    <w:name w:val="citation-8688"/>
    <w:basedOn w:val="DefaultParagraphFont"/>
    <w:rsid w:val="00AD7567"/>
  </w:style>
  <w:style w:type="character" w:customStyle="1" w:styleId="citation-8687">
    <w:name w:val="citation-8687"/>
    <w:basedOn w:val="DefaultParagraphFont"/>
    <w:rsid w:val="00AD7567"/>
  </w:style>
  <w:style w:type="character" w:customStyle="1" w:styleId="citation-8686">
    <w:name w:val="citation-8686"/>
    <w:basedOn w:val="DefaultParagraphFont"/>
    <w:rsid w:val="00AD7567"/>
  </w:style>
  <w:style w:type="character" w:customStyle="1" w:styleId="citation-8685">
    <w:name w:val="citation-8685"/>
    <w:basedOn w:val="DefaultParagraphFont"/>
    <w:rsid w:val="00AD7567"/>
  </w:style>
  <w:style w:type="character" w:customStyle="1" w:styleId="citation-8684">
    <w:name w:val="citation-8684"/>
    <w:basedOn w:val="DefaultParagraphFont"/>
    <w:rsid w:val="00AD7567"/>
  </w:style>
  <w:style w:type="character" w:customStyle="1" w:styleId="citation-8683">
    <w:name w:val="citation-8683"/>
    <w:basedOn w:val="DefaultParagraphFont"/>
    <w:rsid w:val="00AD7567"/>
  </w:style>
  <w:style w:type="character" w:customStyle="1" w:styleId="citation-8682">
    <w:name w:val="citation-8682"/>
    <w:basedOn w:val="DefaultParagraphFont"/>
    <w:rsid w:val="00AD7567"/>
  </w:style>
  <w:style w:type="character" w:customStyle="1" w:styleId="citation-8681">
    <w:name w:val="citation-8681"/>
    <w:basedOn w:val="DefaultParagraphFont"/>
    <w:rsid w:val="00AD7567"/>
  </w:style>
  <w:style w:type="character" w:customStyle="1" w:styleId="citation-8680">
    <w:name w:val="citation-8680"/>
    <w:basedOn w:val="DefaultParagraphFont"/>
    <w:rsid w:val="00AD7567"/>
  </w:style>
  <w:style w:type="character" w:customStyle="1" w:styleId="citation-8679">
    <w:name w:val="citation-8679"/>
    <w:basedOn w:val="DefaultParagraphFont"/>
    <w:rsid w:val="00AD7567"/>
  </w:style>
  <w:style w:type="character" w:customStyle="1" w:styleId="citation-8678">
    <w:name w:val="citation-8678"/>
    <w:basedOn w:val="DefaultParagraphFont"/>
    <w:rsid w:val="00AD7567"/>
  </w:style>
  <w:style w:type="character" w:customStyle="1" w:styleId="citation-8677">
    <w:name w:val="citation-8677"/>
    <w:basedOn w:val="DefaultParagraphFont"/>
    <w:rsid w:val="00AD7567"/>
  </w:style>
  <w:style w:type="character" w:customStyle="1" w:styleId="citation-8676">
    <w:name w:val="citation-8676"/>
    <w:basedOn w:val="DefaultParagraphFont"/>
    <w:rsid w:val="00AD7567"/>
  </w:style>
  <w:style w:type="character" w:customStyle="1" w:styleId="citation-8675">
    <w:name w:val="citation-8675"/>
    <w:basedOn w:val="DefaultParagraphFont"/>
    <w:rsid w:val="00AD7567"/>
  </w:style>
  <w:style w:type="character" w:customStyle="1" w:styleId="citation-8674">
    <w:name w:val="citation-8674"/>
    <w:basedOn w:val="DefaultParagraphFont"/>
    <w:rsid w:val="00AD7567"/>
  </w:style>
  <w:style w:type="character" w:customStyle="1" w:styleId="citation-8673">
    <w:name w:val="citation-8673"/>
    <w:basedOn w:val="DefaultParagraphFont"/>
    <w:rsid w:val="00AD7567"/>
  </w:style>
  <w:style w:type="character" w:customStyle="1" w:styleId="citation-8672">
    <w:name w:val="citation-8672"/>
    <w:basedOn w:val="DefaultParagraphFont"/>
    <w:rsid w:val="00AD7567"/>
  </w:style>
  <w:style w:type="character" w:customStyle="1" w:styleId="citation-8671">
    <w:name w:val="citation-8671"/>
    <w:basedOn w:val="DefaultParagraphFont"/>
    <w:rsid w:val="00AD7567"/>
  </w:style>
  <w:style w:type="character" w:customStyle="1" w:styleId="citation-8670">
    <w:name w:val="citation-8670"/>
    <w:basedOn w:val="DefaultParagraphFont"/>
    <w:rsid w:val="00AD7567"/>
  </w:style>
  <w:style w:type="character" w:customStyle="1" w:styleId="citation-8669">
    <w:name w:val="citation-8669"/>
    <w:basedOn w:val="DefaultParagraphFont"/>
    <w:rsid w:val="00AD7567"/>
  </w:style>
  <w:style w:type="character" w:customStyle="1" w:styleId="citation-8668">
    <w:name w:val="citation-8668"/>
    <w:basedOn w:val="DefaultParagraphFont"/>
    <w:rsid w:val="00AD7567"/>
  </w:style>
  <w:style w:type="character" w:customStyle="1" w:styleId="citation-8667">
    <w:name w:val="citation-8667"/>
    <w:basedOn w:val="DefaultParagraphFont"/>
    <w:rsid w:val="00AD7567"/>
  </w:style>
  <w:style w:type="character" w:customStyle="1" w:styleId="citation-8666">
    <w:name w:val="citation-8666"/>
    <w:basedOn w:val="DefaultParagraphFont"/>
    <w:rsid w:val="00AD7567"/>
  </w:style>
  <w:style w:type="character" w:customStyle="1" w:styleId="citation-8665">
    <w:name w:val="citation-8665"/>
    <w:basedOn w:val="DefaultParagraphFont"/>
    <w:rsid w:val="00AD7567"/>
  </w:style>
  <w:style w:type="character" w:customStyle="1" w:styleId="citation-8664">
    <w:name w:val="citation-8664"/>
    <w:basedOn w:val="DefaultParagraphFont"/>
    <w:rsid w:val="00AD7567"/>
  </w:style>
  <w:style w:type="character" w:customStyle="1" w:styleId="citation-8663">
    <w:name w:val="citation-8663"/>
    <w:basedOn w:val="DefaultParagraphFont"/>
    <w:rsid w:val="00AD7567"/>
  </w:style>
  <w:style w:type="character" w:customStyle="1" w:styleId="citation-8662">
    <w:name w:val="citation-8662"/>
    <w:basedOn w:val="DefaultParagraphFont"/>
    <w:rsid w:val="00AD7567"/>
  </w:style>
  <w:style w:type="character" w:customStyle="1" w:styleId="citation-8661">
    <w:name w:val="citation-8661"/>
    <w:basedOn w:val="DefaultParagraphFont"/>
    <w:rsid w:val="00AD7567"/>
  </w:style>
  <w:style w:type="character" w:customStyle="1" w:styleId="citation-8660">
    <w:name w:val="citation-8660"/>
    <w:basedOn w:val="DefaultParagraphFont"/>
    <w:rsid w:val="00AD7567"/>
  </w:style>
  <w:style w:type="character" w:customStyle="1" w:styleId="citation-8659">
    <w:name w:val="citation-8659"/>
    <w:basedOn w:val="DefaultParagraphFont"/>
    <w:rsid w:val="00AD7567"/>
  </w:style>
  <w:style w:type="character" w:customStyle="1" w:styleId="citation-8658">
    <w:name w:val="citation-8658"/>
    <w:basedOn w:val="DefaultParagraphFont"/>
    <w:rsid w:val="00AD7567"/>
  </w:style>
  <w:style w:type="character" w:customStyle="1" w:styleId="citation-8657">
    <w:name w:val="citation-8657"/>
    <w:basedOn w:val="DefaultParagraphFont"/>
    <w:rsid w:val="00AD7567"/>
  </w:style>
  <w:style w:type="character" w:customStyle="1" w:styleId="citation-8656">
    <w:name w:val="citation-8656"/>
    <w:basedOn w:val="DefaultParagraphFont"/>
    <w:rsid w:val="00AD7567"/>
  </w:style>
  <w:style w:type="character" w:customStyle="1" w:styleId="citation-8655">
    <w:name w:val="citation-8655"/>
    <w:basedOn w:val="DefaultParagraphFont"/>
    <w:rsid w:val="00AD7567"/>
  </w:style>
  <w:style w:type="character" w:customStyle="1" w:styleId="citation-8654">
    <w:name w:val="citation-8654"/>
    <w:basedOn w:val="DefaultParagraphFont"/>
    <w:rsid w:val="00AD7567"/>
  </w:style>
  <w:style w:type="character" w:customStyle="1" w:styleId="citation-8653">
    <w:name w:val="citation-8653"/>
    <w:basedOn w:val="DefaultParagraphFont"/>
    <w:rsid w:val="00AD7567"/>
  </w:style>
  <w:style w:type="character" w:customStyle="1" w:styleId="citation-8652">
    <w:name w:val="citation-8652"/>
    <w:basedOn w:val="DefaultParagraphFont"/>
    <w:rsid w:val="00AD7567"/>
  </w:style>
  <w:style w:type="character" w:customStyle="1" w:styleId="citation-8651">
    <w:name w:val="citation-8651"/>
    <w:basedOn w:val="DefaultParagraphFont"/>
    <w:rsid w:val="00AD7567"/>
  </w:style>
  <w:style w:type="character" w:customStyle="1" w:styleId="citation-8650">
    <w:name w:val="citation-8650"/>
    <w:basedOn w:val="DefaultParagraphFont"/>
    <w:rsid w:val="00AD7567"/>
  </w:style>
  <w:style w:type="character" w:customStyle="1" w:styleId="citation-8649">
    <w:name w:val="citation-8649"/>
    <w:basedOn w:val="DefaultParagraphFont"/>
    <w:rsid w:val="00AD7567"/>
  </w:style>
  <w:style w:type="character" w:customStyle="1" w:styleId="citation-8648">
    <w:name w:val="citation-8648"/>
    <w:basedOn w:val="DefaultParagraphFont"/>
    <w:rsid w:val="00AD7567"/>
  </w:style>
  <w:style w:type="character" w:customStyle="1" w:styleId="citation-8647">
    <w:name w:val="citation-8647"/>
    <w:basedOn w:val="DefaultParagraphFont"/>
    <w:rsid w:val="00AD7567"/>
  </w:style>
  <w:style w:type="character" w:customStyle="1" w:styleId="citation-8646">
    <w:name w:val="citation-8646"/>
    <w:basedOn w:val="DefaultParagraphFont"/>
    <w:rsid w:val="00AD7567"/>
  </w:style>
  <w:style w:type="character" w:customStyle="1" w:styleId="citation-8645">
    <w:name w:val="citation-8645"/>
    <w:basedOn w:val="DefaultParagraphFont"/>
    <w:rsid w:val="00AD7567"/>
  </w:style>
  <w:style w:type="character" w:customStyle="1" w:styleId="citation-8644">
    <w:name w:val="citation-8644"/>
    <w:basedOn w:val="DefaultParagraphFont"/>
    <w:rsid w:val="00AD7567"/>
  </w:style>
  <w:style w:type="character" w:customStyle="1" w:styleId="citation-8643">
    <w:name w:val="citation-8643"/>
    <w:basedOn w:val="DefaultParagraphFont"/>
    <w:rsid w:val="00AD7567"/>
  </w:style>
  <w:style w:type="character" w:customStyle="1" w:styleId="citation-8642">
    <w:name w:val="citation-8642"/>
    <w:basedOn w:val="DefaultParagraphFont"/>
    <w:rsid w:val="00AD7567"/>
  </w:style>
  <w:style w:type="character" w:customStyle="1" w:styleId="citation-8641">
    <w:name w:val="citation-8641"/>
    <w:basedOn w:val="DefaultParagraphFont"/>
    <w:rsid w:val="00AD7567"/>
  </w:style>
  <w:style w:type="character" w:customStyle="1" w:styleId="citation-8640">
    <w:name w:val="citation-8640"/>
    <w:basedOn w:val="DefaultParagraphFont"/>
    <w:rsid w:val="00AD7567"/>
  </w:style>
  <w:style w:type="character" w:customStyle="1" w:styleId="citation-8639">
    <w:name w:val="citation-8639"/>
    <w:basedOn w:val="DefaultParagraphFont"/>
    <w:rsid w:val="00AD7567"/>
  </w:style>
  <w:style w:type="character" w:customStyle="1" w:styleId="citation-8638">
    <w:name w:val="citation-8638"/>
    <w:basedOn w:val="DefaultParagraphFont"/>
    <w:rsid w:val="00AD7567"/>
  </w:style>
  <w:style w:type="character" w:customStyle="1" w:styleId="citation-8637">
    <w:name w:val="citation-8637"/>
    <w:basedOn w:val="DefaultParagraphFont"/>
    <w:rsid w:val="00AD7567"/>
  </w:style>
  <w:style w:type="character" w:customStyle="1" w:styleId="citation-8636">
    <w:name w:val="citation-8636"/>
    <w:basedOn w:val="DefaultParagraphFont"/>
    <w:rsid w:val="00AD7567"/>
  </w:style>
  <w:style w:type="character" w:customStyle="1" w:styleId="citation-8635">
    <w:name w:val="citation-8635"/>
    <w:basedOn w:val="DefaultParagraphFont"/>
    <w:rsid w:val="00AD7567"/>
  </w:style>
  <w:style w:type="character" w:customStyle="1" w:styleId="citation-8634">
    <w:name w:val="citation-8634"/>
    <w:basedOn w:val="DefaultParagraphFont"/>
    <w:rsid w:val="00AD7567"/>
  </w:style>
  <w:style w:type="character" w:customStyle="1" w:styleId="citation-8633">
    <w:name w:val="citation-8633"/>
    <w:basedOn w:val="DefaultParagraphFont"/>
    <w:rsid w:val="00AD7567"/>
  </w:style>
  <w:style w:type="character" w:customStyle="1" w:styleId="citation-8632">
    <w:name w:val="citation-8632"/>
    <w:basedOn w:val="DefaultParagraphFont"/>
    <w:rsid w:val="00AD7567"/>
  </w:style>
  <w:style w:type="character" w:customStyle="1" w:styleId="citation-8631">
    <w:name w:val="citation-8631"/>
    <w:basedOn w:val="DefaultParagraphFont"/>
    <w:rsid w:val="00AD7567"/>
  </w:style>
  <w:style w:type="character" w:customStyle="1" w:styleId="citation-8630">
    <w:name w:val="citation-8630"/>
    <w:basedOn w:val="DefaultParagraphFont"/>
    <w:rsid w:val="00AD7567"/>
  </w:style>
  <w:style w:type="character" w:customStyle="1" w:styleId="citation-8629">
    <w:name w:val="citation-8629"/>
    <w:basedOn w:val="DefaultParagraphFont"/>
    <w:rsid w:val="00AD7567"/>
  </w:style>
  <w:style w:type="character" w:customStyle="1" w:styleId="citation-8628">
    <w:name w:val="citation-8628"/>
    <w:basedOn w:val="DefaultParagraphFont"/>
    <w:rsid w:val="00AD7567"/>
  </w:style>
  <w:style w:type="character" w:customStyle="1" w:styleId="citation-8627">
    <w:name w:val="citation-8627"/>
    <w:basedOn w:val="DefaultParagraphFont"/>
    <w:rsid w:val="00AD7567"/>
  </w:style>
  <w:style w:type="character" w:customStyle="1" w:styleId="citation-8626">
    <w:name w:val="citation-8626"/>
    <w:basedOn w:val="DefaultParagraphFont"/>
    <w:rsid w:val="00AD7567"/>
  </w:style>
  <w:style w:type="character" w:customStyle="1" w:styleId="citation-8625">
    <w:name w:val="citation-8625"/>
    <w:basedOn w:val="DefaultParagraphFont"/>
    <w:rsid w:val="00AD7567"/>
  </w:style>
  <w:style w:type="character" w:customStyle="1" w:styleId="citation-8624">
    <w:name w:val="citation-8624"/>
    <w:basedOn w:val="DefaultParagraphFont"/>
    <w:rsid w:val="00AD7567"/>
  </w:style>
  <w:style w:type="character" w:customStyle="1" w:styleId="citation-8623">
    <w:name w:val="citation-8623"/>
    <w:basedOn w:val="DefaultParagraphFont"/>
    <w:rsid w:val="00AD7567"/>
  </w:style>
  <w:style w:type="character" w:customStyle="1" w:styleId="citation-8622">
    <w:name w:val="citation-8622"/>
    <w:basedOn w:val="DefaultParagraphFont"/>
    <w:rsid w:val="00AD7567"/>
  </w:style>
  <w:style w:type="character" w:customStyle="1" w:styleId="citation-8621">
    <w:name w:val="citation-8621"/>
    <w:basedOn w:val="DefaultParagraphFont"/>
    <w:rsid w:val="00AD7567"/>
  </w:style>
  <w:style w:type="character" w:customStyle="1" w:styleId="citation-8620">
    <w:name w:val="citation-8620"/>
    <w:basedOn w:val="DefaultParagraphFont"/>
    <w:rsid w:val="00AD7567"/>
  </w:style>
  <w:style w:type="character" w:customStyle="1" w:styleId="citation-8619">
    <w:name w:val="citation-8619"/>
    <w:basedOn w:val="DefaultParagraphFont"/>
    <w:rsid w:val="00AD7567"/>
  </w:style>
  <w:style w:type="character" w:customStyle="1" w:styleId="citation-8618">
    <w:name w:val="citation-8618"/>
    <w:basedOn w:val="DefaultParagraphFont"/>
    <w:rsid w:val="00AD7567"/>
  </w:style>
  <w:style w:type="character" w:customStyle="1" w:styleId="citation-8617">
    <w:name w:val="citation-8617"/>
    <w:basedOn w:val="DefaultParagraphFont"/>
    <w:rsid w:val="00AD7567"/>
  </w:style>
  <w:style w:type="character" w:customStyle="1" w:styleId="citation-8616">
    <w:name w:val="citation-8616"/>
    <w:basedOn w:val="DefaultParagraphFont"/>
    <w:rsid w:val="00AD7567"/>
  </w:style>
  <w:style w:type="character" w:customStyle="1" w:styleId="citation-8615">
    <w:name w:val="citation-8615"/>
    <w:basedOn w:val="DefaultParagraphFont"/>
    <w:rsid w:val="00AD7567"/>
  </w:style>
  <w:style w:type="character" w:customStyle="1" w:styleId="citation-8614">
    <w:name w:val="citation-8614"/>
    <w:basedOn w:val="DefaultParagraphFont"/>
    <w:rsid w:val="00AD7567"/>
  </w:style>
  <w:style w:type="character" w:customStyle="1" w:styleId="citation-8613">
    <w:name w:val="citation-8613"/>
    <w:basedOn w:val="DefaultParagraphFont"/>
    <w:rsid w:val="00AD7567"/>
  </w:style>
  <w:style w:type="character" w:customStyle="1" w:styleId="citation-8612">
    <w:name w:val="citation-8612"/>
    <w:basedOn w:val="DefaultParagraphFont"/>
    <w:rsid w:val="00AD7567"/>
  </w:style>
  <w:style w:type="character" w:customStyle="1" w:styleId="citation-8611">
    <w:name w:val="citation-8611"/>
    <w:basedOn w:val="DefaultParagraphFont"/>
    <w:rsid w:val="00AD7567"/>
  </w:style>
  <w:style w:type="character" w:customStyle="1" w:styleId="citation-8610">
    <w:name w:val="citation-8610"/>
    <w:basedOn w:val="DefaultParagraphFont"/>
    <w:rsid w:val="00AD7567"/>
  </w:style>
  <w:style w:type="character" w:customStyle="1" w:styleId="citation-8609">
    <w:name w:val="citation-8609"/>
    <w:basedOn w:val="DefaultParagraphFont"/>
    <w:rsid w:val="00AD7567"/>
  </w:style>
  <w:style w:type="character" w:customStyle="1" w:styleId="citation-8608">
    <w:name w:val="citation-8608"/>
    <w:basedOn w:val="DefaultParagraphFont"/>
    <w:rsid w:val="00AD7567"/>
  </w:style>
  <w:style w:type="character" w:customStyle="1" w:styleId="citation-8607">
    <w:name w:val="citation-8607"/>
    <w:basedOn w:val="DefaultParagraphFont"/>
    <w:rsid w:val="00AD7567"/>
  </w:style>
  <w:style w:type="character" w:customStyle="1" w:styleId="citation-8606">
    <w:name w:val="citation-8606"/>
    <w:basedOn w:val="DefaultParagraphFont"/>
    <w:rsid w:val="00AD7567"/>
  </w:style>
  <w:style w:type="character" w:customStyle="1" w:styleId="citation-8605">
    <w:name w:val="citation-8605"/>
    <w:basedOn w:val="DefaultParagraphFont"/>
    <w:rsid w:val="00AD7567"/>
  </w:style>
  <w:style w:type="character" w:customStyle="1" w:styleId="citation-8604">
    <w:name w:val="citation-8604"/>
    <w:basedOn w:val="DefaultParagraphFont"/>
    <w:rsid w:val="00AD7567"/>
  </w:style>
  <w:style w:type="character" w:customStyle="1" w:styleId="citation-8603">
    <w:name w:val="citation-8603"/>
    <w:basedOn w:val="DefaultParagraphFont"/>
    <w:rsid w:val="00AD7567"/>
  </w:style>
  <w:style w:type="character" w:customStyle="1" w:styleId="citation-8602">
    <w:name w:val="citation-8602"/>
    <w:basedOn w:val="DefaultParagraphFont"/>
    <w:rsid w:val="00AD7567"/>
  </w:style>
  <w:style w:type="character" w:customStyle="1" w:styleId="citation-8601">
    <w:name w:val="citation-8601"/>
    <w:basedOn w:val="DefaultParagraphFont"/>
    <w:rsid w:val="00AD7567"/>
  </w:style>
  <w:style w:type="character" w:customStyle="1" w:styleId="citation-8600">
    <w:name w:val="citation-8600"/>
    <w:basedOn w:val="DefaultParagraphFont"/>
    <w:rsid w:val="00AD7567"/>
  </w:style>
  <w:style w:type="character" w:customStyle="1" w:styleId="citation-8599">
    <w:name w:val="citation-8599"/>
    <w:basedOn w:val="DefaultParagraphFont"/>
    <w:rsid w:val="00AD7567"/>
  </w:style>
  <w:style w:type="character" w:customStyle="1" w:styleId="citation-8598">
    <w:name w:val="citation-8598"/>
    <w:basedOn w:val="DefaultParagraphFont"/>
    <w:rsid w:val="00AD7567"/>
  </w:style>
  <w:style w:type="character" w:customStyle="1" w:styleId="citation-8597">
    <w:name w:val="citation-8597"/>
    <w:basedOn w:val="DefaultParagraphFont"/>
    <w:rsid w:val="00AD7567"/>
  </w:style>
  <w:style w:type="character" w:customStyle="1" w:styleId="citation-8596">
    <w:name w:val="citation-8596"/>
    <w:basedOn w:val="DefaultParagraphFont"/>
    <w:rsid w:val="00AD7567"/>
  </w:style>
  <w:style w:type="character" w:customStyle="1" w:styleId="citation-8595">
    <w:name w:val="citation-8595"/>
    <w:basedOn w:val="DefaultParagraphFont"/>
    <w:rsid w:val="00AD7567"/>
  </w:style>
  <w:style w:type="character" w:customStyle="1" w:styleId="citation-8594">
    <w:name w:val="citation-8594"/>
    <w:basedOn w:val="DefaultParagraphFont"/>
    <w:rsid w:val="00AD7567"/>
  </w:style>
  <w:style w:type="character" w:customStyle="1" w:styleId="citation-8593">
    <w:name w:val="citation-8593"/>
    <w:basedOn w:val="DefaultParagraphFont"/>
    <w:rsid w:val="00AD7567"/>
  </w:style>
  <w:style w:type="character" w:customStyle="1" w:styleId="citation-8592">
    <w:name w:val="citation-8592"/>
    <w:basedOn w:val="DefaultParagraphFont"/>
    <w:rsid w:val="00AD7567"/>
  </w:style>
  <w:style w:type="character" w:customStyle="1" w:styleId="citation-8591">
    <w:name w:val="citation-8591"/>
    <w:basedOn w:val="DefaultParagraphFont"/>
    <w:rsid w:val="00AD7567"/>
  </w:style>
  <w:style w:type="character" w:customStyle="1" w:styleId="citation-8590">
    <w:name w:val="citation-8590"/>
    <w:basedOn w:val="DefaultParagraphFont"/>
    <w:rsid w:val="00AD7567"/>
  </w:style>
  <w:style w:type="character" w:customStyle="1" w:styleId="citation-8589">
    <w:name w:val="citation-8589"/>
    <w:basedOn w:val="DefaultParagraphFont"/>
    <w:rsid w:val="00AD7567"/>
  </w:style>
  <w:style w:type="character" w:customStyle="1" w:styleId="citation-8588">
    <w:name w:val="citation-8588"/>
    <w:basedOn w:val="DefaultParagraphFont"/>
    <w:rsid w:val="00AD7567"/>
  </w:style>
  <w:style w:type="character" w:customStyle="1" w:styleId="citation-8587">
    <w:name w:val="citation-8587"/>
    <w:basedOn w:val="DefaultParagraphFont"/>
    <w:rsid w:val="00AD7567"/>
  </w:style>
  <w:style w:type="character" w:customStyle="1" w:styleId="citation-8586">
    <w:name w:val="citation-8586"/>
    <w:basedOn w:val="DefaultParagraphFont"/>
    <w:rsid w:val="00AD7567"/>
  </w:style>
  <w:style w:type="character" w:customStyle="1" w:styleId="citation-8585">
    <w:name w:val="citation-8585"/>
    <w:basedOn w:val="DefaultParagraphFont"/>
    <w:rsid w:val="00AD7567"/>
  </w:style>
  <w:style w:type="character" w:customStyle="1" w:styleId="citation-8584">
    <w:name w:val="citation-8584"/>
    <w:basedOn w:val="DefaultParagraphFont"/>
    <w:rsid w:val="00AD7567"/>
  </w:style>
  <w:style w:type="character" w:customStyle="1" w:styleId="citation-8583">
    <w:name w:val="citation-8583"/>
    <w:basedOn w:val="DefaultParagraphFont"/>
    <w:rsid w:val="00AD7567"/>
  </w:style>
  <w:style w:type="character" w:customStyle="1" w:styleId="citation-8582">
    <w:name w:val="citation-8582"/>
    <w:basedOn w:val="DefaultParagraphFont"/>
    <w:rsid w:val="00AD7567"/>
  </w:style>
  <w:style w:type="character" w:customStyle="1" w:styleId="citation-8581">
    <w:name w:val="citation-8581"/>
    <w:basedOn w:val="DefaultParagraphFont"/>
    <w:rsid w:val="00AD7567"/>
  </w:style>
  <w:style w:type="character" w:customStyle="1" w:styleId="citation-8580">
    <w:name w:val="citation-8580"/>
    <w:basedOn w:val="DefaultParagraphFont"/>
    <w:rsid w:val="00AD7567"/>
  </w:style>
  <w:style w:type="character" w:customStyle="1" w:styleId="citation-8579">
    <w:name w:val="citation-8579"/>
    <w:basedOn w:val="DefaultParagraphFont"/>
    <w:rsid w:val="00AD7567"/>
  </w:style>
  <w:style w:type="character" w:customStyle="1" w:styleId="citation-8578">
    <w:name w:val="citation-8578"/>
    <w:basedOn w:val="DefaultParagraphFont"/>
    <w:rsid w:val="00AD7567"/>
  </w:style>
  <w:style w:type="character" w:customStyle="1" w:styleId="citation-8577">
    <w:name w:val="citation-8577"/>
    <w:basedOn w:val="DefaultParagraphFont"/>
    <w:rsid w:val="00AD7567"/>
  </w:style>
  <w:style w:type="character" w:customStyle="1" w:styleId="citation-8576">
    <w:name w:val="citation-8576"/>
    <w:basedOn w:val="DefaultParagraphFont"/>
    <w:rsid w:val="00AD7567"/>
  </w:style>
  <w:style w:type="character" w:customStyle="1" w:styleId="citation-8575">
    <w:name w:val="citation-8575"/>
    <w:basedOn w:val="DefaultParagraphFont"/>
    <w:rsid w:val="00AD7567"/>
  </w:style>
  <w:style w:type="character" w:customStyle="1" w:styleId="citation-8574">
    <w:name w:val="citation-8574"/>
    <w:basedOn w:val="DefaultParagraphFont"/>
    <w:rsid w:val="00AD7567"/>
  </w:style>
  <w:style w:type="character" w:customStyle="1" w:styleId="citation-8573">
    <w:name w:val="citation-8573"/>
    <w:basedOn w:val="DefaultParagraphFont"/>
    <w:rsid w:val="00AD7567"/>
  </w:style>
  <w:style w:type="character" w:customStyle="1" w:styleId="citation-8572">
    <w:name w:val="citation-8572"/>
    <w:basedOn w:val="DefaultParagraphFont"/>
    <w:rsid w:val="00AD7567"/>
  </w:style>
  <w:style w:type="character" w:customStyle="1" w:styleId="citation-8571">
    <w:name w:val="citation-8571"/>
    <w:basedOn w:val="DefaultParagraphFont"/>
    <w:rsid w:val="00AD7567"/>
  </w:style>
  <w:style w:type="character" w:customStyle="1" w:styleId="citation-8570">
    <w:name w:val="citation-8570"/>
    <w:basedOn w:val="DefaultParagraphFont"/>
    <w:rsid w:val="00AD7567"/>
  </w:style>
  <w:style w:type="character" w:customStyle="1" w:styleId="citation-8569">
    <w:name w:val="citation-8569"/>
    <w:basedOn w:val="DefaultParagraphFont"/>
    <w:rsid w:val="00AD7567"/>
  </w:style>
  <w:style w:type="character" w:customStyle="1" w:styleId="citation-8568">
    <w:name w:val="citation-8568"/>
    <w:basedOn w:val="DefaultParagraphFont"/>
    <w:rsid w:val="00AD7567"/>
  </w:style>
  <w:style w:type="character" w:customStyle="1" w:styleId="citation-8567">
    <w:name w:val="citation-8567"/>
    <w:basedOn w:val="DefaultParagraphFont"/>
    <w:rsid w:val="00AD7567"/>
  </w:style>
  <w:style w:type="character" w:customStyle="1" w:styleId="citation-8566">
    <w:name w:val="citation-8566"/>
    <w:basedOn w:val="DefaultParagraphFont"/>
    <w:rsid w:val="00AD7567"/>
  </w:style>
  <w:style w:type="character" w:customStyle="1" w:styleId="citation-8565">
    <w:name w:val="citation-8565"/>
    <w:basedOn w:val="DefaultParagraphFont"/>
    <w:rsid w:val="00AD7567"/>
  </w:style>
  <w:style w:type="character" w:customStyle="1" w:styleId="citation-8564">
    <w:name w:val="citation-8564"/>
    <w:basedOn w:val="DefaultParagraphFont"/>
    <w:rsid w:val="00AD7567"/>
  </w:style>
  <w:style w:type="character" w:customStyle="1" w:styleId="citation-8563">
    <w:name w:val="citation-8563"/>
    <w:basedOn w:val="DefaultParagraphFont"/>
    <w:rsid w:val="00AD7567"/>
  </w:style>
  <w:style w:type="character" w:customStyle="1" w:styleId="citation-8562">
    <w:name w:val="citation-8562"/>
    <w:basedOn w:val="DefaultParagraphFont"/>
    <w:rsid w:val="00AD7567"/>
  </w:style>
  <w:style w:type="character" w:customStyle="1" w:styleId="citation-8561">
    <w:name w:val="citation-8561"/>
    <w:basedOn w:val="DefaultParagraphFont"/>
    <w:rsid w:val="00AD7567"/>
  </w:style>
  <w:style w:type="character" w:customStyle="1" w:styleId="citation-8560">
    <w:name w:val="citation-8560"/>
    <w:basedOn w:val="DefaultParagraphFont"/>
    <w:rsid w:val="00AD7567"/>
  </w:style>
  <w:style w:type="character" w:customStyle="1" w:styleId="citation-8559">
    <w:name w:val="citation-8559"/>
    <w:basedOn w:val="DefaultParagraphFont"/>
    <w:rsid w:val="00AD7567"/>
  </w:style>
  <w:style w:type="character" w:customStyle="1" w:styleId="citation-8558">
    <w:name w:val="citation-8558"/>
    <w:basedOn w:val="DefaultParagraphFont"/>
    <w:rsid w:val="00AD7567"/>
  </w:style>
  <w:style w:type="character" w:customStyle="1" w:styleId="citation-8557">
    <w:name w:val="citation-8557"/>
    <w:basedOn w:val="DefaultParagraphFont"/>
    <w:rsid w:val="00AD7567"/>
  </w:style>
  <w:style w:type="character" w:customStyle="1" w:styleId="citation-8556">
    <w:name w:val="citation-8556"/>
    <w:basedOn w:val="DefaultParagraphFont"/>
    <w:rsid w:val="00AD7567"/>
  </w:style>
  <w:style w:type="character" w:customStyle="1" w:styleId="citation-8555">
    <w:name w:val="citation-8555"/>
    <w:basedOn w:val="DefaultParagraphFont"/>
    <w:rsid w:val="00AD7567"/>
  </w:style>
  <w:style w:type="character" w:customStyle="1" w:styleId="citation-8554">
    <w:name w:val="citation-8554"/>
    <w:basedOn w:val="DefaultParagraphFont"/>
    <w:rsid w:val="00AD7567"/>
  </w:style>
  <w:style w:type="character" w:customStyle="1" w:styleId="citation-8553">
    <w:name w:val="citation-8553"/>
    <w:basedOn w:val="DefaultParagraphFont"/>
    <w:rsid w:val="00AD7567"/>
  </w:style>
  <w:style w:type="character" w:customStyle="1" w:styleId="citation-8552">
    <w:name w:val="citation-8552"/>
    <w:basedOn w:val="DefaultParagraphFont"/>
    <w:rsid w:val="00AD7567"/>
  </w:style>
  <w:style w:type="character" w:customStyle="1" w:styleId="citation-8551">
    <w:name w:val="citation-8551"/>
    <w:basedOn w:val="DefaultParagraphFont"/>
    <w:rsid w:val="00AD7567"/>
  </w:style>
  <w:style w:type="character" w:customStyle="1" w:styleId="citation-8550">
    <w:name w:val="citation-8550"/>
    <w:basedOn w:val="DefaultParagraphFont"/>
    <w:rsid w:val="00AD7567"/>
  </w:style>
  <w:style w:type="character" w:customStyle="1" w:styleId="citation-8549">
    <w:name w:val="citation-8549"/>
    <w:basedOn w:val="DefaultParagraphFont"/>
    <w:rsid w:val="00AD7567"/>
  </w:style>
  <w:style w:type="character" w:customStyle="1" w:styleId="citation-8548">
    <w:name w:val="citation-8548"/>
    <w:basedOn w:val="DefaultParagraphFont"/>
    <w:rsid w:val="00AD7567"/>
  </w:style>
  <w:style w:type="character" w:customStyle="1" w:styleId="citation-8547">
    <w:name w:val="citation-8547"/>
    <w:basedOn w:val="DefaultParagraphFont"/>
    <w:rsid w:val="00AD7567"/>
  </w:style>
  <w:style w:type="character" w:customStyle="1" w:styleId="citation-8546">
    <w:name w:val="citation-8546"/>
    <w:basedOn w:val="DefaultParagraphFont"/>
    <w:rsid w:val="00AD7567"/>
  </w:style>
  <w:style w:type="character" w:customStyle="1" w:styleId="citation-8545">
    <w:name w:val="citation-8545"/>
    <w:basedOn w:val="DefaultParagraphFont"/>
    <w:rsid w:val="00AD7567"/>
  </w:style>
  <w:style w:type="character" w:customStyle="1" w:styleId="citation-8544">
    <w:name w:val="citation-8544"/>
    <w:basedOn w:val="DefaultParagraphFont"/>
    <w:rsid w:val="00AD7567"/>
  </w:style>
  <w:style w:type="character" w:customStyle="1" w:styleId="citation-8543">
    <w:name w:val="citation-8543"/>
    <w:basedOn w:val="DefaultParagraphFont"/>
    <w:rsid w:val="00AD7567"/>
  </w:style>
  <w:style w:type="character" w:customStyle="1" w:styleId="citation-8542">
    <w:name w:val="citation-8542"/>
    <w:basedOn w:val="DefaultParagraphFont"/>
    <w:rsid w:val="00AD7567"/>
  </w:style>
  <w:style w:type="character" w:customStyle="1" w:styleId="citation-8541">
    <w:name w:val="citation-8541"/>
    <w:basedOn w:val="DefaultParagraphFont"/>
    <w:rsid w:val="00AD7567"/>
  </w:style>
  <w:style w:type="character" w:customStyle="1" w:styleId="citation-8540">
    <w:name w:val="citation-8540"/>
    <w:basedOn w:val="DefaultParagraphFont"/>
    <w:rsid w:val="00AD7567"/>
  </w:style>
  <w:style w:type="character" w:customStyle="1" w:styleId="citation-8539">
    <w:name w:val="citation-8539"/>
    <w:basedOn w:val="DefaultParagraphFont"/>
    <w:rsid w:val="00AD7567"/>
  </w:style>
  <w:style w:type="character" w:customStyle="1" w:styleId="citation-8538">
    <w:name w:val="citation-8538"/>
    <w:basedOn w:val="DefaultParagraphFont"/>
    <w:rsid w:val="00AD7567"/>
  </w:style>
  <w:style w:type="character" w:customStyle="1" w:styleId="citation-8537">
    <w:name w:val="citation-8537"/>
    <w:basedOn w:val="DefaultParagraphFont"/>
    <w:rsid w:val="00AD7567"/>
  </w:style>
  <w:style w:type="character" w:customStyle="1" w:styleId="citation-8536">
    <w:name w:val="citation-8536"/>
    <w:basedOn w:val="DefaultParagraphFont"/>
    <w:rsid w:val="00AD7567"/>
  </w:style>
  <w:style w:type="character" w:customStyle="1" w:styleId="citation-8535">
    <w:name w:val="citation-8535"/>
    <w:basedOn w:val="DefaultParagraphFont"/>
    <w:rsid w:val="00AD7567"/>
  </w:style>
  <w:style w:type="character" w:customStyle="1" w:styleId="citation-8534">
    <w:name w:val="citation-8534"/>
    <w:basedOn w:val="DefaultParagraphFont"/>
    <w:rsid w:val="00AD7567"/>
  </w:style>
  <w:style w:type="character" w:customStyle="1" w:styleId="citation-8533">
    <w:name w:val="citation-8533"/>
    <w:basedOn w:val="DefaultParagraphFont"/>
    <w:rsid w:val="00AD7567"/>
  </w:style>
  <w:style w:type="character" w:customStyle="1" w:styleId="citation-8532">
    <w:name w:val="citation-8532"/>
    <w:basedOn w:val="DefaultParagraphFont"/>
    <w:rsid w:val="00AD7567"/>
  </w:style>
  <w:style w:type="character" w:customStyle="1" w:styleId="citation-8531">
    <w:name w:val="citation-8531"/>
    <w:basedOn w:val="DefaultParagraphFont"/>
    <w:rsid w:val="00AD7567"/>
  </w:style>
  <w:style w:type="character" w:customStyle="1" w:styleId="citation-8530">
    <w:name w:val="citation-8530"/>
    <w:basedOn w:val="DefaultParagraphFont"/>
    <w:rsid w:val="00AD7567"/>
  </w:style>
  <w:style w:type="character" w:customStyle="1" w:styleId="citation-8529">
    <w:name w:val="citation-8529"/>
    <w:basedOn w:val="DefaultParagraphFont"/>
    <w:rsid w:val="00AD7567"/>
  </w:style>
  <w:style w:type="character" w:customStyle="1" w:styleId="citation-8528">
    <w:name w:val="citation-8528"/>
    <w:basedOn w:val="DefaultParagraphFont"/>
    <w:rsid w:val="00AD7567"/>
  </w:style>
  <w:style w:type="character" w:customStyle="1" w:styleId="citation-8527">
    <w:name w:val="citation-8527"/>
    <w:basedOn w:val="DefaultParagraphFont"/>
    <w:rsid w:val="00AD7567"/>
  </w:style>
  <w:style w:type="character" w:customStyle="1" w:styleId="citation-8526">
    <w:name w:val="citation-8526"/>
    <w:basedOn w:val="DefaultParagraphFont"/>
    <w:rsid w:val="00AD7567"/>
  </w:style>
  <w:style w:type="character" w:customStyle="1" w:styleId="citation-8525">
    <w:name w:val="citation-8525"/>
    <w:basedOn w:val="DefaultParagraphFont"/>
    <w:rsid w:val="00AD7567"/>
  </w:style>
  <w:style w:type="character" w:customStyle="1" w:styleId="citation-8524">
    <w:name w:val="citation-8524"/>
    <w:basedOn w:val="DefaultParagraphFont"/>
    <w:rsid w:val="00AD7567"/>
  </w:style>
  <w:style w:type="character" w:customStyle="1" w:styleId="citation-8523">
    <w:name w:val="citation-8523"/>
    <w:basedOn w:val="DefaultParagraphFont"/>
    <w:rsid w:val="00AD7567"/>
  </w:style>
  <w:style w:type="character" w:customStyle="1" w:styleId="citation-8522">
    <w:name w:val="citation-8522"/>
    <w:basedOn w:val="DefaultParagraphFont"/>
    <w:rsid w:val="00AD7567"/>
  </w:style>
  <w:style w:type="character" w:customStyle="1" w:styleId="citation-8521">
    <w:name w:val="citation-8521"/>
    <w:basedOn w:val="DefaultParagraphFont"/>
    <w:rsid w:val="00AD7567"/>
  </w:style>
  <w:style w:type="character" w:customStyle="1" w:styleId="citation-8520">
    <w:name w:val="citation-8520"/>
    <w:basedOn w:val="DefaultParagraphFont"/>
    <w:rsid w:val="00AD7567"/>
  </w:style>
  <w:style w:type="character" w:customStyle="1" w:styleId="citation-8519">
    <w:name w:val="citation-8519"/>
    <w:basedOn w:val="DefaultParagraphFont"/>
    <w:rsid w:val="00AD7567"/>
  </w:style>
  <w:style w:type="character" w:customStyle="1" w:styleId="citation-8518">
    <w:name w:val="citation-8518"/>
    <w:basedOn w:val="DefaultParagraphFont"/>
    <w:rsid w:val="00AD7567"/>
  </w:style>
  <w:style w:type="character" w:customStyle="1" w:styleId="citation-8517">
    <w:name w:val="citation-8517"/>
    <w:basedOn w:val="DefaultParagraphFont"/>
    <w:rsid w:val="00AD7567"/>
  </w:style>
  <w:style w:type="character" w:customStyle="1" w:styleId="citation-8516">
    <w:name w:val="citation-8516"/>
    <w:basedOn w:val="DefaultParagraphFont"/>
    <w:rsid w:val="00AD7567"/>
  </w:style>
  <w:style w:type="character" w:customStyle="1" w:styleId="citation-8515">
    <w:name w:val="citation-8515"/>
    <w:basedOn w:val="DefaultParagraphFont"/>
    <w:rsid w:val="00AD7567"/>
  </w:style>
  <w:style w:type="character" w:customStyle="1" w:styleId="citation-8514">
    <w:name w:val="citation-8514"/>
    <w:basedOn w:val="DefaultParagraphFont"/>
    <w:rsid w:val="00AD7567"/>
  </w:style>
  <w:style w:type="character" w:customStyle="1" w:styleId="citation-8513">
    <w:name w:val="citation-8513"/>
    <w:basedOn w:val="DefaultParagraphFont"/>
    <w:rsid w:val="00AD7567"/>
  </w:style>
  <w:style w:type="character" w:customStyle="1" w:styleId="citation-8512">
    <w:name w:val="citation-8512"/>
    <w:basedOn w:val="DefaultParagraphFont"/>
    <w:rsid w:val="00AD7567"/>
  </w:style>
  <w:style w:type="character" w:customStyle="1" w:styleId="citation-8511">
    <w:name w:val="citation-8511"/>
    <w:basedOn w:val="DefaultParagraphFont"/>
    <w:rsid w:val="00AD7567"/>
  </w:style>
  <w:style w:type="character" w:customStyle="1" w:styleId="citation-8510">
    <w:name w:val="citation-8510"/>
    <w:basedOn w:val="DefaultParagraphFont"/>
    <w:rsid w:val="00AD7567"/>
  </w:style>
  <w:style w:type="character" w:customStyle="1" w:styleId="citation-8509">
    <w:name w:val="citation-8509"/>
    <w:basedOn w:val="DefaultParagraphFont"/>
    <w:rsid w:val="00AD7567"/>
  </w:style>
  <w:style w:type="character" w:customStyle="1" w:styleId="citation-8508">
    <w:name w:val="citation-8508"/>
    <w:basedOn w:val="DefaultParagraphFont"/>
    <w:rsid w:val="00AD7567"/>
  </w:style>
  <w:style w:type="character" w:customStyle="1" w:styleId="citation-8507">
    <w:name w:val="citation-8507"/>
    <w:basedOn w:val="DefaultParagraphFont"/>
    <w:rsid w:val="00AD7567"/>
  </w:style>
  <w:style w:type="character" w:customStyle="1" w:styleId="citation-8506">
    <w:name w:val="citation-8506"/>
    <w:basedOn w:val="DefaultParagraphFont"/>
    <w:rsid w:val="00AD7567"/>
  </w:style>
  <w:style w:type="character" w:customStyle="1" w:styleId="citation-8505">
    <w:name w:val="citation-8505"/>
    <w:basedOn w:val="DefaultParagraphFont"/>
    <w:rsid w:val="00AD7567"/>
  </w:style>
  <w:style w:type="character" w:customStyle="1" w:styleId="citation-8504">
    <w:name w:val="citation-8504"/>
    <w:basedOn w:val="DefaultParagraphFont"/>
    <w:rsid w:val="00AD7567"/>
  </w:style>
  <w:style w:type="character" w:customStyle="1" w:styleId="citation-8503">
    <w:name w:val="citation-8503"/>
    <w:basedOn w:val="DefaultParagraphFont"/>
    <w:rsid w:val="00AD7567"/>
  </w:style>
  <w:style w:type="character" w:customStyle="1" w:styleId="citation-8502">
    <w:name w:val="citation-8502"/>
    <w:basedOn w:val="DefaultParagraphFont"/>
    <w:rsid w:val="00AD7567"/>
  </w:style>
  <w:style w:type="character" w:customStyle="1" w:styleId="citation-8501">
    <w:name w:val="citation-8501"/>
    <w:basedOn w:val="DefaultParagraphFont"/>
    <w:rsid w:val="00AD7567"/>
  </w:style>
  <w:style w:type="character" w:customStyle="1" w:styleId="citation-8500">
    <w:name w:val="citation-8500"/>
    <w:basedOn w:val="DefaultParagraphFont"/>
    <w:rsid w:val="00AD7567"/>
  </w:style>
  <w:style w:type="character" w:customStyle="1" w:styleId="citation-8499">
    <w:name w:val="citation-8499"/>
    <w:basedOn w:val="DefaultParagraphFont"/>
    <w:rsid w:val="00AD7567"/>
  </w:style>
  <w:style w:type="character" w:customStyle="1" w:styleId="citation-8498">
    <w:name w:val="citation-8498"/>
    <w:basedOn w:val="DefaultParagraphFont"/>
    <w:rsid w:val="00AD7567"/>
  </w:style>
  <w:style w:type="character" w:customStyle="1" w:styleId="citation-8497">
    <w:name w:val="citation-8497"/>
    <w:basedOn w:val="DefaultParagraphFont"/>
    <w:rsid w:val="00AD7567"/>
  </w:style>
  <w:style w:type="character" w:customStyle="1" w:styleId="citation-8496">
    <w:name w:val="citation-8496"/>
    <w:basedOn w:val="DefaultParagraphFont"/>
    <w:rsid w:val="00AD7567"/>
  </w:style>
  <w:style w:type="character" w:customStyle="1" w:styleId="citation-8495">
    <w:name w:val="citation-8495"/>
    <w:basedOn w:val="DefaultParagraphFont"/>
    <w:rsid w:val="00AD7567"/>
  </w:style>
  <w:style w:type="character" w:customStyle="1" w:styleId="citation-8494">
    <w:name w:val="citation-8494"/>
    <w:basedOn w:val="DefaultParagraphFont"/>
    <w:rsid w:val="00AD7567"/>
  </w:style>
  <w:style w:type="character" w:customStyle="1" w:styleId="citation-8493">
    <w:name w:val="citation-8493"/>
    <w:basedOn w:val="DefaultParagraphFont"/>
    <w:rsid w:val="00AD7567"/>
  </w:style>
  <w:style w:type="character" w:customStyle="1" w:styleId="citation-8492">
    <w:name w:val="citation-8492"/>
    <w:basedOn w:val="DefaultParagraphFont"/>
    <w:rsid w:val="00AD7567"/>
  </w:style>
  <w:style w:type="character" w:customStyle="1" w:styleId="citation-8491">
    <w:name w:val="citation-8491"/>
    <w:basedOn w:val="DefaultParagraphFont"/>
    <w:rsid w:val="00AD7567"/>
  </w:style>
  <w:style w:type="character" w:customStyle="1" w:styleId="citation-8490">
    <w:name w:val="citation-8490"/>
    <w:basedOn w:val="DefaultParagraphFont"/>
    <w:rsid w:val="00AD7567"/>
  </w:style>
  <w:style w:type="character" w:customStyle="1" w:styleId="citation-8489">
    <w:name w:val="citation-8489"/>
    <w:basedOn w:val="DefaultParagraphFont"/>
    <w:rsid w:val="00AD7567"/>
  </w:style>
  <w:style w:type="character" w:customStyle="1" w:styleId="citation-8488">
    <w:name w:val="citation-8488"/>
    <w:basedOn w:val="DefaultParagraphFont"/>
    <w:rsid w:val="00AD7567"/>
  </w:style>
  <w:style w:type="character" w:customStyle="1" w:styleId="citation-8487">
    <w:name w:val="citation-8487"/>
    <w:basedOn w:val="DefaultParagraphFont"/>
    <w:rsid w:val="00AD7567"/>
  </w:style>
  <w:style w:type="character" w:customStyle="1" w:styleId="citation-8486">
    <w:name w:val="citation-8486"/>
    <w:basedOn w:val="DefaultParagraphFont"/>
    <w:rsid w:val="00AD7567"/>
  </w:style>
  <w:style w:type="character" w:customStyle="1" w:styleId="citation-8485">
    <w:name w:val="citation-8485"/>
    <w:basedOn w:val="DefaultParagraphFont"/>
    <w:rsid w:val="00AD7567"/>
  </w:style>
  <w:style w:type="character" w:customStyle="1" w:styleId="citation-8484">
    <w:name w:val="citation-8484"/>
    <w:basedOn w:val="DefaultParagraphFont"/>
    <w:rsid w:val="00AD7567"/>
  </w:style>
  <w:style w:type="character" w:customStyle="1" w:styleId="citation-8483">
    <w:name w:val="citation-8483"/>
    <w:basedOn w:val="DefaultParagraphFont"/>
    <w:rsid w:val="00AD7567"/>
  </w:style>
  <w:style w:type="character" w:customStyle="1" w:styleId="citation-8482">
    <w:name w:val="citation-8482"/>
    <w:basedOn w:val="DefaultParagraphFont"/>
    <w:rsid w:val="00AD7567"/>
  </w:style>
  <w:style w:type="character" w:customStyle="1" w:styleId="citation-8481">
    <w:name w:val="citation-8481"/>
    <w:basedOn w:val="DefaultParagraphFont"/>
    <w:rsid w:val="00AD7567"/>
  </w:style>
  <w:style w:type="character" w:customStyle="1" w:styleId="citation-8480">
    <w:name w:val="citation-8480"/>
    <w:basedOn w:val="DefaultParagraphFont"/>
    <w:rsid w:val="00AD7567"/>
  </w:style>
  <w:style w:type="character" w:customStyle="1" w:styleId="citation-8479">
    <w:name w:val="citation-8479"/>
    <w:basedOn w:val="DefaultParagraphFont"/>
    <w:rsid w:val="00AD7567"/>
  </w:style>
  <w:style w:type="character" w:customStyle="1" w:styleId="citation-8478">
    <w:name w:val="citation-8478"/>
    <w:basedOn w:val="DefaultParagraphFont"/>
    <w:rsid w:val="00AD7567"/>
  </w:style>
  <w:style w:type="character" w:customStyle="1" w:styleId="citation-8477">
    <w:name w:val="citation-8477"/>
    <w:basedOn w:val="DefaultParagraphFont"/>
    <w:rsid w:val="00AD7567"/>
  </w:style>
  <w:style w:type="character" w:customStyle="1" w:styleId="citation-8476">
    <w:name w:val="citation-8476"/>
    <w:basedOn w:val="DefaultParagraphFont"/>
    <w:rsid w:val="00AD7567"/>
  </w:style>
  <w:style w:type="character" w:customStyle="1" w:styleId="citation-8475">
    <w:name w:val="citation-8475"/>
    <w:basedOn w:val="DefaultParagraphFont"/>
    <w:rsid w:val="00AD7567"/>
  </w:style>
  <w:style w:type="character" w:customStyle="1" w:styleId="citation-8474">
    <w:name w:val="citation-8474"/>
    <w:basedOn w:val="DefaultParagraphFont"/>
    <w:rsid w:val="00AD7567"/>
  </w:style>
  <w:style w:type="character" w:customStyle="1" w:styleId="citation-8473">
    <w:name w:val="citation-8473"/>
    <w:basedOn w:val="DefaultParagraphFont"/>
    <w:rsid w:val="00AD7567"/>
  </w:style>
  <w:style w:type="character" w:customStyle="1" w:styleId="citation-8472">
    <w:name w:val="citation-8472"/>
    <w:basedOn w:val="DefaultParagraphFont"/>
    <w:rsid w:val="00AD7567"/>
  </w:style>
  <w:style w:type="character" w:customStyle="1" w:styleId="citation-8471">
    <w:name w:val="citation-8471"/>
    <w:basedOn w:val="DefaultParagraphFont"/>
    <w:rsid w:val="00AD7567"/>
  </w:style>
  <w:style w:type="character" w:customStyle="1" w:styleId="citation-8470">
    <w:name w:val="citation-8470"/>
    <w:basedOn w:val="DefaultParagraphFont"/>
    <w:rsid w:val="00AD7567"/>
  </w:style>
  <w:style w:type="character" w:customStyle="1" w:styleId="citation-8469">
    <w:name w:val="citation-8469"/>
    <w:basedOn w:val="DefaultParagraphFont"/>
    <w:rsid w:val="00AD7567"/>
  </w:style>
  <w:style w:type="character" w:customStyle="1" w:styleId="citation-8468">
    <w:name w:val="citation-8468"/>
    <w:basedOn w:val="DefaultParagraphFont"/>
    <w:rsid w:val="00AD7567"/>
  </w:style>
  <w:style w:type="character" w:customStyle="1" w:styleId="citation-8467">
    <w:name w:val="citation-8467"/>
    <w:basedOn w:val="DefaultParagraphFont"/>
    <w:rsid w:val="00AD7567"/>
  </w:style>
  <w:style w:type="character" w:customStyle="1" w:styleId="citation-8466">
    <w:name w:val="citation-8466"/>
    <w:basedOn w:val="DefaultParagraphFont"/>
    <w:rsid w:val="00AD7567"/>
  </w:style>
  <w:style w:type="character" w:customStyle="1" w:styleId="citation-8465">
    <w:name w:val="citation-8465"/>
    <w:basedOn w:val="DefaultParagraphFont"/>
    <w:rsid w:val="00AD7567"/>
  </w:style>
  <w:style w:type="character" w:customStyle="1" w:styleId="citation-8464">
    <w:name w:val="citation-8464"/>
    <w:basedOn w:val="DefaultParagraphFont"/>
    <w:rsid w:val="00AD7567"/>
  </w:style>
  <w:style w:type="character" w:customStyle="1" w:styleId="citation-8463">
    <w:name w:val="citation-8463"/>
    <w:basedOn w:val="DefaultParagraphFont"/>
    <w:rsid w:val="00AD7567"/>
  </w:style>
  <w:style w:type="character" w:customStyle="1" w:styleId="citation-8462">
    <w:name w:val="citation-8462"/>
    <w:basedOn w:val="DefaultParagraphFont"/>
    <w:rsid w:val="00AD7567"/>
  </w:style>
  <w:style w:type="character" w:customStyle="1" w:styleId="citation-8461">
    <w:name w:val="citation-8461"/>
    <w:basedOn w:val="DefaultParagraphFont"/>
    <w:rsid w:val="00AD7567"/>
  </w:style>
  <w:style w:type="character" w:customStyle="1" w:styleId="citation-8460">
    <w:name w:val="citation-8460"/>
    <w:basedOn w:val="DefaultParagraphFont"/>
    <w:rsid w:val="00AD7567"/>
  </w:style>
  <w:style w:type="character" w:customStyle="1" w:styleId="citation-8459">
    <w:name w:val="citation-8459"/>
    <w:basedOn w:val="DefaultParagraphFont"/>
    <w:rsid w:val="00AD7567"/>
  </w:style>
  <w:style w:type="character" w:customStyle="1" w:styleId="citation-8458">
    <w:name w:val="citation-8458"/>
    <w:basedOn w:val="DefaultParagraphFont"/>
    <w:rsid w:val="00AD7567"/>
  </w:style>
  <w:style w:type="character" w:customStyle="1" w:styleId="citation-8457">
    <w:name w:val="citation-8457"/>
    <w:basedOn w:val="DefaultParagraphFont"/>
    <w:rsid w:val="00AD7567"/>
  </w:style>
  <w:style w:type="character" w:customStyle="1" w:styleId="citation-8456">
    <w:name w:val="citation-8456"/>
    <w:basedOn w:val="DefaultParagraphFont"/>
    <w:rsid w:val="00AD7567"/>
  </w:style>
  <w:style w:type="character" w:customStyle="1" w:styleId="citation-8455">
    <w:name w:val="citation-8455"/>
    <w:basedOn w:val="DefaultParagraphFont"/>
    <w:rsid w:val="00AD7567"/>
  </w:style>
  <w:style w:type="character" w:customStyle="1" w:styleId="citation-8454">
    <w:name w:val="citation-8454"/>
    <w:basedOn w:val="DefaultParagraphFont"/>
    <w:rsid w:val="00AD7567"/>
  </w:style>
  <w:style w:type="character" w:customStyle="1" w:styleId="citation-8453">
    <w:name w:val="citation-8453"/>
    <w:basedOn w:val="DefaultParagraphFont"/>
    <w:rsid w:val="00AD7567"/>
  </w:style>
  <w:style w:type="character" w:customStyle="1" w:styleId="citation-8452">
    <w:name w:val="citation-8452"/>
    <w:basedOn w:val="DefaultParagraphFont"/>
    <w:rsid w:val="00AD7567"/>
  </w:style>
  <w:style w:type="character" w:customStyle="1" w:styleId="citation-8451">
    <w:name w:val="citation-8451"/>
    <w:basedOn w:val="DefaultParagraphFont"/>
    <w:rsid w:val="00AD7567"/>
  </w:style>
  <w:style w:type="character" w:customStyle="1" w:styleId="citation-8450">
    <w:name w:val="citation-8450"/>
    <w:basedOn w:val="DefaultParagraphFont"/>
    <w:rsid w:val="00AD7567"/>
  </w:style>
  <w:style w:type="character" w:customStyle="1" w:styleId="citation-8449">
    <w:name w:val="citation-8449"/>
    <w:basedOn w:val="DefaultParagraphFont"/>
    <w:rsid w:val="00AD7567"/>
  </w:style>
  <w:style w:type="character" w:customStyle="1" w:styleId="citation-8448">
    <w:name w:val="citation-8448"/>
    <w:basedOn w:val="DefaultParagraphFont"/>
    <w:rsid w:val="00AD7567"/>
  </w:style>
  <w:style w:type="character" w:customStyle="1" w:styleId="citation-8447">
    <w:name w:val="citation-8447"/>
    <w:basedOn w:val="DefaultParagraphFont"/>
    <w:rsid w:val="00AD7567"/>
  </w:style>
  <w:style w:type="character" w:customStyle="1" w:styleId="citation-8446">
    <w:name w:val="citation-8446"/>
    <w:basedOn w:val="DefaultParagraphFont"/>
    <w:rsid w:val="00AD7567"/>
  </w:style>
  <w:style w:type="character" w:customStyle="1" w:styleId="citation-8445">
    <w:name w:val="citation-8445"/>
    <w:basedOn w:val="DefaultParagraphFont"/>
    <w:rsid w:val="00AD7567"/>
  </w:style>
  <w:style w:type="character" w:customStyle="1" w:styleId="citation-8444">
    <w:name w:val="citation-8444"/>
    <w:basedOn w:val="DefaultParagraphFont"/>
    <w:rsid w:val="00AD7567"/>
  </w:style>
  <w:style w:type="character" w:customStyle="1" w:styleId="citation-8443">
    <w:name w:val="citation-8443"/>
    <w:basedOn w:val="DefaultParagraphFont"/>
    <w:rsid w:val="00AD7567"/>
  </w:style>
  <w:style w:type="character" w:customStyle="1" w:styleId="citation-8442">
    <w:name w:val="citation-8442"/>
    <w:basedOn w:val="DefaultParagraphFont"/>
    <w:rsid w:val="00AD7567"/>
  </w:style>
  <w:style w:type="character" w:customStyle="1" w:styleId="citation-8441">
    <w:name w:val="citation-8441"/>
    <w:basedOn w:val="DefaultParagraphFont"/>
    <w:rsid w:val="00AD7567"/>
  </w:style>
  <w:style w:type="character" w:customStyle="1" w:styleId="citation-8440">
    <w:name w:val="citation-8440"/>
    <w:basedOn w:val="DefaultParagraphFont"/>
    <w:rsid w:val="00AD7567"/>
  </w:style>
  <w:style w:type="character" w:customStyle="1" w:styleId="citation-8439">
    <w:name w:val="citation-8439"/>
    <w:basedOn w:val="DefaultParagraphFont"/>
    <w:rsid w:val="00AD7567"/>
  </w:style>
  <w:style w:type="character" w:customStyle="1" w:styleId="citation-8438">
    <w:name w:val="citation-8438"/>
    <w:basedOn w:val="DefaultParagraphFont"/>
    <w:rsid w:val="00AD7567"/>
  </w:style>
  <w:style w:type="character" w:customStyle="1" w:styleId="citation-8437">
    <w:name w:val="citation-8437"/>
    <w:basedOn w:val="DefaultParagraphFont"/>
    <w:rsid w:val="00AD7567"/>
  </w:style>
  <w:style w:type="character" w:customStyle="1" w:styleId="citation-8436">
    <w:name w:val="citation-8436"/>
    <w:basedOn w:val="DefaultParagraphFont"/>
    <w:rsid w:val="00AD7567"/>
  </w:style>
  <w:style w:type="character" w:customStyle="1" w:styleId="citation-8435">
    <w:name w:val="citation-8435"/>
    <w:basedOn w:val="DefaultParagraphFont"/>
    <w:rsid w:val="00AD7567"/>
  </w:style>
  <w:style w:type="character" w:customStyle="1" w:styleId="citation-8434">
    <w:name w:val="citation-8434"/>
    <w:basedOn w:val="DefaultParagraphFont"/>
    <w:rsid w:val="00AD7567"/>
  </w:style>
  <w:style w:type="character" w:customStyle="1" w:styleId="citation-8433">
    <w:name w:val="citation-8433"/>
    <w:basedOn w:val="DefaultParagraphFont"/>
    <w:rsid w:val="00AD7567"/>
  </w:style>
  <w:style w:type="character" w:customStyle="1" w:styleId="citation-8432">
    <w:name w:val="citation-8432"/>
    <w:basedOn w:val="DefaultParagraphFont"/>
    <w:rsid w:val="00AD7567"/>
  </w:style>
  <w:style w:type="character" w:customStyle="1" w:styleId="citation-8431">
    <w:name w:val="citation-8431"/>
    <w:basedOn w:val="DefaultParagraphFont"/>
    <w:rsid w:val="00AD7567"/>
  </w:style>
  <w:style w:type="character" w:customStyle="1" w:styleId="citation-8430">
    <w:name w:val="citation-8430"/>
    <w:basedOn w:val="DefaultParagraphFont"/>
    <w:rsid w:val="00AD7567"/>
  </w:style>
  <w:style w:type="character" w:customStyle="1" w:styleId="citation-8429">
    <w:name w:val="citation-8429"/>
    <w:basedOn w:val="DefaultParagraphFont"/>
    <w:rsid w:val="00AD7567"/>
  </w:style>
  <w:style w:type="character" w:customStyle="1" w:styleId="citation-8428">
    <w:name w:val="citation-8428"/>
    <w:basedOn w:val="DefaultParagraphFont"/>
    <w:rsid w:val="00AD7567"/>
  </w:style>
  <w:style w:type="character" w:customStyle="1" w:styleId="citation-8427">
    <w:name w:val="citation-8427"/>
    <w:basedOn w:val="DefaultParagraphFont"/>
    <w:rsid w:val="00AD7567"/>
  </w:style>
  <w:style w:type="character" w:customStyle="1" w:styleId="citation-8426">
    <w:name w:val="citation-8426"/>
    <w:basedOn w:val="DefaultParagraphFont"/>
    <w:rsid w:val="00AD7567"/>
  </w:style>
  <w:style w:type="character" w:customStyle="1" w:styleId="citation-8425">
    <w:name w:val="citation-8425"/>
    <w:basedOn w:val="DefaultParagraphFont"/>
    <w:rsid w:val="00AD7567"/>
  </w:style>
  <w:style w:type="character" w:customStyle="1" w:styleId="citation-8424">
    <w:name w:val="citation-8424"/>
    <w:basedOn w:val="DefaultParagraphFont"/>
    <w:rsid w:val="00AD7567"/>
  </w:style>
  <w:style w:type="character" w:customStyle="1" w:styleId="citation-8423">
    <w:name w:val="citation-8423"/>
    <w:basedOn w:val="DefaultParagraphFont"/>
    <w:rsid w:val="00AD7567"/>
  </w:style>
  <w:style w:type="character" w:customStyle="1" w:styleId="citation-8422">
    <w:name w:val="citation-8422"/>
    <w:basedOn w:val="DefaultParagraphFont"/>
    <w:rsid w:val="00AD7567"/>
  </w:style>
  <w:style w:type="character" w:customStyle="1" w:styleId="citation-8421">
    <w:name w:val="citation-8421"/>
    <w:basedOn w:val="DefaultParagraphFont"/>
    <w:rsid w:val="00AD7567"/>
  </w:style>
  <w:style w:type="character" w:customStyle="1" w:styleId="citation-8420">
    <w:name w:val="citation-8420"/>
    <w:basedOn w:val="DefaultParagraphFont"/>
    <w:rsid w:val="00AD7567"/>
  </w:style>
  <w:style w:type="character" w:customStyle="1" w:styleId="citation-8419">
    <w:name w:val="citation-8419"/>
    <w:basedOn w:val="DefaultParagraphFont"/>
    <w:rsid w:val="00AD7567"/>
  </w:style>
  <w:style w:type="character" w:customStyle="1" w:styleId="citation-8418">
    <w:name w:val="citation-8418"/>
    <w:basedOn w:val="DefaultParagraphFont"/>
    <w:rsid w:val="00AD7567"/>
  </w:style>
  <w:style w:type="character" w:customStyle="1" w:styleId="citation-8417">
    <w:name w:val="citation-8417"/>
    <w:basedOn w:val="DefaultParagraphFont"/>
    <w:rsid w:val="00AD7567"/>
  </w:style>
  <w:style w:type="character" w:customStyle="1" w:styleId="citation-8416">
    <w:name w:val="citation-8416"/>
    <w:basedOn w:val="DefaultParagraphFont"/>
    <w:rsid w:val="00AD7567"/>
  </w:style>
  <w:style w:type="character" w:customStyle="1" w:styleId="citation-8415">
    <w:name w:val="citation-8415"/>
    <w:basedOn w:val="DefaultParagraphFont"/>
    <w:rsid w:val="00AD7567"/>
  </w:style>
  <w:style w:type="character" w:customStyle="1" w:styleId="citation-8414">
    <w:name w:val="citation-8414"/>
    <w:basedOn w:val="DefaultParagraphFont"/>
    <w:rsid w:val="00AD7567"/>
  </w:style>
  <w:style w:type="character" w:customStyle="1" w:styleId="citation-8413">
    <w:name w:val="citation-8413"/>
    <w:basedOn w:val="DefaultParagraphFont"/>
    <w:rsid w:val="00AD7567"/>
  </w:style>
  <w:style w:type="character" w:customStyle="1" w:styleId="citation-8412">
    <w:name w:val="citation-8412"/>
    <w:basedOn w:val="DefaultParagraphFont"/>
    <w:rsid w:val="00AD7567"/>
  </w:style>
  <w:style w:type="character" w:customStyle="1" w:styleId="citation-8411">
    <w:name w:val="citation-8411"/>
    <w:basedOn w:val="DefaultParagraphFont"/>
    <w:rsid w:val="00AD7567"/>
  </w:style>
  <w:style w:type="character" w:customStyle="1" w:styleId="citation-8410">
    <w:name w:val="citation-8410"/>
    <w:basedOn w:val="DefaultParagraphFont"/>
    <w:rsid w:val="00AD7567"/>
  </w:style>
  <w:style w:type="character" w:customStyle="1" w:styleId="citation-8409">
    <w:name w:val="citation-8409"/>
    <w:basedOn w:val="DefaultParagraphFont"/>
    <w:rsid w:val="00AD7567"/>
  </w:style>
  <w:style w:type="character" w:customStyle="1" w:styleId="citation-8408">
    <w:name w:val="citation-8408"/>
    <w:basedOn w:val="DefaultParagraphFont"/>
    <w:rsid w:val="00AD7567"/>
  </w:style>
  <w:style w:type="character" w:customStyle="1" w:styleId="citation-8407">
    <w:name w:val="citation-8407"/>
    <w:basedOn w:val="DefaultParagraphFont"/>
    <w:rsid w:val="00AD7567"/>
  </w:style>
  <w:style w:type="character" w:customStyle="1" w:styleId="citation-8406">
    <w:name w:val="citation-8406"/>
    <w:basedOn w:val="DefaultParagraphFont"/>
    <w:rsid w:val="00AD7567"/>
  </w:style>
  <w:style w:type="character" w:customStyle="1" w:styleId="citation-8405">
    <w:name w:val="citation-8405"/>
    <w:basedOn w:val="DefaultParagraphFont"/>
    <w:rsid w:val="00AD7567"/>
  </w:style>
  <w:style w:type="character" w:customStyle="1" w:styleId="citation-8404">
    <w:name w:val="citation-8404"/>
    <w:basedOn w:val="DefaultParagraphFont"/>
    <w:rsid w:val="00AD7567"/>
  </w:style>
  <w:style w:type="character" w:customStyle="1" w:styleId="citation-8403">
    <w:name w:val="citation-8403"/>
    <w:basedOn w:val="DefaultParagraphFont"/>
    <w:rsid w:val="00AD7567"/>
  </w:style>
  <w:style w:type="character" w:customStyle="1" w:styleId="citation-8402">
    <w:name w:val="citation-8402"/>
    <w:basedOn w:val="DefaultParagraphFont"/>
    <w:rsid w:val="00AD7567"/>
  </w:style>
  <w:style w:type="character" w:customStyle="1" w:styleId="citation-8401">
    <w:name w:val="citation-8401"/>
    <w:basedOn w:val="DefaultParagraphFont"/>
    <w:rsid w:val="00AD7567"/>
  </w:style>
  <w:style w:type="character" w:customStyle="1" w:styleId="citation-8400">
    <w:name w:val="citation-8400"/>
    <w:basedOn w:val="DefaultParagraphFont"/>
    <w:rsid w:val="00AD7567"/>
  </w:style>
  <w:style w:type="character" w:customStyle="1" w:styleId="citation-8399">
    <w:name w:val="citation-8399"/>
    <w:basedOn w:val="DefaultParagraphFont"/>
    <w:rsid w:val="00AD7567"/>
  </w:style>
  <w:style w:type="character" w:customStyle="1" w:styleId="citation-8398">
    <w:name w:val="citation-8398"/>
    <w:basedOn w:val="DefaultParagraphFont"/>
    <w:rsid w:val="00AD7567"/>
  </w:style>
  <w:style w:type="character" w:customStyle="1" w:styleId="citation-8397">
    <w:name w:val="citation-8397"/>
    <w:basedOn w:val="DefaultParagraphFont"/>
    <w:rsid w:val="00AD7567"/>
  </w:style>
  <w:style w:type="character" w:customStyle="1" w:styleId="citation-8396">
    <w:name w:val="citation-8396"/>
    <w:basedOn w:val="DefaultParagraphFont"/>
    <w:rsid w:val="00AD7567"/>
  </w:style>
  <w:style w:type="character" w:customStyle="1" w:styleId="citation-8395">
    <w:name w:val="citation-8395"/>
    <w:basedOn w:val="DefaultParagraphFont"/>
    <w:rsid w:val="00AD7567"/>
  </w:style>
  <w:style w:type="character" w:customStyle="1" w:styleId="citation-8394">
    <w:name w:val="citation-8394"/>
    <w:basedOn w:val="DefaultParagraphFont"/>
    <w:rsid w:val="00AD7567"/>
  </w:style>
  <w:style w:type="character" w:customStyle="1" w:styleId="citation-8393">
    <w:name w:val="citation-8393"/>
    <w:basedOn w:val="DefaultParagraphFont"/>
    <w:rsid w:val="00AD7567"/>
  </w:style>
  <w:style w:type="character" w:customStyle="1" w:styleId="citation-8392">
    <w:name w:val="citation-8392"/>
    <w:basedOn w:val="DefaultParagraphFont"/>
    <w:rsid w:val="00AD7567"/>
  </w:style>
  <w:style w:type="character" w:customStyle="1" w:styleId="citation-8391">
    <w:name w:val="citation-8391"/>
    <w:basedOn w:val="DefaultParagraphFont"/>
    <w:rsid w:val="00AD7567"/>
  </w:style>
  <w:style w:type="character" w:customStyle="1" w:styleId="citation-8390">
    <w:name w:val="citation-8390"/>
    <w:basedOn w:val="DefaultParagraphFont"/>
    <w:rsid w:val="00AD7567"/>
  </w:style>
  <w:style w:type="character" w:customStyle="1" w:styleId="citation-8389">
    <w:name w:val="citation-8389"/>
    <w:basedOn w:val="DefaultParagraphFont"/>
    <w:rsid w:val="00AD7567"/>
  </w:style>
  <w:style w:type="character" w:customStyle="1" w:styleId="citation-8388">
    <w:name w:val="citation-8388"/>
    <w:basedOn w:val="DefaultParagraphFont"/>
    <w:rsid w:val="00AD7567"/>
  </w:style>
  <w:style w:type="character" w:customStyle="1" w:styleId="citation-8387">
    <w:name w:val="citation-8387"/>
    <w:basedOn w:val="DefaultParagraphFont"/>
    <w:rsid w:val="00AD7567"/>
  </w:style>
  <w:style w:type="character" w:customStyle="1" w:styleId="citation-8386">
    <w:name w:val="citation-8386"/>
    <w:basedOn w:val="DefaultParagraphFont"/>
    <w:rsid w:val="00AD7567"/>
  </w:style>
  <w:style w:type="character" w:customStyle="1" w:styleId="citation-8385">
    <w:name w:val="citation-8385"/>
    <w:basedOn w:val="DefaultParagraphFont"/>
    <w:rsid w:val="00AD7567"/>
  </w:style>
  <w:style w:type="character" w:customStyle="1" w:styleId="citation-8384">
    <w:name w:val="citation-8384"/>
    <w:basedOn w:val="DefaultParagraphFont"/>
    <w:rsid w:val="00AD7567"/>
  </w:style>
  <w:style w:type="character" w:customStyle="1" w:styleId="citation-8383">
    <w:name w:val="citation-8383"/>
    <w:basedOn w:val="DefaultParagraphFont"/>
    <w:rsid w:val="00AD7567"/>
  </w:style>
  <w:style w:type="character" w:customStyle="1" w:styleId="citation-8382">
    <w:name w:val="citation-8382"/>
    <w:basedOn w:val="DefaultParagraphFont"/>
    <w:rsid w:val="00AD7567"/>
  </w:style>
  <w:style w:type="character" w:customStyle="1" w:styleId="citation-8381">
    <w:name w:val="citation-8381"/>
    <w:basedOn w:val="DefaultParagraphFont"/>
    <w:rsid w:val="00AD7567"/>
  </w:style>
  <w:style w:type="character" w:customStyle="1" w:styleId="citation-8380">
    <w:name w:val="citation-8380"/>
    <w:basedOn w:val="DefaultParagraphFont"/>
    <w:rsid w:val="00AD7567"/>
  </w:style>
  <w:style w:type="character" w:customStyle="1" w:styleId="citation-8379">
    <w:name w:val="citation-8379"/>
    <w:basedOn w:val="DefaultParagraphFont"/>
    <w:rsid w:val="00AD7567"/>
  </w:style>
  <w:style w:type="character" w:customStyle="1" w:styleId="citation-8378">
    <w:name w:val="citation-8378"/>
    <w:basedOn w:val="DefaultParagraphFont"/>
    <w:rsid w:val="00AD7567"/>
  </w:style>
  <w:style w:type="character" w:customStyle="1" w:styleId="citation-8377">
    <w:name w:val="citation-8377"/>
    <w:basedOn w:val="DefaultParagraphFont"/>
    <w:rsid w:val="00AD7567"/>
  </w:style>
  <w:style w:type="character" w:customStyle="1" w:styleId="citation-8376">
    <w:name w:val="citation-8376"/>
    <w:basedOn w:val="DefaultParagraphFont"/>
    <w:rsid w:val="00AD7567"/>
  </w:style>
  <w:style w:type="character" w:customStyle="1" w:styleId="citation-8375">
    <w:name w:val="citation-8375"/>
    <w:basedOn w:val="DefaultParagraphFont"/>
    <w:rsid w:val="00AD7567"/>
  </w:style>
  <w:style w:type="character" w:customStyle="1" w:styleId="citation-8374">
    <w:name w:val="citation-8374"/>
    <w:basedOn w:val="DefaultParagraphFont"/>
    <w:rsid w:val="00AD7567"/>
  </w:style>
  <w:style w:type="character" w:customStyle="1" w:styleId="citation-8373">
    <w:name w:val="citation-8373"/>
    <w:basedOn w:val="DefaultParagraphFont"/>
    <w:rsid w:val="00AD7567"/>
  </w:style>
  <w:style w:type="character" w:customStyle="1" w:styleId="citation-8372">
    <w:name w:val="citation-8372"/>
    <w:basedOn w:val="DefaultParagraphFont"/>
    <w:rsid w:val="00AD7567"/>
  </w:style>
  <w:style w:type="character" w:customStyle="1" w:styleId="citation-8371">
    <w:name w:val="citation-8371"/>
    <w:basedOn w:val="DefaultParagraphFont"/>
    <w:rsid w:val="00AD7567"/>
  </w:style>
  <w:style w:type="character" w:customStyle="1" w:styleId="citation-8370">
    <w:name w:val="citation-8370"/>
    <w:basedOn w:val="DefaultParagraphFont"/>
    <w:rsid w:val="00AD7567"/>
  </w:style>
  <w:style w:type="character" w:customStyle="1" w:styleId="citation-8369">
    <w:name w:val="citation-8369"/>
    <w:basedOn w:val="DefaultParagraphFont"/>
    <w:rsid w:val="00AD7567"/>
  </w:style>
  <w:style w:type="character" w:customStyle="1" w:styleId="citation-8368">
    <w:name w:val="citation-8368"/>
    <w:basedOn w:val="DefaultParagraphFont"/>
    <w:rsid w:val="00AD7567"/>
  </w:style>
  <w:style w:type="character" w:customStyle="1" w:styleId="citation-8367">
    <w:name w:val="citation-8367"/>
    <w:basedOn w:val="DefaultParagraphFont"/>
    <w:rsid w:val="00AD7567"/>
  </w:style>
  <w:style w:type="character" w:customStyle="1" w:styleId="citation-8366">
    <w:name w:val="citation-8366"/>
    <w:basedOn w:val="DefaultParagraphFont"/>
    <w:rsid w:val="00AD7567"/>
  </w:style>
  <w:style w:type="character" w:customStyle="1" w:styleId="citation-8365">
    <w:name w:val="citation-8365"/>
    <w:basedOn w:val="DefaultParagraphFont"/>
    <w:rsid w:val="00AD7567"/>
  </w:style>
  <w:style w:type="character" w:customStyle="1" w:styleId="citation-8364">
    <w:name w:val="citation-8364"/>
    <w:basedOn w:val="DefaultParagraphFont"/>
    <w:rsid w:val="00AD7567"/>
  </w:style>
  <w:style w:type="character" w:customStyle="1" w:styleId="citation-8363">
    <w:name w:val="citation-8363"/>
    <w:basedOn w:val="DefaultParagraphFont"/>
    <w:rsid w:val="00AD7567"/>
  </w:style>
  <w:style w:type="character" w:customStyle="1" w:styleId="citation-8362">
    <w:name w:val="citation-8362"/>
    <w:basedOn w:val="DefaultParagraphFont"/>
    <w:rsid w:val="00AD7567"/>
  </w:style>
  <w:style w:type="character" w:customStyle="1" w:styleId="citation-8361">
    <w:name w:val="citation-8361"/>
    <w:basedOn w:val="DefaultParagraphFont"/>
    <w:rsid w:val="00AD7567"/>
  </w:style>
  <w:style w:type="character" w:customStyle="1" w:styleId="citation-8360">
    <w:name w:val="citation-8360"/>
    <w:basedOn w:val="DefaultParagraphFont"/>
    <w:rsid w:val="00AD7567"/>
  </w:style>
  <w:style w:type="character" w:customStyle="1" w:styleId="citation-8359">
    <w:name w:val="citation-8359"/>
    <w:basedOn w:val="DefaultParagraphFont"/>
    <w:rsid w:val="00AD7567"/>
  </w:style>
  <w:style w:type="character" w:customStyle="1" w:styleId="citation-8358">
    <w:name w:val="citation-8358"/>
    <w:basedOn w:val="DefaultParagraphFont"/>
    <w:rsid w:val="00AD7567"/>
  </w:style>
  <w:style w:type="character" w:customStyle="1" w:styleId="citation-8357">
    <w:name w:val="citation-8357"/>
    <w:basedOn w:val="DefaultParagraphFont"/>
    <w:rsid w:val="00AD7567"/>
  </w:style>
  <w:style w:type="character" w:customStyle="1" w:styleId="citation-8356">
    <w:name w:val="citation-8356"/>
    <w:basedOn w:val="DefaultParagraphFont"/>
    <w:rsid w:val="00AD7567"/>
  </w:style>
  <w:style w:type="character" w:customStyle="1" w:styleId="citation-8355">
    <w:name w:val="citation-8355"/>
    <w:basedOn w:val="DefaultParagraphFont"/>
    <w:rsid w:val="00AD7567"/>
  </w:style>
  <w:style w:type="character" w:customStyle="1" w:styleId="citation-8354">
    <w:name w:val="citation-8354"/>
    <w:basedOn w:val="DefaultParagraphFont"/>
    <w:rsid w:val="00AD7567"/>
  </w:style>
  <w:style w:type="character" w:customStyle="1" w:styleId="citation-8353">
    <w:name w:val="citation-8353"/>
    <w:basedOn w:val="DefaultParagraphFont"/>
    <w:rsid w:val="00AD7567"/>
  </w:style>
  <w:style w:type="character" w:customStyle="1" w:styleId="citation-8352">
    <w:name w:val="citation-8352"/>
    <w:basedOn w:val="DefaultParagraphFont"/>
    <w:rsid w:val="00AD7567"/>
  </w:style>
  <w:style w:type="character" w:customStyle="1" w:styleId="citation-8351">
    <w:name w:val="citation-8351"/>
    <w:basedOn w:val="DefaultParagraphFont"/>
    <w:rsid w:val="00AD7567"/>
  </w:style>
  <w:style w:type="character" w:customStyle="1" w:styleId="citation-8350">
    <w:name w:val="citation-8350"/>
    <w:basedOn w:val="DefaultParagraphFont"/>
    <w:rsid w:val="00AD7567"/>
  </w:style>
  <w:style w:type="character" w:customStyle="1" w:styleId="citation-8349">
    <w:name w:val="citation-8349"/>
    <w:basedOn w:val="DefaultParagraphFont"/>
    <w:rsid w:val="00AD7567"/>
  </w:style>
  <w:style w:type="character" w:customStyle="1" w:styleId="citation-8348">
    <w:name w:val="citation-8348"/>
    <w:basedOn w:val="DefaultParagraphFont"/>
    <w:rsid w:val="00AD7567"/>
  </w:style>
  <w:style w:type="character" w:customStyle="1" w:styleId="citation-8347">
    <w:name w:val="citation-8347"/>
    <w:basedOn w:val="DefaultParagraphFont"/>
    <w:rsid w:val="00AD7567"/>
  </w:style>
  <w:style w:type="character" w:customStyle="1" w:styleId="citation-8346">
    <w:name w:val="citation-8346"/>
    <w:basedOn w:val="DefaultParagraphFont"/>
    <w:rsid w:val="00AD7567"/>
  </w:style>
  <w:style w:type="character" w:customStyle="1" w:styleId="citation-8345">
    <w:name w:val="citation-8345"/>
    <w:basedOn w:val="DefaultParagraphFont"/>
    <w:rsid w:val="00AD7567"/>
  </w:style>
  <w:style w:type="character" w:customStyle="1" w:styleId="citation-8344">
    <w:name w:val="citation-8344"/>
    <w:basedOn w:val="DefaultParagraphFont"/>
    <w:rsid w:val="00AD7567"/>
  </w:style>
  <w:style w:type="character" w:customStyle="1" w:styleId="citation-8343">
    <w:name w:val="citation-8343"/>
    <w:basedOn w:val="DefaultParagraphFont"/>
    <w:rsid w:val="00AD7567"/>
  </w:style>
  <w:style w:type="character" w:customStyle="1" w:styleId="citation-8342">
    <w:name w:val="citation-8342"/>
    <w:basedOn w:val="DefaultParagraphFont"/>
    <w:rsid w:val="00AD7567"/>
  </w:style>
  <w:style w:type="character" w:customStyle="1" w:styleId="citation-8341">
    <w:name w:val="citation-8341"/>
    <w:basedOn w:val="DefaultParagraphFont"/>
    <w:rsid w:val="00AD7567"/>
  </w:style>
  <w:style w:type="character" w:customStyle="1" w:styleId="citation-8340">
    <w:name w:val="citation-8340"/>
    <w:basedOn w:val="DefaultParagraphFont"/>
    <w:rsid w:val="00AD7567"/>
  </w:style>
  <w:style w:type="character" w:customStyle="1" w:styleId="citation-8339">
    <w:name w:val="citation-8339"/>
    <w:basedOn w:val="DefaultParagraphFont"/>
    <w:rsid w:val="00AD7567"/>
  </w:style>
  <w:style w:type="character" w:customStyle="1" w:styleId="citation-8338">
    <w:name w:val="citation-8338"/>
    <w:basedOn w:val="DefaultParagraphFont"/>
    <w:rsid w:val="00AD7567"/>
  </w:style>
  <w:style w:type="character" w:customStyle="1" w:styleId="citation-8337">
    <w:name w:val="citation-8337"/>
    <w:basedOn w:val="DefaultParagraphFont"/>
    <w:rsid w:val="00AD7567"/>
  </w:style>
  <w:style w:type="character" w:customStyle="1" w:styleId="citation-8336">
    <w:name w:val="citation-8336"/>
    <w:basedOn w:val="DefaultParagraphFont"/>
    <w:rsid w:val="00AD7567"/>
  </w:style>
  <w:style w:type="character" w:customStyle="1" w:styleId="citation-8335">
    <w:name w:val="citation-8335"/>
    <w:basedOn w:val="DefaultParagraphFont"/>
    <w:rsid w:val="00AD7567"/>
  </w:style>
  <w:style w:type="character" w:customStyle="1" w:styleId="citation-8334">
    <w:name w:val="citation-8334"/>
    <w:basedOn w:val="DefaultParagraphFont"/>
    <w:rsid w:val="00AD7567"/>
  </w:style>
  <w:style w:type="character" w:customStyle="1" w:styleId="citation-8333">
    <w:name w:val="citation-8333"/>
    <w:basedOn w:val="DefaultParagraphFont"/>
    <w:rsid w:val="00AD7567"/>
  </w:style>
  <w:style w:type="character" w:customStyle="1" w:styleId="citation-8332">
    <w:name w:val="citation-8332"/>
    <w:basedOn w:val="DefaultParagraphFont"/>
    <w:rsid w:val="00AD7567"/>
  </w:style>
  <w:style w:type="character" w:customStyle="1" w:styleId="citation-8331">
    <w:name w:val="citation-8331"/>
    <w:basedOn w:val="DefaultParagraphFont"/>
    <w:rsid w:val="00AD7567"/>
  </w:style>
  <w:style w:type="character" w:customStyle="1" w:styleId="citation-8330">
    <w:name w:val="citation-8330"/>
    <w:basedOn w:val="DefaultParagraphFont"/>
    <w:rsid w:val="00AD7567"/>
  </w:style>
  <w:style w:type="character" w:customStyle="1" w:styleId="citation-8329">
    <w:name w:val="citation-8329"/>
    <w:basedOn w:val="DefaultParagraphFont"/>
    <w:rsid w:val="00AD7567"/>
  </w:style>
  <w:style w:type="character" w:customStyle="1" w:styleId="citation-8328">
    <w:name w:val="citation-8328"/>
    <w:basedOn w:val="DefaultParagraphFont"/>
    <w:rsid w:val="00AD7567"/>
  </w:style>
  <w:style w:type="character" w:customStyle="1" w:styleId="citation-8327">
    <w:name w:val="citation-8327"/>
    <w:basedOn w:val="DefaultParagraphFont"/>
    <w:rsid w:val="00AD7567"/>
  </w:style>
  <w:style w:type="character" w:customStyle="1" w:styleId="citation-8326">
    <w:name w:val="citation-8326"/>
    <w:basedOn w:val="DefaultParagraphFont"/>
    <w:rsid w:val="00AD7567"/>
  </w:style>
  <w:style w:type="character" w:customStyle="1" w:styleId="citation-8325">
    <w:name w:val="citation-8325"/>
    <w:basedOn w:val="DefaultParagraphFont"/>
    <w:rsid w:val="00AD7567"/>
  </w:style>
  <w:style w:type="character" w:customStyle="1" w:styleId="citation-8324">
    <w:name w:val="citation-8324"/>
    <w:basedOn w:val="DefaultParagraphFont"/>
    <w:rsid w:val="00AD7567"/>
  </w:style>
  <w:style w:type="character" w:customStyle="1" w:styleId="citation-8323">
    <w:name w:val="citation-8323"/>
    <w:basedOn w:val="DefaultParagraphFont"/>
    <w:rsid w:val="00AD7567"/>
  </w:style>
  <w:style w:type="character" w:customStyle="1" w:styleId="citation-8322">
    <w:name w:val="citation-8322"/>
    <w:basedOn w:val="DefaultParagraphFont"/>
    <w:rsid w:val="00AD7567"/>
  </w:style>
  <w:style w:type="character" w:customStyle="1" w:styleId="citation-8321">
    <w:name w:val="citation-8321"/>
    <w:basedOn w:val="DefaultParagraphFont"/>
    <w:rsid w:val="00AD7567"/>
  </w:style>
  <w:style w:type="character" w:customStyle="1" w:styleId="citation-8320">
    <w:name w:val="citation-8320"/>
    <w:basedOn w:val="DefaultParagraphFont"/>
    <w:rsid w:val="00AD7567"/>
  </w:style>
  <w:style w:type="character" w:customStyle="1" w:styleId="citation-8319">
    <w:name w:val="citation-8319"/>
    <w:basedOn w:val="DefaultParagraphFont"/>
    <w:rsid w:val="00AD7567"/>
  </w:style>
  <w:style w:type="character" w:customStyle="1" w:styleId="citation-8318">
    <w:name w:val="citation-8318"/>
    <w:basedOn w:val="DefaultParagraphFont"/>
    <w:rsid w:val="00AD7567"/>
  </w:style>
  <w:style w:type="character" w:customStyle="1" w:styleId="citation-8317">
    <w:name w:val="citation-8317"/>
    <w:basedOn w:val="DefaultParagraphFont"/>
    <w:rsid w:val="00AD7567"/>
  </w:style>
  <w:style w:type="character" w:customStyle="1" w:styleId="citation-8316">
    <w:name w:val="citation-8316"/>
    <w:basedOn w:val="DefaultParagraphFont"/>
    <w:rsid w:val="00AD7567"/>
  </w:style>
  <w:style w:type="character" w:customStyle="1" w:styleId="citation-8315">
    <w:name w:val="citation-8315"/>
    <w:basedOn w:val="DefaultParagraphFont"/>
    <w:rsid w:val="00AD7567"/>
  </w:style>
  <w:style w:type="character" w:customStyle="1" w:styleId="citation-8314">
    <w:name w:val="citation-8314"/>
    <w:basedOn w:val="DefaultParagraphFont"/>
    <w:rsid w:val="00AD7567"/>
  </w:style>
  <w:style w:type="character" w:customStyle="1" w:styleId="citation-8313">
    <w:name w:val="citation-8313"/>
    <w:basedOn w:val="DefaultParagraphFont"/>
    <w:rsid w:val="00AD7567"/>
  </w:style>
  <w:style w:type="character" w:customStyle="1" w:styleId="citation-8312">
    <w:name w:val="citation-8312"/>
    <w:basedOn w:val="DefaultParagraphFont"/>
    <w:rsid w:val="00AD7567"/>
  </w:style>
  <w:style w:type="character" w:customStyle="1" w:styleId="citation-8311">
    <w:name w:val="citation-8311"/>
    <w:basedOn w:val="DefaultParagraphFont"/>
    <w:rsid w:val="00AD7567"/>
  </w:style>
  <w:style w:type="character" w:customStyle="1" w:styleId="citation-8310">
    <w:name w:val="citation-8310"/>
    <w:basedOn w:val="DefaultParagraphFont"/>
    <w:rsid w:val="00AD7567"/>
  </w:style>
  <w:style w:type="character" w:customStyle="1" w:styleId="citation-8309">
    <w:name w:val="citation-8309"/>
    <w:basedOn w:val="DefaultParagraphFont"/>
    <w:rsid w:val="00AD7567"/>
  </w:style>
  <w:style w:type="character" w:customStyle="1" w:styleId="citation-8308">
    <w:name w:val="citation-8308"/>
    <w:basedOn w:val="DefaultParagraphFont"/>
    <w:rsid w:val="00AD7567"/>
  </w:style>
  <w:style w:type="character" w:customStyle="1" w:styleId="citation-8307">
    <w:name w:val="citation-8307"/>
    <w:basedOn w:val="DefaultParagraphFont"/>
    <w:rsid w:val="00AD7567"/>
  </w:style>
  <w:style w:type="character" w:customStyle="1" w:styleId="citation-8306">
    <w:name w:val="citation-8306"/>
    <w:basedOn w:val="DefaultParagraphFont"/>
    <w:rsid w:val="00AD7567"/>
  </w:style>
  <w:style w:type="character" w:customStyle="1" w:styleId="citation-8305">
    <w:name w:val="citation-8305"/>
    <w:basedOn w:val="DefaultParagraphFont"/>
    <w:rsid w:val="00AD7567"/>
  </w:style>
  <w:style w:type="character" w:customStyle="1" w:styleId="citation-8304">
    <w:name w:val="citation-8304"/>
    <w:basedOn w:val="DefaultParagraphFont"/>
    <w:rsid w:val="00AD7567"/>
  </w:style>
  <w:style w:type="character" w:customStyle="1" w:styleId="citation-8303">
    <w:name w:val="citation-8303"/>
    <w:basedOn w:val="DefaultParagraphFont"/>
    <w:rsid w:val="00AD7567"/>
  </w:style>
  <w:style w:type="character" w:customStyle="1" w:styleId="citation-8302">
    <w:name w:val="citation-8302"/>
    <w:basedOn w:val="DefaultParagraphFont"/>
    <w:rsid w:val="00AD7567"/>
  </w:style>
  <w:style w:type="character" w:customStyle="1" w:styleId="citation-8301">
    <w:name w:val="citation-8301"/>
    <w:basedOn w:val="DefaultParagraphFont"/>
    <w:rsid w:val="00AD7567"/>
  </w:style>
  <w:style w:type="character" w:customStyle="1" w:styleId="citation-8300">
    <w:name w:val="citation-8300"/>
    <w:basedOn w:val="DefaultParagraphFont"/>
    <w:rsid w:val="00AD7567"/>
  </w:style>
  <w:style w:type="character" w:customStyle="1" w:styleId="citation-8299">
    <w:name w:val="citation-8299"/>
    <w:basedOn w:val="DefaultParagraphFont"/>
    <w:rsid w:val="00AD7567"/>
  </w:style>
  <w:style w:type="character" w:customStyle="1" w:styleId="citation-8298">
    <w:name w:val="citation-8298"/>
    <w:basedOn w:val="DefaultParagraphFont"/>
    <w:rsid w:val="00AD7567"/>
  </w:style>
  <w:style w:type="character" w:customStyle="1" w:styleId="citation-8297">
    <w:name w:val="citation-8297"/>
    <w:basedOn w:val="DefaultParagraphFont"/>
    <w:rsid w:val="00AD7567"/>
  </w:style>
  <w:style w:type="character" w:customStyle="1" w:styleId="citation-8296">
    <w:name w:val="citation-8296"/>
    <w:basedOn w:val="DefaultParagraphFont"/>
    <w:rsid w:val="00AD7567"/>
  </w:style>
  <w:style w:type="character" w:customStyle="1" w:styleId="citation-8295">
    <w:name w:val="citation-8295"/>
    <w:basedOn w:val="DefaultParagraphFont"/>
    <w:rsid w:val="00AD7567"/>
  </w:style>
  <w:style w:type="character" w:customStyle="1" w:styleId="citation-8294">
    <w:name w:val="citation-8294"/>
    <w:basedOn w:val="DefaultParagraphFont"/>
    <w:rsid w:val="00AD7567"/>
  </w:style>
  <w:style w:type="character" w:customStyle="1" w:styleId="citation-8293">
    <w:name w:val="citation-8293"/>
    <w:basedOn w:val="DefaultParagraphFont"/>
    <w:rsid w:val="00AD7567"/>
  </w:style>
  <w:style w:type="character" w:customStyle="1" w:styleId="citation-8292">
    <w:name w:val="citation-8292"/>
    <w:basedOn w:val="DefaultParagraphFont"/>
    <w:rsid w:val="00AD7567"/>
  </w:style>
  <w:style w:type="character" w:customStyle="1" w:styleId="citation-8291">
    <w:name w:val="citation-8291"/>
    <w:basedOn w:val="DefaultParagraphFont"/>
    <w:rsid w:val="00AD7567"/>
  </w:style>
  <w:style w:type="character" w:customStyle="1" w:styleId="citation-8290">
    <w:name w:val="citation-8290"/>
    <w:basedOn w:val="DefaultParagraphFont"/>
    <w:rsid w:val="00AD7567"/>
  </w:style>
  <w:style w:type="character" w:customStyle="1" w:styleId="citation-8289">
    <w:name w:val="citation-8289"/>
    <w:basedOn w:val="DefaultParagraphFont"/>
    <w:rsid w:val="00AD7567"/>
  </w:style>
  <w:style w:type="character" w:customStyle="1" w:styleId="citation-8288">
    <w:name w:val="citation-8288"/>
    <w:basedOn w:val="DefaultParagraphFont"/>
    <w:rsid w:val="00AD7567"/>
  </w:style>
  <w:style w:type="character" w:customStyle="1" w:styleId="citation-8287">
    <w:name w:val="citation-8287"/>
    <w:basedOn w:val="DefaultParagraphFont"/>
    <w:rsid w:val="00AD7567"/>
  </w:style>
  <w:style w:type="character" w:customStyle="1" w:styleId="citation-8286">
    <w:name w:val="citation-8286"/>
    <w:basedOn w:val="DefaultParagraphFont"/>
    <w:rsid w:val="00AD7567"/>
  </w:style>
  <w:style w:type="character" w:customStyle="1" w:styleId="citation-8285">
    <w:name w:val="citation-8285"/>
    <w:basedOn w:val="DefaultParagraphFont"/>
    <w:rsid w:val="00AD7567"/>
  </w:style>
  <w:style w:type="character" w:customStyle="1" w:styleId="citation-8284">
    <w:name w:val="citation-8284"/>
    <w:basedOn w:val="DefaultParagraphFont"/>
    <w:rsid w:val="00AD7567"/>
  </w:style>
  <w:style w:type="character" w:customStyle="1" w:styleId="citation-8283">
    <w:name w:val="citation-8283"/>
    <w:basedOn w:val="DefaultParagraphFont"/>
    <w:rsid w:val="00AD7567"/>
  </w:style>
  <w:style w:type="character" w:customStyle="1" w:styleId="citation-8282">
    <w:name w:val="citation-8282"/>
    <w:basedOn w:val="DefaultParagraphFont"/>
    <w:rsid w:val="00AD7567"/>
  </w:style>
  <w:style w:type="character" w:customStyle="1" w:styleId="citation-8281">
    <w:name w:val="citation-8281"/>
    <w:basedOn w:val="DefaultParagraphFont"/>
    <w:rsid w:val="00AD7567"/>
  </w:style>
  <w:style w:type="character" w:customStyle="1" w:styleId="citation-8280">
    <w:name w:val="citation-8280"/>
    <w:basedOn w:val="DefaultParagraphFont"/>
    <w:rsid w:val="00AD7567"/>
  </w:style>
  <w:style w:type="character" w:customStyle="1" w:styleId="citation-8279">
    <w:name w:val="citation-8279"/>
    <w:basedOn w:val="DefaultParagraphFont"/>
    <w:rsid w:val="00AD7567"/>
  </w:style>
  <w:style w:type="character" w:customStyle="1" w:styleId="citation-8278">
    <w:name w:val="citation-8278"/>
    <w:basedOn w:val="DefaultParagraphFont"/>
    <w:rsid w:val="00AD7567"/>
  </w:style>
  <w:style w:type="character" w:customStyle="1" w:styleId="citation-8277">
    <w:name w:val="citation-8277"/>
    <w:basedOn w:val="DefaultParagraphFont"/>
    <w:rsid w:val="00AD7567"/>
  </w:style>
  <w:style w:type="character" w:customStyle="1" w:styleId="citation-8276">
    <w:name w:val="citation-8276"/>
    <w:basedOn w:val="DefaultParagraphFont"/>
    <w:rsid w:val="00AD7567"/>
  </w:style>
  <w:style w:type="character" w:customStyle="1" w:styleId="citation-8275">
    <w:name w:val="citation-8275"/>
    <w:basedOn w:val="DefaultParagraphFont"/>
    <w:rsid w:val="00AD7567"/>
  </w:style>
  <w:style w:type="character" w:customStyle="1" w:styleId="citation-8274">
    <w:name w:val="citation-8274"/>
    <w:basedOn w:val="DefaultParagraphFont"/>
    <w:rsid w:val="00AD7567"/>
  </w:style>
  <w:style w:type="character" w:customStyle="1" w:styleId="citation-8273">
    <w:name w:val="citation-8273"/>
    <w:basedOn w:val="DefaultParagraphFont"/>
    <w:rsid w:val="00AD7567"/>
  </w:style>
  <w:style w:type="character" w:customStyle="1" w:styleId="citation-8272">
    <w:name w:val="citation-8272"/>
    <w:basedOn w:val="DefaultParagraphFont"/>
    <w:rsid w:val="00AD7567"/>
  </w:style>
  <w:style w:type="character" w:customStyle="1" w:styleId="citation-8271">
    <w:name w:val="citation-8271"/>
    <w:basedOn w:val="DefaultParagraphFont"/>
    <w:rsid w:val="00AD7567"/>
  </w:style>
  <w:style w:type="character" w:customStyle="1" w:styleId="citation-8270">
    <w:name w:val="citation-8270"/>
    <w:basedOn w:val="DefaultParagraphFont"/>
    <w:rsid w:val="00AD7567"/>
  </w:style>
  <w:style w:type="character" w:customStyle="1" w:styleId="citation-8269">
    <w:name w:val="citation-8269"/>
    <w:basedOn w:val="DefaultParagraphFont"/>
    <w:rsid w:val="00AD7567"/>
  </w:style>
  <w:style w:type="character" w:customStyle="1" w:styleId="citation-8268">
    <w:name w:val="citation-8268"/>
    <w:basedOn w:val="DefaultParagraphFont"/>
    <w:rsid w:val="00AD7567"/>
  </w:style>
  <w:style w:type="character" w:customStyle="1" w:styleId="citation-8267">
    <w:name w:val="citation-8267"/>
    <w:basedOn w:val="DefaultParagraphFont"/>
    <w:rsid w:val="00AD7567"/>
  </w:style>
  <w:style w:type="character" w:customStyle="1" w:styleId="citation-8266">
    <w:name w:val="citation-8266"/>
    <w:basedOn w:val="DefaultParagraphFont"/>
    <w:rsid w:val="00AD7567"/>
  </w:style>
  <w:style w:type="character" w:customStyle="1" w:styleId="citation-8265">
    <w:name w:val="citation-8265"/>
    <w:basedOn w:val="DefaultParagraphFont"/>
    <w:rsid w:val="00AD7567"/>
  </w:style>
  <w:style w:type="character" w:customStyle="1" w:styleId="citation-8264">
    <w:name w:val="citation-8264"/>
    <w:basedOn w:val="DefaultParagraphFont"/>
    <w:rsid w:val="00AD7567"/>
  </w:style>
  <w:style w:type="character" w:customStyle="1" w:styleId="citation-8263">
    <w:name w:val="citation-8263"/>
    <w:basedOn w:val="DefaultParagraphFont"/>
    <w:rsid w:val="00AD7567"/>
  </w:style>
  <w:style w:type="character" w:customStyle="1" w:styleId="citation-8262">
    <w:name w:val="citation-8262"/>
    <w:basedOn w:val="DefaultParagraphFont"/>
    <w:rsid w:val="00AD7567"/>
  </w:style>
  <w:style w:type="character" w:customStyle="1" w:styleId="citation-8261">
    <w:name w:val="citation-8261"/>
    <w:basedOn w:val="DefaultParagraphFont"/>
    <w:rsid w:val="00AD7567"/>
  </w:style>
  <w:style w:type="character" w:customStyle="1" w:styleId="citation-8260">
    <w:name w:val="citation-8260"/>
    <w:basedOn w:val="DefaultParagraphFont"/>
    <w:rsid w:val="00AD7567"/>
  </w:style>
  <w:style w:type="character" w:customStyle="1" w:styleId="citation-8259">
    <w:name w:val="citation-8259"/>
    <w:basedOn w:val="DefaultParagraphFont"/>
    <w:rsid w:val="00AD7567"/>
  </w:style>
  <w:style w:type="character" w:customStyle="1" w:styleId="citation-8258">
    <w:name w:val="citation-8258"/>
    <w:basedOn w:val="DefaultParagraphFont"/>
    <w:rsid w:val="00AD7567"/>
  </w:style>
  <w:style w:type="character" w:customStyle="1" w:styleId="citation-8257">
    <w:name w:val="citation-8257"/>
    <w:basedOn w:val="DefaultParagraphFont"/>
    <w:rsid w:val="00AD7567"/>
  </w:style>
  <w:style w:type="character" w:customStyle="1" w:styleId="citation-8256">
    <w:name w:val="citation-8256"/>
    <w:basedOn w:val="DefaultParagraphFont"/>
    <w:rsid w:val="00AD7567"/>
  </w:style>
  <w:style w:type="character" w:customStyle="1" w:styleId="citation-8255">
    <w:name w:val="citation-8255"/>
    <w:basedOn w:val="DefaultParagraphFont"/>
    <w:rsid w:val="00AD7567"/>
  </w:style>
  <w:style w:type="character" w:customStyle="1" w:styleId="citation-8254">
    <w:name w:val="citation-8254"/>
    <w:basedOn w:val="DefaultParagraphFont"/>
    <w:rsid w:val="00AD7567"/>
  </w:style>
  <w:style w:type="character" w:customStyle="1" w:styleId="citation-8253">
    <w:name w:val="citation-8253"/>
    <w:basedOn w:val="DefaultParagraphFont"/>
    <w:rsid w:val="00AD7567"/>
  </w:style>
  <w:style w:type="character" w:customStyle="1" w:styleId="citation-8252">
    <w:name w:val="citation-8252"/>
    <w:basedOn w:val="DefaultParagraphFont"/>
    <w:rsid w:val="00AD7567"/>
  </w:style>
  <w:style w:type="character" w:customStyle="1" w:styleId="citation-8251">
    <w:name w:val="citation-8251"/>
    <w:basedOn w:val="DefaultParagraphFont"/>
    <w:rsid w:val="00AD7567"/>
  </w:style>
  <w:style w:type="character" w:customStyle="1" w:styleId="citation-8250">
    <w:name w:val="citation-8250"/>
    <w:basedOn w:val="DefaultParagraphFont"/>
    <w:rsid w:val="00AD7567"/>
  </w:style>
  <w:style w:type="character" w:customStyle="1" w:styleId="citation-8249">
    <w:name w:val="citation-8249"/>
    <w:basedOn w:val="DefaultParagraphFont"/>
    <w:rsid w:val="00AD7567"/>
  </w:style>
  <w:style w:type="character" w:customStyle="1" w:styleId="citation-8248">
    <w:name w:val="citation-8248"/>
    <w:basedOn w:val="DefaultParagraphFont"/>
    <w:rsid w:val="00AD7567"/>
  </w:style>
  <w:style w:type="character" w:customStyle="1" w:styleId="citation-8247">
    <w:name w:val="citation-8247"/>
    <w:basedOn w:val="DefaultParagraphFont"/>
    <w:rsid w:val="00AD7567"/>
  </w:style>
  <w:style w:type="character" w:customStyle="1" w:styleId="citation-8246">
    <w:name w:val="citation-8246"/>
    <w:basedOn w:val="DefaultParagraphFont"/>
    <w:rsid w:val="00AD7567"/>
  </w:style>
  <w:style w:type="character" w:customStyle="1" w:styleId="citation-8245">
    <w:name w:val="citation-8245"/>
    <w:basedOn w:val="DefaultParagraphFont"/>
    <w:rsid w:val="00AD7567"/>
  </w:style>
  <w:style w:type="character" w:customStyle="1" w:styleId="citation-8244">
    <w:name w:val="citation-8244"/>
    <w:basedOn w:val="DefaultParagraphFont"/>
    <w:rsid w:val="00AD7567"/>
  </w:style>
  <w:style w:type="character" w:customStyle="1" w:styleId="citation-8243">
    <w:name w:val="citation-8243"/>
    <w:basedOn w:val="DefaultParagraphFont"/>
    <w:rsid w:val="00AD7567"/>
  </w:style>
  <w:style w:type="character" w:customStyle="1" w:styleId="citation-8242">
    <w:name w:val="citation-8242"/>
    <w:basedOn w:val="DefaultParagraphFont"/>
    <w:rsid w:val="00AD7567"/>
  </w:style>
  <w:style w:type="character" w:customStyle="1" w:styleId="citation-8241">
    <w:name w:val="citation-8241"/>
    <w:basedOn w:val="DefaultParagraphFont"/>
    <w:rsid w:val="00AD7567"/>
  </w:style>
  <w:style w:type="character" w:customStyle="1" w:styleId="citation-8240">
    <w:name w:val="citation-8240"/>
    <w:basedOn w:val="DefaultParagraphFont"/>
    <w:rsid w:val="00AD7567"/>
  </w:style>
  <w:style w:type="character" w:customStyle="1" w:styleId="citation-8239">
    <w:name w:val="citation-8239"/>
    <w:basedOn w:val="DefaultParagraphFont"/>
    <w:rsid w:val="00AD7567"/>
  </w:style>
  <w:style w:type="character" w:customStyle="1" w:styleId="citation-8238">
    <w:name w:val="citation-8238"/>
    <w:basedOn w:val="DefaultParagraphFont"/>
    <w:rsid w:val="00AD7567"/>
  </w:style>
  <w:style w:type="character" w:customStyle="1" w:styleId="citation-8237">
    <w:name w:val="citation-8237"/>
    <w:basedOn w:val="DefaultParagraphFont"/>
    <w:rsid w:val="00AD7567"/>
  </w:style>
  <w:style w:type="character" w:customStyle="1" w:styleId="citation-8236">
    <w:name w:val="citation-8236"/>
    <w:basedOn w:val="DefaultParagraphFont"/>
    <w:rsid w:val="00AD7567"/>
  </w:style>
  <w:style w:type="character" w:customStyle="1" w:styleId="citation-8235">
    <w:name w:val="citation-8235"/>
    <w:basedOn w:val="DefaultParagraphFont"/>
    <w:rsid w:val="00AD7567"/>
  </w:style>
  <w:style w:type="character" w:customStyle="1" w:styleId="citation-8234">
    <w:name w:val="citation-8234"/>
    <w:basedOn w:val="DefaultParagraphFont"/>
    <w:rsid w:val="00AD7567"/>
  </w:style>
  <w:style w:type="character" w:customStyle="1" w:styleId="citation-8233">
    <w:name w:val="citation-8233"/>
    <w:basedOn w:val="DefaultParagraphFont"/>
    <w:rsid w:val="00AD7567"/>
  </w:style>
  <w:style w:type="character" w:customStyle="1" w:styleId="citation-8232">
    <w:name w:val="citation-8232"/>
    <w:basedOn w:val="DefaultParagraphFont"/>
    <w:rsid w:val="00AD7567"/>
  </w:style>
  <w:style w:type="character" w:customStyle="1" w:styleId="citation-8231">
    <w:name w:val="citation-8231"/>
    <w:basedOn w:val="DefaultParagraphFont"/>
    <w:rsid w:val="00AD7567"/>
  </w:style>
  <w:style w:type="character" w:customStyle="1" w:styleId="citation-8230">
    <w:name w:val="citation-8230"/>
    <w:basedOn w:val="DefaultParagraphFont"/>
    <w:rsid w:val="00AD7567"/>
  </w:style>
  <w:style w:type="character" w:customStyle="1" w:styleId="citation-8229">
    <w:name w:val="citation-8229"/>
    <w:basedOn w:val="DefaultParagraphFont"/>
    <w:rsid w:val="00AD7567"/>
  </w:style>
  <w:style w:type="character" w:customStyle="1" w:styleId="citation-8228">
    <w:name w:val="citation-8228"/>
    <w:basedOn w:val="DefaultParagraphFont"/>
    <w:rsid w:val="00AD7567"/>
  </w:style>
  <w:style w:type="character" w:customStyle="1" w:styleId="citation-8227">
    <w:name w:val="citation-8227"/>
    <w:basedOn w:val="DefaultParagraphFont"/>
    <w:rsid w:val="00AD7567"/>
  </w:style>
  <w:style w:type="character" w:customStyle="1" w:styleId="citation-8226">
    <w:name w:val="citation-8226"/>
    <w:basedOn w:val="DefaultParagraphFont"/>
    <w:rsid w:val="00AD7567"/>
  </w:style>
  <w:style w:type="character" w:customStyle="1" w:styleId="citation-8225">
    <w:name w:val="citation-8225"/>
    <w:basedOn w:val="DefaultParagraphFont"/>
    <w:rsid w:val="00AD7567"/>
  </w:style>
  <w:style w:type="character" w:customStyle="1" w:styleId="citation-8224">
    <w:name w:val="citation-8224"/>
    <w:basedOn w:val="DefaultParagraphFont"/>
    <w:rsid w:val="00AD7567"/>
  </w:style>
  <w:style w:type="character" w:customStyle="1" w:styleId="citation-8223">
    <w:name w:val="citation-8223"/>
    <w:basedOn w:val="DefaultParagraphFont"/>
    <w:rsid w:val="00AD7567"/>
  </w:style>
  <w:style w:type="character" w:customStyle="1" w:styleId="citation-8222">
    <w:name w:val="citation-8222"/>
    <w:basedOn w:val="DefaultParagraphFont"/>
    <w:rsid w:val="00AD7567"/>
  </w:style>
  <w:style w:type="character" w:customStyle="1" w:styleId="citation-8221">
    <w:name w:val="citation-8221"/>
    <w:basedOn w:val="DefaultParagraphFont"/>
    <w:rsid w:val="00AD7567"/>
  </w:style>
  <w:style w:type="character" w:customStyle="1" w:styleId="citation-8220">
    <w:name w:val="citation-8220"/>
    <w:basedOn w:val="DefaultParagraphFont"/>
    <w:rsid w:val="00AD7567"/>
  </w:style>
  <w:style w:type="character" w:customStyle="1" w:styleId="citation-8219">
    <w:name w:val="citation-8219"/>
    <w:basedOn w:val="DefaultParagraphFont"/>
    <w:rsid w:val="00AD7567"/>
  </w:style>
  <w:style w:type="character" w:customStyle="1" w:styleId="citation-8218">
    <w:name w:val="citation-8218"/>
    <w:basedOn w:val="DefaultParagraphFont"/>
    <w:rsid w:val="00AD7567"/>
  </w:style>
  <w:style w:type="character" w:customStyle="1" w:styleId="citation-8217">
    <w:name w:val="citation-8217"/>
    <w:basedOn w:val="DefaultParagraphFont"/>
    <w:rsid w:val="00AD7567"/>
  </w:style>
  <w:style w:type="character" w:customStyle="1" w:styleId="citation-8216">
    <w:name w:val="citation-8216"/>
    <w:basedOn w:val="DefaultParagraphFont"/>
    <w:rsid w:val="00AD7567"/>
  </w:style>
  <w:style w:type="character" w:customStyle="1" w:styleId="citation-8215">
    <w:name w:val="citation-8215"/>
    <w:basedOn w:val="DefaultParagraphFont"/>
    <w:rsid w:val="00AD7567"/>
  </w:style>
  <w:style w:type="character" w:customStyle="1" w:styleId="citation-8214">
    <w:name w:val="citation-8214"/>
    <w:basedOn w:val="DefaultParagraphFont"/>
    <w:rsid w:val="00AD7567"/>
  </w:style>
  <w:style w:type="character" w:customStyle="1" w:styleId="citation-8213">
    <w:name w:val="citation-8213"/>
    <w:basedOn w:val="DefaultParagraphFont"/>
    <w:rsid w:val="00AD7567"/>
  </w:style>
  <w:style w:type="character" w:customStyle="1" w:styleId="citation-8212">
    <w:name w:val="citation-8212"/>
    <w:basedOn w:val="DefaultParagraphFont"/>
    <w:rsid w:val="00AD7567"/>
  </w:style>
  <w:style w:type="character" w:customStyle="1" w:styleId="citation-8211">
    <w:name w:val="citation-8211"/>
    <w:basedOn w:val="DefaultParagraphFont"/>
    <w:rsid w:val="00AD7567"/>
  </w:style>
  <w:style w:type="character" w:customStyle="1" w:styleId="citation-8210">
    <w:name w:val="citation-8210"/>
    <w:basedOn w:val="DefaultParagraphFont"/>
    <w:rsid w:val="00AD7567"/>
  </w:style>
  <w:style w:type="character" w:customStyle="1" w:styleId="citation-8209">
    <w:name w:val="citation-8209"/>
    <w:basedOn w:val="DefaultParagraphFont"/>
    <w:rsid w:val="00AD7567"/>
  </w:style>
  <w:style w:type="character" w:customStyle="1" w:styleId="citation-8208">
    <w:name w:val="citation-8208"/>
    <w:basedOn w:val="DefaultParagraphFont"/>
    <w:rsid w:val="00AD7567"/>
  </w:style>
  <w:style w:type="character" w:customStyle="1" w:styleId="citation-8207">
    <w:name w:val="citation-8207"/>
    <w:basedOn w:val="DefaultParagraphFont"/>
    <w:rsid w:val="00AD7567"/>
  </w:style>
  <w:style w:type="character" w:customStyle="1" w:styleId="citation-8206">
    <w:name w:val="citation-8206"/>
    <w:basedOn w:val="DefaultParagraphFont"/>
    <w:rsid w:val="00AD7567"/>
  </w:style>
  <w:style w:type="character" w:customStyle="1" w:styleId="citation-8205">
    <w:name w:val="citation-8205"/>
    <w:basedOn w:val="DefaultParagraphFont"/>
    <w:rsid w:val="00AD7567"/>
  </w:style>
  <w:style w:type="character" w:customStyle="1" w:styleId="citation-8204">
    <w:name w:val="citation-8204"/>
    <w:basedOn w:val="DefaultParagraphFont"/>
    <w:rsid w:val="00AD7567"/>
  </w:style>
  <w:style w:type="character" w:customStyle="1" w:styleId="citation-8203">
    <w:name w:val="citation-8203"/>
    <w:basedOn w:val="DefaultParagraphFont"/>
    <w:rsid w:val="00AD7567"/>
  </w:style>
  <w:style w:type="character" w:customStyle="1" w:styleId="citation-8202">
    <w:name w:val="citation-8202"/>
    <w:basedOn w:val="DefaultParagraphFont"/>
    <w:rsid w:val="00AD7567"/>
  </w:style>
  <w:style w:type="character" w:customStyle="1" w:styleId="citation-8201">
    <w:name w:val="citation-8201"/>
    <w:basedOn w:val="DefaultParagraphFont"/>
    <w:rsid w:val="00AD7567"/>
  </w:style>
  <w:style w:type="character" w:customStyle="1" w:styleId="citation-8200">
    <w:name w:val="citation-8200"/>
    <w:basedOn w:val="DefaultParagraphFont"/>
    <w:rsid w:val="00AD7567"/>
  </w:style>
  <w:style w:type="character" w:customStyle="1" w:styleId="citation-8199">
    <w:name w:val="citation-8199"/>
    <w:basedOn w:val="DefaultParagraphFont"/>
    <w:rsid w:val="00AD7567"/>
  </w:style>
  <w:style w:type="character" w:customStyle="1" w:styleId="citation-8198">
    <w:name w:val="citation-8198"/>
    <w:basedOn w:val="DefaultParagraphFont"/>
    <w:rsid w:val="00AD7567"/>
  </w:style>
  <w:style w:type="character" w:customStyle="1" w:styleId="citation-8197">
    <w:name w:val="citation-8197"/>
    <w:basedOn w:val="DefaultParagraphFont"/>
    <w:rsid w:val="00AD7567"/>
  </w:style>
  <w:style w:type="character" w:customStyle="1" w:styleId="citation-8196">
    <w:name w:val="citation-8196"/>
    <w:basedOn w:val="DefaultParagraphFont"/>
    <w:rsid w:val="00AD7567"/>
  </w:style>
  <w:style w:type="character" w:customStyle="1" w:styleId="citation-8195">
    <w:name w:val="citation-8195"/>
    <w:basedOn w:val="DefaultParagraphFont"/>
    <w:rsid w:val="00AD7567"/>
  </w:style>
  <w:style w:type="character" w:customStyle="1" w:styleId="citation-8194">
    <w:name w:val="citation-8194"/>
    <w:basedOn w:val="DefaultParagraphFont"/>
    <w:rsid w:val="00AD7567"/>
  </w:style>
  <w:style w:type="character" w:customStyle="1" w:styleId="citation-8193">
    <w:name w:val="citation-8193"/>
    <w:basedOn w:val="DefaultParagraphFont"/>
    <w:rsid w:val="00AD7567"/>
  </w:style>
  <w:style w:type="character" w:customStyle="1" w:styleId="citation-8192">
    <w:name w:val="citation-8192"/>
    <w:basedOn w:val="DefaultParagraphFont"/>
    <w:rsid w:val="00AD7567"/>
  </w:style>
  <w:style w:type="character" w:customStyle="1" w:styleId="citation-8191">
    <w:name w:val="citation-8191"/>
    <w:basedOn w:val="DefaultParagraphFont"/>
    <w:rsid w:val="00AD7567"/>
  </w:style>
  <w:style w:type="character" w:customStyle="1" w:styleId="citation-8190">
    <w:name w:val="citation-8190"/>
    <w:basedOn w:val="DefaultParagraphFont"/>
    <w:rsid w:val="00AD7567"/>
  </w:style>
  <w:style w:type="character" w:customStyle="1" w:styleId="citation-8189">
    <w:name w:val="citation-8189"/>
    <w:basedOn w:val="DefaultParagraphFont"/>
    <w:rsid w:val="00AD7567"/>
  </w:style>
  <w:style w:type="character" w:customStyle="1" w:styleId="citation-8188">
    <w:name w:val="citation-8188"/>
    <w:basedOn w:val="DefaultParagraphFont"/>
    <w:rsid w:val="00AD7567"/>
  </w:style>
  <w:style w:type="character" w:customStyle="1" w:styleId="citation-8187">
    <w:name w:val="citation-8187"/>
    <w:basedOn w:val="DefaultParagraphFont"/>
    <w:rsid w:val="00AD7567"/>
  </w:style>
  <w:style w:type="character" w:customStyle="1" w:styleId="citation-8186">
    <w:name w:val="citation-8186"/>
    <w:basedOn w:val="DefaultParagraphFont"/>
    <w:rsid w:val="00AD7567"/>
  </w:style>
  <w:style w:type="character" w:customStyle="1" w:styleId="citation-8185">
    <w:name w:val="citation-8185"/>
    <w:basedOn w:val="DefaultParagraphFont"/>
    <w:rsid w:val="00AD7567"/>
  </w:style>
  <w:style w:type="character" w:customStyle="1" w:styleId="citation-8184">
    <w:name w:val="citation-8184"/>
    <w:basedOn w:val="DefaultParagraphFont"/>
    <w:rsid w:val="00AD7567"/>
  </w:style>
  <w:style w:type="character" w:customStyle="1" w:styleId="citation-8183">
    <w:name w:val="citation-8183"/>
    <w:basedOn w:val="DefaultParagraphFont"/>
    <w:rsid w:val="00AD7567"/>
  </w:style>
  <w:style w:type="character" w:customStyle="1" w:styleId="citation-8182">
    <w:name w:val="citation-8182"/>
    <w:basedOn w:val="DefaultParagraphFont"/>
    <w:rsid w:val="00AD7567"/>
  </w:style>
  <w:style w:type="character" w:customStyle="1" w:styleId="citation-8181">
    <w:name w:val="citation-8181"/>
    <w:basedOn w:val="DefaultParagraphFont"/>
    <w:rsid w:val="00AD7567"/>
  </w:style>
  <w:style w:type="character" w:customStyle="1" w:styleId="citation-8180">
    <w:name w:val="citation-8180"/>
    <w:basedOn w:val="DefaultParagraphFont"/>
    <w:rsid w:val="00AD7567"/>
  </w:style>
  <w:style w:type="character" w:customStyle="1" w:styleId="citation-8179">
    <w:name w:val="citation-8179"/>
    <w:basedOn w:val="DefaultParagraphFont"/>
    <w:rsid w:val="00AD7567"/>
  </w:style>
  <w:style w:type="character" w:customStyle="1" w:styleId="citation-8178">
    <w:name w:val="citation-8178"/>
    <w:basedOn w:val="DefaultParagraphFont"/>
    <w:rsid w:val="00AD7567"/>
  </w:style>
  <w:style w:type="character" w:customStyle="1" w:styleId="citation-8177">
    <w:name w:val="citation-8177"/>
    <w:basedOn w:val="DefaultParagraphFont"/>
    <w:rsid w:val="00AD7567"/>
  </w:style>
  <w:style w:type="character" w:customStyle="1" w:styleId="citation-8176">
    <w:name w:val="citation-8176"/>
    <w:basedOn w:val="DefaultParagraphFont"/>
    <w:rsid w:val="00AD7567"/>
  </w:style>
  <w:style w:type="character" w:customStyle="1" w:styleId="citation-8175">
    <w:name w:val="citation-8175"/>
    <w:basedOn w:val="DefaultParagraphFont"/>
    <w:rsid w:val="00AD7567"/>
  </w:style>
  <w:style w:type="character" w:customStyle="1" w:styleId="citation-8174">
    <w:name w:val="citation-8174"/>
    <w:basedOn w:val="DefaultParagraphFont"/>
    <w:rsid w:val="00AD7567"/>
  </w:style>
  <w:style w:type="character" w:customStyle="1" w:styleId="citation-8173">
    <w:name w:val="citation-8173"/>
    <w:basedOn w:val="DefaultParagraphFont"/>
    <w:rsid w:val="00AD7567"/>
  </w:style>
  <w:style w:type="character" w:customStyle="1" w:styleId="citation-8172">
    <w:name w:val="citation-8172"/>
    <w:basedOn w:val="DefaultParagraphFont"/>
    <w:rsid w:val="00AD7567"/>
  </w:style>
  <w:style w:type="character" w:customStyle="1" w:styleId="citation-8171">
    <w:name w:val="citation-8171"/>
    <w:basedOn w:val="DefaultParagraphFont"/>
    <w:rsid w:val="00AD7567"/>
  </w:style>
  <w:style w:type="character" w:customStyle="1" w:styleId="citation-8170">
    <w:name w:val="citation-8170"/>
    <w:basedOn w:val="DefaultParagraphFont"/>
    <w:rsid w:val="00AD7567"/>
  </w:style>
  <w:style w:type="character" w:customStyle="1" w:styleId="citation-8169">
    <w:name w:val="citation-8169"/>
    <w:basedOn w:val="DefaultParagraphFont"/>
    <w:rsid w:val="00AD7567"/>
  </w:style>
  <w:style w:type="character" w:customStyle="1" w:styleId="citation-8168">
    <w:name w:val="citation-8168"/>
    <w:basedOn w:val="DefaultParagraphFont"/>
    <w:rsid w:val="00AD7567"/>
  </w:style>
  <w:style w:type="character" w:customStyle="1" w:styleId="citation-8167">
    <w:name w:val="citation-8167"/>
    <w:basedOn w:val="DefaultParagraphFont"/>
    <w:rsid w:val="00AD7567"/>
  </w:style>
  <w:style w:type="character" w:customStyle="1" w:styleId="citation-8166">
    <w:name w:val="citation-8166"/>
    <w:basedOn w:val="DefaultParagraphFont"/>
    <w:rsid w:val="00AD7567"/>
  </w:style>
  <w:style w:type="character" w:customStyle="1" w:styleId="citation-8165">
    <w:name w:val="citation-8165"/>
    <w:basedOn w:val="DefaultParagraphFont"/>
    <w:rsid w:val="00AD7567"/>
  </w:style>
  <w:style w:type="character" w:customStyle="1" w:styleId="citation-8164">
    <w:name w:val="citation-8164"/>
    <w:basedOn w:val="DefaultParagraphFont"/>
    <w:rsid w:val="00AD7567"/>
  </w:style>
  <w:style w:type="character" w:customStyle="1" w:styleId="citation-8163">
    <w:name w:val="citation-8163"/>
    <w:basedOn w:val="DefaultParagraphFont"/>
    <w:rsid w:val="00AD7567"/>
  </w:style>
  <w:style w:type="character" w:customStyle="1" w:styleId="citation-8162">
    <w:name w:val="citation-8162"/>
    <w:basedOn w:val="DefaultParagraphFont"/>
    <w:rsid w:val="00AD7567"/>
  </w:style>
  <w:style w:type="character" w:customStyle="1" w:styleId="citation-8161">
    <w:name w:val="citation-8161"/>
    <w:basedOn w:val="DefaultParagraphFont"/>
    <w:rsid w:val="00AD7567"/>
  </w:style>
  <w:style w:type="character" w:customStyle="1" w:styleId="citation-8160">
    <w:name w:val="citation-8160"/>
    <w:basedOn w:val="DefaultParagraphFont"/>
    <w:rsid w:val="00AD7567"/>
  </w:style>
  <w:style w:type="character" w:customStyle="1" w:styleId="citation-8159">
    <w:name w:val="citation-8159"/>
    <w:basedOn w:val="DefaultParagraphFont"/>
    <w:rsid w:val="00AD7567"/>
  </w:style>
  <w:style w:type="character" w:customStyle="1" w:styleId="citation-8158">
    <w:name w:val="citation-8158"/>
    <w:basedOn w:val="DefaultParagraphFont"/>
    <w:rsid w:val="00AD7567"/>
  </w:style>
  <w:style w:type="character" w:customStyle="1" w:styleId="citation-8157">
    <w:name w:val="citation-8157"/>
    <w:basedOn w:val="DefaultParagraphFont"/>
    <w:rsid w:val="00AD7567"/>
  </w:style>
  <w:style w:type="character" w:customStyle="1" w:styleId="citation-8156">
    <w:name w:val="citation-8156"/>
    <w:basedOn w:val="DefaultParagraphFont"/>
    <w:rsid w:val="00AD7567"/>
  </w:style>
  <w:style w:type="character" w:customStyle="1" w:styleId="citation-8155">
    <w:name w:val="citation-8155"/>
    <w:basedOn w:val="DefaultParagraphFont"/>
    <w:rsid w:val="00AD7567"/>
  </w:style>
  <w:style w:type="character" w:customStyle="1" w:styleId="citation-8154">
    <w:name w:val="citation-8154"/>
    <w:basedOn w:val="DefaultParagraphFont"/>
    <w:rsid w:val="00AD7567"/>
  </w:style>
  <w:style w:type="character" w:customStyle="1" w:styleId="citation-8153">
    <w:name w:val="citation-8153"/>
    <w:basedOn w:val="DefaultParagraphFont"/>
    <w:rsid w:val="00AD7567"/>
  </w:style>
  <w:style w:type="character" w:customStyle="1" w:styleId="citation-8152">
    <w:name w:val="citation-8152"/>
    <w:basedOn w:val="DefaultParagraphFont"/>
    <w:rsid w:val="00AD7567"/>
  </w:style>
  <w:style w:type="character" w:customStyle="1" w:styleId="citation-8151">
    <w:name w:val="citation-8151"/>
    <w:basedOn w:val="DefaultParagraphFont"/>
    <w:rsid w:val="00AD7567"/>
  </w:style>
  <w:style w:type="character" w:customStyle="1" w:styleId="citation-8150">
    <w:name w:val="citation-8150"/>
    <w:basedOn w:val="DefaultParagraphFont"/>
    <w:rsid w:val="00AD7567"/>
  </w:style>
  <w:style w:type="character" w:customStyle="1" w:styleId="citation-8149">
    <w:name w:val="citation-8149"/>
    <w:basedOn w:val="DefaultParagraphFont"/>
    <w:rsid w:val="00AD7567"/>
  </w:style>
  <w:style w:type="character" w:customStyle="1" w:styleId="citation-8148">
    <w:name w:val="citation-8148"/>
    <w:basedOn w:val="DefaultParagraphFont"/>
    <w:rsid w:val="00AD7567"/>
  </w:style>
  <w:style w:type="character" w:customStyle="1" w:styleId="citation-8147">
    <w:name w:val="citation-8147"/>
    <w:basedOn w:val="DefaultParagraphFont"/>
    <w:rsid w:val="00AD7567"/>
  </w:style>
  <w:style w:type="character" w:customStyle="1" w:styleId="citation-8146">
    <w:name w:val="citation-8146"/>
    <w:basedOn w:val="DefaultParagraphFont"/>
    <w:rsid w:val="00AD7567"/>
  </w:style>
  <w:style w:type="character" w:customStyle="1" w:styleId="citation-8145">
    <w:name w:val="citation-8145"/>
    <w:basedOn w:val="DefaultParagraphFont"/>
    <w:rsid w:val="00AD7567"/>
  </w:style>
  <w:style w:type="character" w:customStyle="1" w:styleId="citation-8144">
    <w:name w:val="citation-8144"/>
    <w:basedOn w:val="DefaultParagraphFont"/>
    <w:rsid w:val="00AD7567"/>
  </w:style>
  <w:style w:type="character" w:customStyle="1" w:styleId="citation-8143">
    <w:name w:val="citation-8143"/>
    <w:basedOn w:val="DefaultParagraphFont"/>
    <w:rsid w:val="00AD7567"/>
  </w:style>
  <w:style w:type="character" w:customStyle="1" w:styleId="citation-8142">
    <w:name w:val="citation-8142"/>
    <w:basedOn w:val="DefaultParagraphFont"/>
    <w:rsid w:val="00AD7567"/>
  </w:style>
  <w:style w:type="character" w:customStyle="1" w:styleId="citation-8141">
    <w:name w:val="citation-8141"/>
    <w:basedOn w:val="DefaultParagraphFont"/>
    <w:rsid w:val="00AD7567"/>
  </w:style>
  <w:style w:type="character" w:customStyle="1" w:styleId="citation-8140">
    <w:name w:val="citation-8140"/>
    <w:basedOn w:val="DefaultParagraphFont"/>
    <w:rsid w:val="00AD7567"/>
  </w:style>
  <w:style w:type="character" w:customStyle="1" w:styleId="citation-8139">
    <w:name w:val="citation-8139"/>
    <w:basedOn w:val="DefaultParagraphFont"/>
    <w:rsid w:val="00AD7567"/>
  </w:style>
  <w:style w:type="character" w:customStyle="1" w:styleId="citation-8138">
    <w:name w:val="citation-8138"/>
    <w:basedOn w:val="DefaultParagraphFont"/>
    <w:rsid w:val="00AD7567"/>
  </w:style>
  <w:style w:type="character" w:customStyle="1" w:styleId="citation-8137">
    <w:name w:val="citation-8137"/>
    <w:basedOn w:val="DefaultParagraphFont"/>
    <w:rsid w:val="00AD7567"/>
  </w:style>
  <w:style w:type="character" w:customStyle="1" w:styleId="citation-8136">
    <w:name w:val="citation-8136"/>
    <w:basedOn w:val="DefaultParagraphFont"/>
    <w:rsid w:val="00AD7567"/>
  </w:style>
  <w:style w:type="character" w:customStyle="1" w:styleId="citation-8135">
    <w:name w:val="citation-8135"/>
    <w:basedOn w:val="DefaultParagraphFont"/>
    <w:rsid w:val="00AD7567"/>
  </w:style>
  <w:style w:type="character" w:customStyle="1" w:styleId="citation-8134">
    <w:name w:val="citation-8134"/>
    <w:basedOn w:val="DefaultParagraphFont"/>
    <w:rsid w:val="00AD7567"/>
  </w:style>
  <w:style w:type="character" w:customStyle="1" w:styleId="citation-8133">
    <w:name w:val="citation-8133"/>
    <w:basedOn w:val="DefaultParagraphFont"/>
    <w:rsid w:val="00AD7567"/>
  </w:style>
  <w:style w:type="character" w:customStyle="1" w:styleId="citation-8132">
    <w:name w:val="citation-8132"/>
    <w:basedOn w:val="DefaultParagraphFont"/>
    <w:rsid w:val="00AD7567"/>
  </w:style>
  <w:style w:type="character" w:customStyle="1" w:styleId="citation-8131">
    <w:name w:val="citation-8131"/>
    <w:basedOn w:val="DefaultParagraphFont"/>
    <w:rsid w:val="00AD7567"/>
  </w:style>
  <w:style w:type="character" w:customStyle="1" w:styleId="citation-8130">
    <w:name w:val="citation-8130"/>
    <w:basedOn w:val="DefaultParagraphFont"/>
    <w:rsid w:val="00AD7567"/>
  </w:style>
  <w:style w:type="character" w:customStyle="1" w:styleId="citation-8129">
    <w:name w:val="citation-8129"/>
    <w:basedOn w:val="DefaultParagraphFont"/>
    <w:rsid w:val="00AD7567"/>
  </w:style>
  <w:style w:type="character" w:customStyle="1" w:styleId="citation-8128">
    <w:name w:val="citation-8128"/>
    <w:basedOn w:val="DefaultParagraphFont"/>
    <w:rsid w:val="00AD7567"/>
  </w:style>
  <w:style w:type="character" w:customStyle="1" w:styleId="citation-8127">
    <w:name w:val="citation-8127"/>
    <w:basedOn w:val="DefaultParagraphFont"/>
    <w:rsid w:val="00AD7567"/>
  </w:style>
  <w:style w:type="character" w:customStyle="1" w:styleId="citation-8126">
    <w:name w:val="citation-8126"/>
    <w:basedOn w:val="DefaultParagraphFont"/>
    <w:rsid w:val="00AD7567"/>
  </w:style>
  <w:style w:type="character" w:customStyle="1" w:styleId="citation-8125">
    <w:name w:val="citation-8125"/>
    <w:basedOn w:val="DefaultParagraphFont"/>
    <w:rsid w:val="00AD7567"/>
  </w:style>
  <w:style w:type="character" w:customStyle="1" w:styleId="citation-8124">
    <w:name w:val="citation-8124"/>
    <w:basedOn w:val="DefaultParagraphFont"/>
    <w:rsid w:val="00AD7567"/>
  </w:style>
  <w:style w:type="character" w:customStyle="1" w:styleId="citation-8123">
    <w:name w:val="citation-8123"/>
    <w:basedOn w:val="DefaultParagraphFont"/>
    <w:rsid w:val="00AD7567"/>
  </w:style>
  <w:style w:type="character" w:customStyle="1" w:styleId="citation-8122">
    <w:name w:val="citation-8122"/>
    <w:basedOn w:val="DefaultParagraphFont"/>
    <w:rsid w:val="00AD7567"/>
  </w:style>
  <w:style w:type="character" w:customStyle="1" w:styleId="citation-8121">
    <w:name w:val="citation-8121"/>
    <w:basedOn w:val="DefaultParagraphFont"/>
    <w:rsid w:val="00AD7567"/>
  </w:style>
  <w:style w:type="character" w:customStyle="1" w:styleId="citation-8120">
    <w:name w:val="citation-8120"/>
    <w:basedOn w:val="DefaultParagraphFont"/>
    <w:rsid w:val="00AD7567"/>
  </w:style>
  <w:style w:type="character" w:customStyle="1" w:styleId="citation-8119">
    <w:name w:val="citation-8119"/>
    <w:basedOn w:val="DefaultParagraphFont"/>
    <w:rsid w:val="00AD7567"/>
  </w:style>
  <w:style w:type="character" w:customStyle="1" w:styleId="citation-8118">
    <w:name w:val="citation-8118"/>
    <w:basedOn w:val="DefaultParagraphFont"/>
    <w:rsid w:val="00AD7567"/>
  </w:style>
  <w:style w:type="character" w:customStyle="1" w:styleId="citation-8117">
    <w:name w:val="citation-8117"/>
    <w:basedOn w:val="DefaultParagraphFont"/>
    <w:rsid w:val="00AD7567"/>
  </w:style>
  <w:style w:type="character" w:customStyle="1" w:styleId="citation-8116">
    <w:name w:val="citation-8116"/>
    <w:basedOn w:val="DefaultParagraphFont"/>
    <w:rsid w:val="00AD7567"/>
  </w:style>
  <w:style w:type="character" w:customStyle="1" w:styleId="citation-8115">
    <w:name w:val="citation-8115"/>
    <w:basedOn w:val="DefaultParagraphFont"/>
    <w:rsid w:val="00AD7567"/>
  </w:style>
  <w:style w:type="character" w:customStyle="1" w:styleId="citation-8114">
    <w:name w:val="citation-8114"/>
    <w:basedOn w:val="DefaultParagraphFont"/>
    <w:rsid w:val="00AD7567"/>
  </w:style>
  <w:style w:type="character" w:customStyle="1" w:styleId="citation-8113">
    <w:name w:val="citation-8113"/>
    <w:basedOn w:val="DefaultParagraphFont"/>
    <w:rsid w:val="00AD7567"/>
  </w:style>
  <w:style w:type="character" w:customStyle="1" w:styleId="citation-8112">
    <w:name w:val="citation-8112"/>
    <w:basedOn w:val="DefaultParagraphFont"/>
    <w:rsid w:val="00AD7567"/>
  </w:style>
  <w:style w:type="character" w:customStyle="1" w:styleId="citation-8111">
    <w:name w:val="citation-8111"/>
    <w:basedOn w:val="DefaultParagraphFont"/>
    <w:rsid w:val="00AD7567"/>
  </w:style>
  <w:style w:type="character" w:customStyle="1" w:styleId="citation-8110">
    <w:name w:val="citation-8110"/>
    <w:basedOn w:val="DefaultParagraphFont"/>
    <w:rsid w:val="00AD7567"/>
  </w:style>
  <w:style w:type="character" w:customStyle="1" w:styleId="citation-8109">
    <w:name w:val="citation-8109"/>
    <w:basedOn w:val="DefaultParagraphFont"/>
    <w:rsid w:val="00AD7567"/>
  </w:style>
  <w:style w:type="character" w:customStyle="1" w:styleId="citation-8108">
    <w:name w:val="citation-8108"/>
    <w:basedOn w:val="DefaultParagraphFont"/>
    <w:rsid w:val="00AD7567"/>
  </w:style>
  <w:style w:type="character" w:customStyle="1" w:styleId="citation-8107">
    <w:name w:val="citation-8107"/>
    <w:basedOn w:val="DefaultParagraphFont"/>
    <w:rsid w:val="00AD7567"/>
  </w:style>
  <w:style w:type="character" w:customStyle="1" w:styleId="citation-8106">
    <w:name w:val="citation-8106"/>
    <w:basedOn w:val="DefaultParagraphFont"/>
    <w:rsid w:val="00AD7567"/>
  </w:style>
  <w:style w:type="character" w:customStyle="1" w:styleId="citation-8105">
    <w:name w:val="citation-8105"/>
    <w:basedOn w:val="DefaultParagraphFont"/>
    <w:rsid w:val="00AD7567"/>
  </w:style>
  <w:style w:type="character" w:customStyle="1" w:styleId="citation-8104">
    <w:name w:val="citation-8104"/>
    <w:basedOn w:val="DefaultParagraphFont"/>
    <w:rsid w:val="00AD7567"/>
  </w:style>
  <w:style w:type="character" w:customStyle="1" w:styleId="citation-8103">
    <w:name w:val="citation-8103"/>
    <w:basedOn w:val="DefaultParagraphFont"/>
    <w:rsid w:val="00AD7567"/>
  </w:style>
  <w:style w:type="character" w:customStyle="1" w:styleId="citation-8102">
    <w:name w:val="citation-8102"/>
    <w:basedOn w:val="DefaultParagraphFont"/>
    <w:rsid w:val="00AD7567"/>
  </w:style>
  <w:style w:type="character" w:customStyle="1" w:styleId="citation-8101">
    <w:name w:val="citation-8101"/>
    <w:basedOn w:val="DefaultParagraphFont"/>
    <w:rsid w:val="00AD7567"/>
  </w:style>
  <w:style w:type="character" w:customStyle="1" w:styleId="citation-8100">
    <w:name w:val="citation-8100"/>
    <w:basedOn w:val="DefaultParagraphFont"/>
    <w:rsid w:val="00AD7567"/>
  </w:style>
  <w:style w:type="character" w:customStyle="1" w:styleId="citation-8099">
    <w:name w:val="citation-8099"/>
    <w:basedOn w:val="DefaultParagraphFont"/>
    <w:rsid w:val="00AD7567"/>
  </w:style>
  <w:style w:type="character" w:customStyle="1" w:styleId="citation-8098">
    <w:name w:val="citation-8098"/>
    <w:basedOn w:val="DefaultParagraphFont"/>
    <w:rsid w:val="00AD7567"/>
  </w:style>
  <w:style w:type="character" w:customStyle="1" w:styleId="citation-8097">
    <w:name w:val="citation-8097"/>
    <w:basedOn w:val="DefaultParagraphFont"/>
    <w:rsid w:val="00AD7567"/>
  </w:style>
  <w:style w:type="character" w:customStyle="1" w:styleId="citation-8096">
    <w:name w:val="citation-8096"/>
    <w:basedOn w:val="DefaultParagraphFont"/>
    <w:rsid w:val="00AD7567"/>
  </w:style>
  <w:style w:type="character" w:customStyle="1" w:styleId="citation-8095">
    <w:name w:val="citation-8095"/>
    <w:basedOn w:val="DefaultParagraphFont"/>
    <w:rsid w:val="00AD7567"/>
  </w:style>
  <w:style w:type="character" w:customStyle="1" w:styleId="citation-8094">
    <w:name w:val="citation-8094"/>
    <w:basedOn w:val="DefaultParagraphFont"/>
    <w:rsid w:val="00AD7567"/>
  </w:style>
  <w:style w:type="character" w:customStyle="1" w:styleId="citation-8093">
    <w:name w:val="citation-8093"/>
    <w:basedOn w:val="DefaultParagraphFont"/>
    <w:rsid w:val="00AD7567"/>
  </w:style>
  <w:style w:type="character" w:customStyle="1" w:styleId="citation-8092">
    <w:name w:val="citation-8092"/>
    <w:basedOn w:val="DefaultParagraphFont"/>
    <w:rsid w:val="00AD7567"/>
  </w:style>
  <w:style w:type="character" w:customStyle="1" w:styleId="citation-8091">
    <w:name w:val="citation-8091"/>
    <w:basedOn w:val="DefaultParagraphFont"/>
    <w:rsid w:val="00AD7567"/>
  </w:style>
  <w:style w:type="character" w:customStyle="1" w:styleId="citation-8090">
    <w:name w:val="citation-8090"/>
    <w:basedOn w:val="DefaultParagraphFont"/>
    <w:rsid w:val="00AD7567"/>
  </w:style>
  <w:style w:type="character" w:customStyle="1" w:styleId="citation-8089">
    <w:name w:val="citation-8089"/>
    <w:basedOn w:val="DefaultParagraphFont"/>
    <w:rsid w:val="00AD7567"/>
  </w:style>
  <w:style w:type="character" w:customStyle="1" w:styleId="citation-8088">
    <w:name w:val="citation-8088"/>
    <w:basedOn w:val="DefaultParagraphFont"/>
    <w:rsid w:val="00AD7567"/>
  </w:style>
  <w:style w:type="character" w:customStyle="1" w:styleId="citation-8087">
    <w:name w:val="citation-8087"/>
    <w:basedOn w:val="DefaultParagraphFont"/>
    <w:rsid w:val="00AD7567"/>
  </w:style>
  <w:style w:type="character" w:customStyle="1" w:styleId="citation-8086">
    <w:name w:val="citation-8086"/>
    <w:basedOn w:val="DefaultParagraphFont"/>
    <w:rsid w:val="00AD7567"/>
  </w:style>
  <w:style w:type="character" w:customStyle="1" w:styleId="citation-8085">
    <w:name w:val="citation-8085"/>
    <w:basedOn w:val="DefaultParagraphFont"/>
    <w:rsid w:val="00AD7567"/>
  </w:style>
  <w:style w:type="character" w:customStyle="1" w:styleId="citation-8084">
    <w:name w:val="citation-8084"/>
    <w:basedOn w:val="DefaultParagraphFont"/>
    <w:rsid w:val="00AD7567"/>
  </w:style>
  <w:style w:type="character" w:customStyle="1" w:styleId="citation-8083">
    <w:name w:val="citation-8083"/>
    <w:basedOn w:val="DefaultParagraphFont"/>
    <w:rsid w:val="00AD7567"/>
  </w:style>
  <w:style w:type="character" w:customStyle="1" w:styleId="citation-8082">
    <w:name w:val="citation-8082"/>
    <w:basedOn w:val="DefaultParagraphFont"/>
    <w:rsid w:val="00AD7567"/>
  </w:style>
  <w:style w:type="character" w:customStyle="1" w:styleId="citation-8081">
    <w:name w:val="citation-8081"/>
    <w:basedOn w:val="DefaultParagraphFont"/>
    <w:rsid w:val="00AD7567"/>
  </w:style>
  <w:style w:type="character" w:customStyle="1" w:styleId="citation-8080">
    <w:name w:val="citation-8080"/>
    <w:basedOn w:val="DefaultParagraphFont"/>
    <w:rsid w:val="00AD7567"/>
  </w:style>
  <w:style w:type="character" w:customStyle="1" w:styleId="citation-8079">
    <w:name w:val="citation-8079"/>
    <w:basedOn w:val="DefaultParagraphFont"/>
    <w:rsid w:val="00AD7567"/>
  </w:style>
  <w:style w:type="character" w:customStyle="1" w:styleId="citation-8078">
    <w:name w:val="citation-8078"/>
    <w:basedOn w:val="DefaultParagraphFont"/>
    <w:rsid w:val="00AD7567"/>
  </w:style>
  <w:style w:type="character" w:customStyle="1" w:styleId="citation-8077">
    <w:name w:val="citation-8077"/>
    <w:basedOn w:val="DefaultParagraphFont"/>
    <w:rsid w:val="00AD7567"/>
  </w:style>
  <w:style w:type="character" w:customStyle="1" w:styleId="citation-8076">
    <w:name w:val="citation-8076"/>
    <w:basedOn w:val="DefaultParagraphFont"/>
    <w:rsid w:val="00AD7567"/>
  </w:style>
  <w:style w:type="character" w:customStyle="1" w:styleId="citation-8075">
    <w:name w:val="citation-8075"/>
    <w:basedOn w:val="DefaultParagraphFont"/>
    <w:rsid w:val="00AD7567"/>
  </w:style>
  <w:style w:type="character" w:customStyle="1" w:styleId="citation-8074">
    <w:name w:val="citation-8074"/>
    <w:basedOn w:val="DefaultParagraphFont"/>
    <w:rsid w:val="00AD7567"/>
  </w:style>
  <w:style w:type="character" w:customStyle="1" w:styleId="citation-8073">
    <w:name w:val="citation-8073"/>
    <w:basedOn w:val="DefaultParagraphFont"/>
    <w:rsid w:val="00AD7567"/>
  </w:style>
  <w:style w:type="character" w:customStyle="1" w:styleId="citation-8072">
    <w:name w:val="citation-8072"/>
    <w:basedOn w:val="DefaultParagraphFont"/>
    <w:rsid w:val="00AD7567"/>
  </w:style>
  <w:style w:type="character" w:customStyle="1" w:styleId="citation-8071">
    <w:name w:val="citation-8071"/>
    <w:basedOn w:val="DefaultParagraphFont"/>
    <w:rsid w:val="00AD7567"/>
  </w:style>
  <w:style w:type="character" w:customStyle="1" w:styleId="citation-8070">
    <w:name w:val="citation-8070"/>
    <w:basedOn w:val="DefaultParagraphFont"/>
    <w:rsid w:val="00AD7567"/>
  </w:style>
  <w:style w:type="character" w:customStyle="1" w:styleId="citation-8069">
    <w:name w:val="citation-8069"/>
    <w:basedOn w:val="DefaultParagraphFont"/>
    <w:rsid w:val="00AD7567"/>
  </w:style>
  <w:style w:type="character" w:customStyle="1" w:styleId="citation-8068">
    <w:name w:val="citation-8068"/>
    <w:basedOn w:val="DefaultParagraphFont"/>
    <w:rsid w:val="00AD7567"/>
  </w:style>
  <w:style w:type="character" w:customStyle="1" w:styleId="citation-8067">
    <w:name w:val="citation-8067"/>
    <w:basedOn w:val="DefaultParagraphFont"/>
    <w:rsid w:val="00AD7567"/>
  </w:style>
  <w:style w:type="character" w:customStyle="1" w:styleId="citation-8066">
    <w:name w:val="citation-8066"/>
    <w:basedOn w:val="DefaultParagraphFont"/>
    <w:rsid w:val="00AD7567"/>
  </w:style>
  <w:style w:type="character" w:customStyle="1" w:styleId="citation-8065">
    <w:name w:val="citation-8065"/>
    <w:basedOn w:val="DefaultParagraphFont"/>
    <w:rsid w:val="00AD7567"/>
  </w:style>
  <w:style w:type="character" w:customStyle="1" w:styleId="citation-8064">
    <w:name w:val="citation-8064"/>
    <w:basedOn w:val="DefaultParagraphFont"/>
    <w:rsid w:val="00AD7567"/>
  </w:style>
  <w:style w:type="character" w:customStyle="1" w:styleId="citation-8063">
    <w:name w:val="citation-8063"/>
    <w:basedOn w:val="DefaultParagraphFont"/>
    <w:rsid w:val="00AD7567"/>
  </w:style>
  <w:style w:type="character" w:customStyle="1" w:styleId="citation-8062">
    <w:name w:val="citation-8062"/>
    <w:basedOn w:val="DefaultParagraphFont"/>
    <w:rsid w:val="00AD7567"/>
  </w:style>
  <w:style w:type="character" w:customStyle="1" w:styleId="citation-8061">
    <w:name w:val="citation-8061"/>
    <w:basedOn w:val="DefaultParagraphFont"/>
    <w:rsid w:val="00AD7567"/>
  </w:style>
  <w:style w:type="character" w:customStyle="1" w:styleId="citation-8060">
    <w:name w:val="citation-8060"/>
    <w:basedOn w:val="DefaultParagraphFont"/>
    <w:rsid w:val="00AD7567"/>
  </w:style>
  <w:style w:type="character" w:customStyle="1" w:styleId="citation-8059">
    <w:name w:val="citation-8059"/>
    <w:basedOn w:val="DefaultParagraphFont"/>
    <w:rsid w:val="00AD7567"/>
  </w:style>
  <w:style w:type="character" w:customStyle="1" w:styleId="citation-8058">
    <w:name w:val="citation-8058"/>
    <w:basedOn w:val="DefaultParagraphFont"/>
    <w:rsid w:val="00AD7567"/>
  </w:style>
  <w:style w:type="character" w:customStyle="1" w:styleId="citation-8057">
    <w:name w:val="citation-8057"/>
    <w:basedOn w:val="DefaultParagraphFont"/>
    <w:rsid w:val="00AD7567"/>
  </w:style>
  <w:style w:type="character" w:customStyle="1" w:styleId="citation-8056">
    <w:name w:val="citation-8056"/>
    <w:basedOn w:val="DefaultParagraphFont"/>
    <w:rsid w:val="00AD7567"/>
  </w:style>
  <w:style w:type="character" w:customStyle="1" w:styleId="citation-8055">
    <w:name w:val="citation-8055"/>
    <w:basedOn w:val="DefaultParagraphFont"/>
    <w:rsid w:val="00AD7567"/>
  </w:style>
  <w:style w:type="character" w:customStyle="1" w:styleId="citation-8054">
    <w:name w:val="citation-8054"/>
    <w:basedOn w:val="DefaultParagraphFont"/>
    <w:rsid w:val="00AD7567"/>
  </w:style>
  <w:style w:type="character" w:customStyle="1" w:styleId="citation-8053">
    <w:name w:val="citation-8053"/>
    <w:basedOn w:val="DefaultParagraphFont"/>
    <w:rsid w:val="00AD7567"/>
  </w:style>
  <w:style w:type="character" w:customStyle="1" w:styleId="citation-8052">
    <w:name w:val="citation-8052"/>
    <w:basedOn w:val="DefaultParagraphFont"/>
    <w:rsid w:val="00AD7567"/>
  </w:style>
  <w:style w:type="character" w:customStyle="1" w:styleId="citation-8051">
    <w:name w:val="citation-8051"/>
    <w:basedOn w:val="DefaultParagraphFont"/>
    <w:rsid w:val="00AD7567"/>
  </w:style>
  <w:style w:type="character" w:customStyle="1" w:styleId="citation-8050">
    <w:name w:val="citation-8050"/>
    <w:basedOn w:val="DefaultParagraphFont"/>
    <w:rsid w:val="00AD7567"/>
  </w:style>
  <w:style w:type="character" w:customStyle="1" w:styleId="citation-8049">
    <w:name w:val="citation-8049"/>
    <w:basedOn w:val="DefaultParagraphFont"/>
    <w:rsid w:val="00AD7567"/>
  </w:style>
  <w:style w:type="character" w:customStyle="1" w:styleId="citation-8048">
    <w:name w:val="citation-8048"/>
    <w:basedOn w:val="DefaultParagraphFont"/>
    <w:rsid w:val="00AD7567"/>
  </w:style>
  <w:style w:type="character" w:customStyle="1" w:styleId="citation-8047">
    <w:name w:val="citation-8047"/>
    <w:basedOn w:val="DefaultParagraphFont"/>
    <w:rsid w:val="00AD7567"/>
  </w:style>
  <w:style w:type="character" w:customStyle="1" w:styleId="citation-8046">
    <w:name w:val="citation-8046"/>
    <w:basedOn w:val="DefaultParagraphFont"/>
    <w:rsid w:val="00AD7567"/>
  </w:style>
  <w:style w:type="character" w:customStyle="1" w:styleId="citation-8045">
    <w:name w:val="citation-8045"/>
    <w:basedOn w:val="DefaultParagraphFont"/>
    <w:rsid w:val="00AD7567"/>
  </w:style>
  <w:style w:type="character" w:customStyle="1" w:styleId="citation-8044">
    <w:name w:val="citation-8044"/>
    <w:basedOn w:val="DefaultParagraphFont"/>
    <w:rsid w:val="00AD7567"/>
  </w:style>
  <w:style w:type="character" w:customStyle="1" w:styleId="citation-8043">
    <w:name w:val="citation-8043"/>
    <w:basedOn w:val="DefaultParagraphFont"/>
    <w:rsid w:val="00AD7567"/>
  </w:style>
  <w:style w:type="character" w:customStyle="1" w:styleId="citation-8042">
    <w:name w:val="citation-8042"/>
    <w:basedOn w:val="DefaultParagraphFont"/>
    <w:rsid w:val="00AD7567"/>
  </w:style>
  <w:style w:type="character" w:customStyle="1" w:styleId="citation-8041">
    <w:name w:val="citation-8041"/>
    <w:basedOn w:val="DefaultParagraphFont"/>
    <w:rsid w:val="00AD7567"/>
  </w:style>
  <w:style w:type="character" w:customStyle="1" w:styleId="citation-8040">
    <w:name w:val="citation-8040"/>
    <w:basedOn w:val="DefaultParagraphFont"/>
    <w:rsid w:val="00AD7567"/>
  </w:style>
  <w:style w:type="character" w:customStyle="1" w:styleId="citation-8039">
    <w:name w:val="citation-8039"/>
    <w:basedOn w:val="DefaultParagraphFont"/>
    <w:rsid w:val="00AD7567"/>
  </w:style>
  <w:style w:type="character" w:customStyle="1" w:styleId="citation-8038">
    <w:name w:val="citation-8038"/>
    <w:basedOn w:val="DefaultParagraphFont"/>
    <w:rsid w:val="00AD7567"/>
  </w:style>
  <w:style w:type="character" w:customStyle="1" w:styleId="citation-8037">
    <w:name w:val="citation-8037"/>
    <w:basedOn w:val="DefaultParagraphFont"/>
    <w:rsid w:val="00AD7567"/>
  </w:style>
  <w:style w:type="character" w:customStyle="1" w:styleId="citation-8036">
    <w:name w:val="citation-8036"/>
    <w:basedOn w:val="DefaultParagraphFont"/>
    <w:rsid w:val="00AD7567"/>
  </w:style>
  <w:style w:type="character" w:customStyle="1" w:styleId="citation-8035">
    <w:name w:val="citation-8035"/>
    <w:basedOn w:val="DefaultParagraphFont"/>
    <w:rsid w:val="00AD7567"/>
  </w:style>
  <w:style w:type="character" w:customStyle="1" w:styleId="citation-8034">
    <w:name w:val="citation-8034"/>
    <w:basedOn w:val="DefaultParagraphFont"/>
    <w:rsid w:val="00AD7567"/>
  </w:style>
  <w:style w:type="character" w:customStyle="1" w:styleId="citation-8033">
    <w:name w:val="citation-8033"/>
    <w:basedOn w:val="DefaultParagraphFont"/>
    <w:rsid w:val="00AD7567"/>
  </w:style>
  <w:style w:type="character" w:customStyle="1" w:styleId="citation-8032">
    <w:name w:val="citation-8032"/>
    <w:basedOn w:val="DefaultParagraphFont"/>
    <w:rsid w:val="00AD7567"/>
  </w:style>
  <w:style w:type="character" w:customStyle="1" w:styleId="citation-8031">
    <w:name w:val="citation-8031"/>
    <w:basedOn w:val="DefaultParagraphFont"/>
    <w:rsid w:val="00AD7567"/>
  </w:style>
  <w:style w:type="character" w:customStyle="1" w:styleId="citation-8030">
    <w:name w:val="citation-8030"/>
    <w:basedOn w:val="DefaultParagraphFont"/>
    <w:rsid w:val="00AD7567"/>
  </w:style>
  <w:style w:type="character" w:customStyle="1" w:styleId="citation-8029">
    <w:name w:val="citation-8029"/>
    <w:basedOn w:val="DefaultParagraphFont"/>
    <w:rsid w:val="00AD7567"/>
  </w:style>
  <w:style w:type="character" w:customStyle="1" w:styleId="citation-8028">
    <w:name w:val="citation-8028"/>
    <w:basedOn w:val="DefaultParagraphFont"/>
    <w:rsid w:val="00AD7567"/>
  </w:style>
  <w:style w:type="character" w:customStyle="1" w:styleId="citation-8027">
    <w:name w:val="citation-8027"/>
    <w:basedOn w:val="DefaultParagraphFont"/>
    <w:rsid w:val="00AD7567"/>
  </w:style>
  <w:style w:type="character" w:customStyle="1" w:styleId="citation-8026">
    <w:name w:val="citation-8026"/>
    <w:basedOn w:val="DefaultParagraphFont"/>
    <w:rsid w:val="00AD7567"/>
  </w:style>
  <w:style w:type="character" w:customStyle="1" w:styleId="citation-8025">
    <w:name w:val="citation-8025"/>
    <w:basedOn w:val="DefaultParagraphFont"/>
    <w:rsid w:val="00AD7567"/>
  </w:style>
  <w:style w:type="character" w:customStyle="1" w:styleId="citation-8024">
    <w:name w:val="citation-8024"/>
    <w:basedOn w:val="DefaultParagraphFont"/>
    <w:rsid w:val="00AD7567"/>
  </w:style>
  <w:style w:type="character" w:customStyle="1" w:styleId="citation-8023">
    <w:name w:val="citation-8023"/>
    <w:basedOn w:val="DefaultParagraphFont"/>
    <w:rsid w:val="00AD7567"/>
  </w:style>
  <w:style w:type="character" w:customStyle="1" w:styleId="citation-8022">
    <w:name w:val="citation-8022"/>
    <w:basedOn w:val="DefaultParagraphFont"/>
    <w:rsid w:val="00AD7567"/>
  </w:style>
  <w:style w:type="character" w:customStyle="1" w:styleId="citation-8021">
    <w:name w:val="citation-8021"/>
    <w:basedOn w:val="DefaultParagraphFont"/>
    <w:rsid w:val="00AD7567"/>
  </w:style>
  <w:style w:type="character" w:customStyle="1" w:styleId="citation-8020">
    <w:name w:val="citation-8020"/>
    <w:basedOn w:val="DefaultParagraphFont"/>
    <w:rsid w:val="00AD7567"/>
  </w:style>
  <w:style w:type="character" w:customStyle="1" w:styleId="citation-8019">
    <w:name w:val="citation-8019"/>
    <w:basedOn w:val="DefaultParagraphFont"/>
    <w:rsid w:val="00AD7567"/>
  </w:style>
  <w:style w:type="character" w:customStyle="1" w:styleId="citation-8018">
    <w:name w:val="citation-8018"/>
    <w:basedOn w:val="DefaultParagraphFont"/>
    <w:rsid w:val="00AD7567"/>
  </w:style>
  <w:style w:type="character" w:customStyle="1" w:styleId="citation-8017">
    <w:name w:val="citation-8017"/>
    <w:basedOn w:val="DefaultParagraphFont"/>
    <w:rsid w:val="00AD7567"/>
  </w:style>
  <w:style w:type="character" w:customStyle="1" w:styleId="citation-8016">
    <w:name w:val="citation-8016"/>
    <w:basedOn w:val="DefaultParagraphFont"/>
    <w:rsid w:val="00AD7567"/>
  </w:style>
  <w:style w:type="character" w:customStyle="1" w:styleId="citation-8015">
    <w:name w:val="citation-8015"/>
    <w:basedOn w:val="DefaultParagraphFont"/>
    <w:rsid w:val="00AD7567"/>
  </w:style>
  <w:style w:type="character" w:customStyle="1" w:styleId="citation-8014">
    <w:name w:val="citation-8014"/>
    <w:basedOn w:val="DefaultParagraphFont"/>
    <w:rsid w:val="00AD7567"/>
  </w:style>
  <w:style w:type="character" w:customStyle="1" w:styleId="citation-8013">
    <w:name w:val="citation-8013"/>
    <w:basedOn w:val="DefaultParagraphFont"/>
    <w:rsid w:val="00AD7567"/>
  </w:style>
  <w:style w:type="character" w:customStyle="1" w:styleId="citation-8012">
    <w:name w:val="citation-8012"/>
    <w:basedOn w:val="DefaultParagraphFont"/>
    <w:rsid w:val="00AD7567"/>
  </w:style>
  <w:style w:type="character" w:customStyle="1" w:styleId="citation-8011">
    <w:name w:val="citation-8011"/>
    <w:basedOn w:val="DefaultParagraphFont"/>
    <w:rsid w:val="00AD7567"/>
  </w:style>
  <w:style w:type="character" w:customStyle="1" w:styleId="citation-8010">
    <w:name w:val="citation-8010"/>
    <w:basedOn w:val="DefaultParagraphFont"/>
    <w:rsid w:val="00AD7567"/>
  </w:style>
  <w:style w:type="character" w:customStyle="1" w:styleId="citation-8009">
    <w:name w:val="citation-8009"/>
    <w:basedOn w:val="DefaultParagraphFont"/>
    <w:rsid w:val="00AD7567"/>
  </w:style>
  <w:style w:type="character" w:customStyle="1" w:styleId="citation-8008">
    <w:name w:val="citation-8008"/>
    <w:basedOn w:val="DefaultParagraphFont"/>
    <w:rsid w:val="00AD7567"/>
  </w:style>
  <w:style w:type="character" w:customStyle="1" w:styleId="citation-8007">
    <w:name w:val="citation-8007"/>
    <w:basedOn w:val="DefaultParagraphFont"/>
    <w:rsid w:val="00AD7567"/>
  </w:style>
  <w:style w:type="character" w:customStyle="1" w:styleId="citation-8006">
    <w:name w:val="citation-8006"/>
    <w:basedOn w:val="DefaultParagraphFont"/>
    <w:rsid w:val="00AD7567"/>
  </w:style>
  <w:style w:type="character" w:customStyle="1" w:styleId="citation-8005">
    <w:name w:val="citation-8005"/>
    <w:basedOn w:val="DefaultParagraphFont"/>
    <w:rsid w:val="00AD7567"/>
  </w:style>
  <w:style w:type="character" w:customStyle="1" w:styleId="citation-8004">
    <w:name w:val="citation-8004"/>
    <w:basedOn w:val="DefaultParagraphFont"/>
    <w:rsid w:val="00AD7567"/>
  </w:style>
  <w:style w:type="character" w:customStyle="1" w:styleId="citation-8003">
    <w:name w:val="citation-8003"/>
    <w:basedOn w:val="DefaultParagraphFont"/>
    <w:rsid w:val="00AD7567"/>
  </w:style>
  <w:style w:type="character" w:customStyle="1" w:styleId="citation-8002">
    <w:name w:val="citation-8002"/>
    <w:basedOn w:val="DefaultParagraphFont"/>
    <w:rsid w:val="00AD7567"/>
  </w:style>
  <w:style w:type="character" w:customStyle="1" w:styleId="citation-8001">
    <w:name w:val="citation-8001"/>
    <w:basedOn w:val="DefaultParagraphFont"/>
    <w:rsid w:val="00AD7567"/>
  </w:style>
  <w:style w:type="character" w:customStyle="1" w:styleId="citation-8000">
    <w:name w:val="citation-8000"/>
    <w:basedOn w:val="DefaultParagraphFont"/>
    <w:rsid w:val="00AD7567"/>
  </w:style>
  <w:style w:type="character" w:customStyle="1" w:styleId="citation-7999">
    <w:name w:val="citation-7999"/>
    <w:basedOn w:val="DefaultParagraphFont"/>
    <w:rsid w:val="00AD7567"/>
  </w:style>
  <w:style w:type="character" w:customStyle="1" w:styleId="citation-7998">
    <w:name w:val="citation-7998"/>
    <w:basedOn w:val="DefaultParagraphFont"/>
    <w:rsid w:val="00AD7567"/>
  </w:style>
  <w:style w:type="character" w:customStyle="1" w:styleId="citation-7997">
    <w:name w:val="citation-7997"/>
    <w:basedOn w:val="DefaultParagraphFont"/>
    <w:rsid w:val="00AD7567"/>
  </w:style>
  <w:style w:type="character" w:customStyle="1" w:styleId="citation-7996">
    <w:name w:val="citation-7996"/>
    <w:basedOn w:val="DefaultParagraphFont"/>
    <w:rsid w:val="00AD7567"/>
  </w:style>
  <w:style w:type="character" w:customStyle="1" w:styleId="citation-7995">
    <w:name w:val="citation-7995"/>
    <w:basedOn w:val="DefaultParagraphFont"/>
    <w:rsid w:val="00AD7567"/>
  </w:style>
  <w:style w:type="character" w:customStyle="1" w:styleId="citation-7994">
    <w:name w:val="citation-7994"/>
    <w:basedOn w:val="DefaultParagraphFont"/>
    <w:rsid w:val="00AD7567"/>
  </w:style>
  <w:style w:type="character" w:customStyle="1" w:styleId="citation-7993">
    <w:name w:val="citation-7993"/>
    <w:basedOn w:val="DefaultParagraphFont"/>
    <w:rsid w:val="00AD7567"/>
  </w:style>
  <w:style w:type="character" w:customStyle="1" w:styleId="citation-7992">
    <w:name w:val="citation-7992"/>
    <w:basedOn w:val="DefaultParagraphFont"/>
    <w:rsid w:val="00AD7567"/>
  </w:style>
  <w:style w:type="character" w:customStyle="1" w:styleId="citation-7991">
    <w:name w:val="citation-7991"/>
    <w:basedOn w:val="DefaultParagraphFont"/>
    <w:rsid w:val="00AD7567"/>
  </w:style>
  <w:style w:type="character" w:customStyle="1" w:styleId="citation-7990">
    <w:name w:val="citation-7990"/>
    <w:basedOn w:val="DefaultParagraphFont"/>
    <w:rsid w:val="00AD7567"/>
  </w:style>
  <w:style w:type="character" w:customStyle="1" w:styleId="citation-7989">
    <w:name w:val="citation-7989"/>
    <w:basedOn w:val="DefaultParagraphFont"/>
    <w:rsid w:val="00AD7567"/>
  </w:style>
  <w:style w:type="character" w:customStyle="1" w:styleId="citation-7988">
    <w:name w:val="citation-7988"/>
    <w:basedOn w:val="DefaultParagraphFont"/>
    <w:rsid w:val="00AD7567"/>
  </w:style>
  <w:style w:type="character" w:customStyle="1" w:styleId="citation-7987">
    <w:name w:val="citation-7987"/>
    <w:basedOn w:val="DefaultParagraphFont"/>
    <w:rsid w:val="00AD7567"/>
  </w:style>
  <w:style w:type="character" w:customStyle="1" w:styleId="citation-7986">
    <w:name w:val="citation-7986"/>
    <w:basedOn w:val="DefaultParagraphFont"/>
    <w:rsid w:val="00AD7567"/>
  </w:style>
  <w:style w:type="character" w:customStyle="1" w:styleId="citation-7985">
    <w:name w:val="citation-7985"/>
    <w:basedOn w:val="DefaultParagraphFont"/>
    <w:rsid w:val="00AD7567"/>
  </w:style>
  <w:style w:type="character" w:customStyle="1" w:styleId="citation-7984">
    <w:name w:val="citation-7984"/>
    <w:basedOn w:val="DefaultParagraphFont"/>
    <w:rsid w:val="00AD7567"/>
  </w:style>
  <w:style w:type="character" w:customStyle="1" w:styleId="citation-7983">
    <w:name w:val="citation-7983"/>
    <w:basedOn w:val="DefaultParagraphFont"/>
    <w:rsid w:val="00AD7567"/>
  </w:style>
  <w:style w:type="character" w:customStyle="1" w:styleId="citation-7982">
    <w:name w:val="citation-7982"/>
    <w:basedOn w:val="DefaultParagraphFont"/>
    <w:rsid w:val="00AD7567"/>
  </w:style>
  <w:style w:type="character" w:customStyle="1" w:styleId="citation-7981">
    <w:name w:val="citation-7981"/>
    <w:basedOn w:val="DefaultParagraphFont"/>
    <w:rsid w:val="00AD7567"/>
  </w:style>
  <w:style w:type="character" w:customStyle="1" w:styleId="citation-7980">
    <w:name w:val="citation-7980"/>
    <w:basedOn w:val="DefaultParagraphFont"/>
    <w:rsid w:val="00AD7567"/>
  </w:style>
  <w:style w:type="character" w:customStyle="1" w:styleId="citation-7979">
    <w:name w:val="citation-7979"/>
    <w:basedOn w:val="DefaultParagraphFont"/>
    <w:rsid w:val="00AD7567"/>
  </w:style>
  <w:style w:type="character" w:customStyle="1" w:styleId="citation-7978">
    <w:name w:val="citation-7978"/>
    <w:basedOn w:val="DefaultParagraphFont"/>
    <w:rsid w:val="00AD7567"/>
  </w:style>
  <w:style w:type="character" w:customStyle="1" w:styleId="citation-7977">
    <w:name w:val="citation-7977"/>
    <w:basedOn w:val="DefaultParagraphFont"/>
    <w:rsid w:val="00AD7567"/>
  </w:style>
  <w:style w:type="character" w:customStyle="1" w:styleId="citation-7976">
    <w:name w:val="citation-7976"/>
    <w:basedOn w:val="DefaultParagraphFont"/>
    <w:rsid w:val="00AD7567"/>
  </w:style>
  <w:style w:type="character" w:customStyle="1" w:styleId="citation-7975">
    <w:name w:val="citation-7975"/>
    <w:basedOn w:val="DefaultParagraphFont"/>
    <w:rsid w:val="00AD7567"/>
  </w:style>
  <w:style w:type="character" w:customStyle="1" w:styleId="citation-7974">
    <w:name w:val="citation-7974"/>
    <w:basedOn w:val="DefaultParagraphFont"/>
    <w:rsid w:val="00AD7567"/>
  </w:style>
  <w:style w:type="character" w:customStyle="1" w:styleId="citation-7973">
    <w:name w:val="citation-7973"/>
    <w:basedOn w:val="DefaultParagraphFont"/>
    <w:rsid w:val="00AD7567"/>
  </w:style>
  <w:style w:type="character" w:customStyle="1" w:styleId="citation-7972">
    <w:name w:val="citation-7972"/>
    <w:basedOn w:val="DefaultParagraphFont"/>
    <w:rsid w:val="00AD7567"/>
  </w:style>
  <w:style w:type="character" w:customStyle="1" w:styleId="citation-7971">
    <w:name w:val="citation-7971"/>
    <w:basedOn w:val="DefaultParagraphFont"/>
    <w:rsid w:val="00AD7567"/>
  </w:style>
  <w:style w:type="character" w:customStyle="1" w:styleId="citation-7970">
    <w:name w:val="citation-7970"/>
    <w:basedOn w:val="DefaultParagraphFont"/>
    <w:rsid w:val="00AD7567"/>
  </w:style>
  <w:style w:type="character" w:customStyle="1" w:styleId="citation-7969">
    <w:name w:val="citation-7969"/>
    <w:basedOn w:val="DefaultParagraphFont"/>
    <w:rsid w:val="00AD7567"/>
  </w:style>
  <w:style w:type="character" w:customStyle="1" w:styleId="citation-7968">
    <w:name w:val="citation-7968"/>
    <w:basedOn w:val="DefaultParagraphFont"/>
    <w:rsid w:val="00AD7567"/>
  </w:style>
  <w:style w:type="character" w:customStyle="1" w:styleId="citation-7967">
    <w:name w:val="citation-7967"/>
    <w:basedOn w:val="DefaultParagraphFont"/>
    <w:rsid w:val="00AD7567"/>
  </w:style>
  <w:style w:type="character" w:customStyle="1" w:styleId="citation-7966">
    <w:name w:val="citation-7966"/>
    <w:basedOn w:val="DefaultParagraphFont"/>
    <w:rsid w:val="00AD7567"/>
  </w:style>
  <w:style w:type="character" w:customStyle="1" w:styleId="citation-7965">
    <w:name w:val="citation-7965"/>
    <w:basedOn w:val="DefaultParagraphFont"/>
    <w:rsid w:val="00AD7567"/>
  </w:style>
  <w:style w:type="character" w:customStyle="1" w:styleId="citation-7964">
    <w:name w:val="citation-7964"/>
    <w:basedOn w:val="DefaultParagraphFont"/>
    <w:rsid w:val="00AD7567"/>
  </w:style>
  <w:style w:type="character" w:customStyle="1" w:styleId="citation-7963">
    <w:name w:val="citation-7963"/>
    <w:basedOn w:val="DefaultParagraphFont"/>
    <w:rsid w:val="00AD7567"/>
  </w:style>
  <w:style w:type="character" w:customStyle="1" w:styleId="citation-7962">
    <w:name w:val="citation-7962"/>
    <w:basedOn w:val="DefaultParagraphFont"/>
    <w:rsid w:val="00AD7567"/>
  </w:style>
  <w:style w:type="character" w:customStyle="1" w:styleId="citation-7961">
    <w:name w:val="citation-7961"/>
    <w:basedOn w:val="DefaultParagraphFont"/>
    <w:rsid w:val="00AD7567"/>
  </w:style>
  <w:style w:type="character" w:customStyle="1" w:styleId="citation-7960">
    <w:name w:val="citation-7960"/>
    <w:basedOn w:val="DefaultParagraphFont"/>
    <w:rsid w:val="00AD7567"/>
  </w:style>
  <w:style w:type="character" w:customStyle="1" w:styleId="citation-7959">
    <w:name w:val="citation-7959"/>
    <w:basedOn w:val="DefaultParagraphFont"/>
    <w:rsid w:val="00AD7567"/>
  </w:style>
  <w:style w:type="character" w:customStyle="1" w:styleId="citation-7958">
    <w:name w:val="citation-7958"/>
    <w:basedOn w:val="DefaultParagraphFont"/>
    <w:rsid w:val="00AD7567"/>
  </w:style>
  <w:style w:type="character" w:customStyle="1" w:styleId="citation-7957">
    <w:name w:val="citation-7957"/>
    <w:basedOn w:val="DefaultParagraphFont"/>
    <w:rsid w:val="00AD7567"/>
  </w:style>
  <w:style w:type="character" w:customStyle="1" w:styleId="citation-7956">
    <w:name w:val="citation-7956"/>
    <w:basedOn w:val="DefaultParagraphFont"/>
    <w:rsid w:val="00AD7567"/>
  </w:style>
  <w:style w:type="character" w:customStyle="1" w:styleId="citation-7955">
    <w:name w:val="citation-7955"/>
    <w:basedOn w:val="DefaultParagraphFont"/>
    <w:rsid w:val="00AD7567"/>
  </w:style>
  <w:style w:type="character" w:customStyle="1" w:styleId="citation-7954">
    <w:name w:val="citation-7954"/>
    <w:basedOn w:val="DefaultParagraphFont"/>
    <w:rsid w:val="00AD7567"/>
  </w:style>
  <w:style w:type="character" w:customStyle="1" w:styleId="citation-7953">
    <w:name w:val="citation-7953"/>
    <w:basedOn w:val="DefaultParagraphFont"/>
    <w:rsid w:val="00AD7567"/>
  </w:style>
  <w:style w:type="character" w:customStyle="1" w:styleId="citation-7952">
    <w:name w:val="citation-7952"/>
    <w:basedOn w:val="DefaultParagraphFont"/>
    <w:rsid w:val="00AD7567"/>
  </w:style>
  <w:style w:type="character" w:customStyle="1" w:styleId="citation-7951">
    <w:name w:val="citation-7951"/>
    <w:basedOn w:val="DefaultParagraphFont"/>
    <w:rsid w:val="00AD7567"/>
  </w:style>
  <w:style w:type="character" w:customStyle="1" w:styleId="citation-7950">
    <w:name w:val="citation-7950"/>
    <w:basedOn w:val="DefaultParagraphFont"/>
    <w:rsid w:val="00AD7567"/>
  </w:style>
  <w:style w:type="character" w:customStyle="1" w:styleId="citation-7949">
    <w:name w:val="citation-7949"/>
    <w:basedOn w:val="DefaultParagraphFont"/>
    <w:rsid w:val="00AD7567"/>
  </w:style>
  <w:style w:type="character" w:customStyle="1" w:styleId="citation-7948">
    <w:name w:val="citation-7948"/>
    <w:basedOn w:val="DefaultParagraphFont"/>
    <w:rsid w:val="00AD7567"/>
  </w:style>
  <w:style w:type="character" w:customStyle="1" w:styleId="citation-7947">
    <w:name w:val="citation-7947"/>
    <w:basedOn w:val="DefaultParagraphFont"/>
    <w:rsid w:val="00AD7567"/>
  </w:style>
  <w:style w:type="character" w:customStyle="1" w:styleId="citation-7946">
    <w:name w:val="citation-7946"/>
    <w:basedOn w:val="DefaultParagraphFont"/>
    <w:rsid w:val="00AD7567"/>
  </w:style>
  <w:style w:type="character" w:customStyle="1" w:styleId="citation-7945">
    <w:name w:val="citation-7945"/>
    <w:basedOn w:val="DefaultParagraphFont"/>
    <w:rsid w:val="00AD7567"/>
  </w:style>
  <w:style w:type="character" w:customStyle="1" w:styleId="citation-7944">
    <w:name w:val="citation-7944"/>
    <w:basedOn w:val="DefaultParagraphFont"/>
    <w:rsid w:val="00AD7567"/>
  </w:style>
  <w:style w:type="character" w:customStyle="1" w:styleId="citation-7943">
    <w:name w:val="citation-7943"/>
    <w:basedOn w:val="DefaultParagraphFont"/>
    <w:rsid w:val="00AD7567"/>
  </w:style>
  <w:style w:type="character" w:customStyle="1" w:styleId="citation-7942">
    <w:name w:val="citation-7942"/>
    <w:basedOn w:val="DefaultParagraphFont"/>
    <w:rsid w:val="00AD7567"/>
  </w:style>
  <w:style w:type="character" w:customStyle="1" w:styleId="citation-7941">
    <w:name w:val="citation-7941"/>
    <w:basedOn w:val="DefaultParagraphFont"/>
    <w:rsid w:val="00AD7567"/>
  </w:style>
  <w:style w:type="character" w:customStyle="1" w:styleId="citation-7940">
    <w:name w:val="citation-7940"/>
    <w:basedOn w:val="DefaultParagraphFont"/>
    <w:rsid w:val="00AD7567"/>
  </w:style>
  <w:style w:type="character" w:customStyle="1" w:styleId="citation-7939">
    <w:name w:val="citation-7939"/>
    <w:basedOn w:val="DefaultParagraphFont"/>
    <w:rsid w:val="00AD7567"/>
  </w:style>
  <w:style w:type="character" w:customStyle="1" w:styleId="citation-7938">
    <w:name w:val="citation-7938"/>
    <w:basedOn w:val="DefaultParagraphFont"/>
    <w:rsid w:val="00AD7567"/>
  </w:style>
  <w:style w:type="character" w:customStyle="1" w:styleId="citation-7937">
    <w:name w:val="citation-7937"/>
    <w:basedOn w:val="DefaultParagraphFont"/>
    <w:rsid w:val="00AD7567"/>
  </w:style>
  <w:style w:type="character" w:customStyle="1" w:styleId="citation-7936">
    <w:name w:val="citation-7936"/>
    <w:basedOn w:val="DefaultParagraphFont"/>
    <w:rsid w:val="00AD7567"/>
  </w:style>
  <w:style w:type="character" w:customStyle="1" w:styleId="citation-7935">
    <w:name w:val="citation-7935"/>
    <w:basedOn w:val="DefaultParagraphFont"/>
    <w:rsid w:val="00AD7567"/>
  </w:style>
  <w:style w:type="character" w:customStyle="1" w:styleId="citation-7934">
    <w:name w:val="citation-7934"/>
    <w:basedOn w:val="DefaultParagraphFont"/>
    <w:rsid w:val="00AD7567"/>
  </w:style>
  <w:style w:type="character" w:customStyle="1" w:styleId="citation-7933">
    <w:name w:val="citation-7933"/>
    <w:basedOn w:val="DefaultParagraphFont"/>
    <w:rsid w:val="00AD7567"/>
  </w:style>
  <w:style w:type="character" w:customStyle="1" w:styleId="citation-7932">
    <w:name w:val="citation-7932"/>
    <w:basedOn w:val="DefaultParagraphFont"/>
    <w:rsid w:val="00AD7567"/>
  </w:style>
  <w:style w:type="character" w:customStyle="1" w:styleId="citation-7931">
    <w:name w:val="citation-7931"/>
    <w:basedOn w:val="DefaultParagraphFont"/>
    <w:rsid w:val="00AD7567"/>
  </w:style>
  <w:style w:type="character" w:customStyle="1" w:styleId="citation-7930">
    <w:name w:val="citation-7930"/>
    <w:basedOn w:val="DefaultParagraphFont"/>
    <w:rsid w:val="00AD7567"/>
  </w:style>
  <w:style w:type="character" w:customStyle="1" w:styleId="citation-7929">
    <w:name w:val="citation-7929"/>
    <w:basedOn w:val="DefaultParagraphFont"/>
    <w:rsid w:val="00AD7567"/>
  </w:style>
  <w:style w:type="character" w:customStyle="1" w:styleId="citation-7928">
    <w:name w:val="citation-7928"/>
    <w:basedOn w:val="DefaultParagraphFont"/>
    <w:rsid w:val="00AD7567"/>
  </w:style>
  <w:style w:type="character" w:customStyle="1" w:styleId="citation-7927">
    <w:name w:val="citation-7927"/>
    <w:basedOn w:val="DefaultParagraphFont"/>
    <w:rsid w:val="00AD7567"/>
  </w:style>
  <w:style w:type="character" w:customStyle="1" w:styleId="citation-7926">
    <w:name w:val="citation-7926"/>
    <w:basedOn w:val="DefaultParagraphFont"/>
    <w:rsid w:val="00AD7567"/>
  </w:style>
  <w:style w:type="character" w:customStyle="1" w:styleId="citation-7925">
    <w:name w:val="citation-7925"/>
    <w:basedOn w:val="DefaultParagraphFont"/>
    <w:rsid w:val="00AD7567"/>
  </w:style>
  <w:style w:type="character" w:customStyle="1" w:styleId="citation-7924">
    <w:name w:val="citation-7924"/>
    <w:basedOn w:val="DefaultParagraphFont"/>
    <w:rsid w:val="00AD7567"/>
  </w:style>
  <w:style w:type="character" w:customStyle="1" w:styleId="citation-7923">
    <w:name w:val="citation-7923"/>
    <w:basedOn w:val="DefaultParagraphFont"/>
    <w:rsid w:val="00AD7567"/>
  </w:style>
  <w:style w:type="character" w:customStyle="1" w:styleId="citation-7922">
    <w:name w:val="citation-7922"/>
    <w:basedOn w:val="DefaultParagraphFont"/>
    <w:rsid w:val="00AD7567"/>
  </w:style>
  <w:style w:type="character" w:customStyle="1" w:styleId="citation-7921">
    <w:name w:val="citation-7921"/>
    <w:basedOn w:val="DefaultParagraphFont"/>
    <w:rsid w:val="00AD7567"/>
  </w:style>
  <w:style w:type="character" w:customStyle="1" w:styleId="citation-7920">
    <w:name w:val="citation-7920"/>
    <w:basedOn w:val="DefaultParagraphFont"/>
    <w:rsid w:val="00AD7567"/>
  </w:style>
  <w:style w:type="character" w:customStyle="1" w:styleId="citation-7919">
    <w:name w:val="citation-7919"/>
    <w:basedOn w:val="DefaultParagraphFont"/>
    <w:rsid w:val="00AD7567"/>
  </w:style>
  <w:style w:type="character" w:customStyle="1" w:styleId="citation-7918">
    <w:name w:val="citation-7918"/>
    <w:basedOn w:val="DefaultParagraphFont"/>
    <w:rsid w:val="00AD7567"/>
  </w:style>
  <w:style w:type="character" w:customStyle="1" w:styleId="citation-7917">
    <w:name w:val="citation-7917"/>
    <w:basedOn w:val="DefaultParagraphFont"/>
    <w:rsid w:val="00AD7567"/>
  </w:style>
  <w:style w:type="character" w:customStyle="1" w:styleId="citation-7916">
    <w:name w:val="citation-7916"/>
    <w:basedOn w:val="DefaultParagraphFont"/>
    <w:rsid w:val="00AD7567"/>
  </w:style>
  <w:style w:type="character" w:customStyle="1" w:styleId="citation-7915">
    <w:name w:val="citation-7915"/>
    <w:basedOn w:val="DefaultParagraphFont"/>
    <w:rsid w:val="00AD7567"/>
  </w:style>
  <w:style w:type="character" w:customStyle="1" w:styleId="citation-7914">
    <w:name w:val="citation-7914"/>
    <w:basedOn w:val="DefaultParagraphFont"/>
    <w:rsid w:val="00AD7567"/>
  </w:style>
  <w:style w:type="character" w:customStyle="1" w:styleId="citation-7913">
    <w:name w:val="citation-7913"/>
    <w:basedOn w:val="DefaultParagraphFont"/>
    <w:rsid w:val="00AD7567"/>
  </w:style>
  <w:style w:type="character" w:customStyle="1" w:styleId="citation-7912">
    <w:name w:val="citation-7912"/>
    <w:basedOn w:val="DefaultParagraphFont"/>
    <w:rsid w:val="00AD7567"/>
  </w:style>
  <w:style w:type="character" w:customStyle="1" w:styleId="citation-7911">
    <w:name w:val="citation-7911"/>
    <w:basedOn w:val="DefaultParagraphFont"/>
    <w:rsid w:val="00AD7567"/>
  </w:style>
  <w:style w:type="character" w:customStyle="1" w:styleId="citation-7910">
    <w:name w:val="citation-7910"/>
    <w:basedOn w:val="DefaultParagraphFont"/>
    <w:rsid w:val="00AD7567"/>
  </w:style>
  <w:style w:type="character" w:customStyle="1" w:styleId="citation-7909">
    <w:name w:val="citation-7909"/>
    <w:basedOn w:val="DefaultParagraphFont"/>
    <w:rsid w:val="00AD7567"/>
  </w:style>
  <w:style w:type="character" w:customStyle="1" w:styleId="citation-7908">
    <w:name w:val="citation-7908"/>
    <w:basedOn w:val="DefaultParagraphFont"/>
    <w:rsid w:val="00AD7567"/>
  </w:style>
  <w:style w:type="character" w:customStyle="1" w:styleId="citation-7907">
    <w:name w:val="citation-7907"/>
    <w:basedOn w:val="DefaultParagraphFont"/>
    <w:rsid w:val="00AD7567"/>
  </w:style>
  <w:style w:type="character" w:customStyle="1" w:styleId="citation-7906">
    <w:name w:val="citation-7906"/>
    <w:basedOn w:val="DefaultParagraphFont"/>
    <w:rsid w:val="00AD7567"/>
  </w:style>
  <w:style w:type="character" w:customStyle="1" w:styleId="citation-7905">
    <w:name w:val="citation-7905"/>
    <w:basedOn w:val="DefaultParagraphFont"/>
    <w:rsid w:val="00AD7567"/>
  </w:style>
  <w:style w:type="character" w:customStyle="1" w:styleId="citation-7904">
    <w:name w:val="citation-7904"/>
    <w:basedOn w:val="DefaultParagraphFont"/>
    <w:rsid w:val="00AD7567"/>
  </w:style>
  <w:style w:type="character" w:customStyle="1" w:styleId="citation-7903">
    <w:name w:val="citation-7903"/>
    <w:basedOn w:val="DefaultParagraphFont"/>
    <w:rsid w:val="00AD7567"/>
  </w:style>
  <w:style w:type="character" w:customStyle="1" w:styleId="citation-7902">
    <w:name w:val="citation-7902"/>
    <w:basedOn w:val="DefaultParagraphFont"/>
    <w:rsid w:val="00AD7567"/>
  </w:style>
  <w:style w:type="character" w:customStyle="1" w:styleId="citation-7901">
    <w:name w:val="citation-7901"/>
    <w:basedOn w:val="DefaultParagraphFont"/>
    <w:rsid w:val="00AD7567"/>
  </w:style>
  <w:style w:type="character" w:customStyle="1" w:styleId="citation-7900">
    <w:name w:val="citation-7900"/>
    <w:basedOn w:val="DefaultParagraphFont"/>
    <w:rsid w:val="00AD7567"/>
  </w:style>
  <w:style w:type="character" w:customStyle="1" w:styleId="citation-7899">
    <w:name w:val="citation-7899"/>
    <w:basedOn w:val="DefaultParagraphFont"/>
    <w:rsid w:val="00AD7567"/>
  </w:style>
  <w:style w:type="character" w:customStyle="1" w:styleId="citation-7898">
    <w:name w:val="citation-7898"/>
    <w:basedOn w:val="DefaultParagraphFont"/>
    <w:rsid w:val="00AD7567"/>
  </w:style>
  <w:style w:type="character" w:customStyle="1" w:styleId="citation-7897">
    <w:name w:val="citation-7897"/>
    <w:basedOn w:val="DefaultParagraphFont"/>
    <w:rsid w:val="00AD7567"/>
  </w:style>
  <w:style w:type="character" w:customStyle="1" w:styleId="citation-7896">
    <w:name w:val="citation-7896"/>
    <w:basedOn w:val="DefaultParagraphFont"/>
    <w:rsid w:val="00AD7567"/>
  </w:style>
  <w:style w:type="character" w:customStyle="1" w:styleId="citation-7895">
    <w:name w:val="citation-7895"/>
    <w:basedOn w:val="DefaultParagraphFont"/>
    <w:rsid w:val="00AD7567"/>
  </w:style>
  <w:style w:type="character" w:customStyle="1" w:styleId="citation-7894">
    <w:name w:val="citation-7894"/>
    <w:basedOn w:val="DefaultParagraphFont"/>
    <w:rsid w:val="00AD7567"/>
  </w:style>
  <w:style w:type="character" w:customStyle="1" w:styleId="citation-7893">
    <w:name w:val="citation-7893"/>
    <w:basedOn w:val="DefaultParagraphFont"/>
    <w:rsid w:val="00AD7567"/>
  </w:style>
  <w:style w:type="character" w:customStyle="1" w:styleId="citation-7892">
    <w:name w:val="citation-7892"/>
    <w:basedOn w:val="DefaultParagraphFont"/>
    <w:rsid w:val="00AD7567"/>
  </w:style>
  <w:style w:type="character" w:customStyle="1" w:styleId="citation-7891">
    <w:name w:val="citation-7891"/>
    <w:basedOn w:val="DefaultParagraphFont"/>
    <w:rsid w:val="00AD7567"/>
  </w:style>
  <w:style w:type="character" w:customStyle="1" w:styleId="citation-7890">
    <w:name w:val="citation-7890"/>
    <w:basedOn w:val="DefaultParagraphFont"/>
    <w:rsid w:val="00AD7567"/>
  </w:style>
  <w:style w:type="character" w:customStyle="1" w:styleId="citation-7889">
    <w:name w:val="citation-7889"/>
    <w:basedOn w:val="DefaultParagraphFont"/>
    <w:rsid w:val="00AD7567"/>
  </w:style>
  <w:style w:type="character" w:customStyle="1" w:styleId="citation-7888">
    <w:name w:val="citation-7888"/>
    <w:basedOn w:val="DefaultParagraphFont"/>
    <w:rsid w:val="00AD7567"/>
  </w:style>
  <w:style w:type="character" w:customStyle="1" w:styleId="citation-7887">
    <w:name w:val="citation-7887"/>
    <w:basedOn w:val="DefaultParagraphFont"/>
    <w:rsid w:val="00AD7567"/>
  </w:style>
  <w:style w:type="character" w:customStyle="1" w:styleId="citation-7886">
    <w:name w:val="citation-7886"/>
    <w:basedOn w:val="DefaultParagraphFont"/>
    <w:rsid w:val="00AD7567"/>
  </w:style>
  <w:style w:type="character" w:customStyle="1" w:styleId="citation-7885">
    <w:name w:val="citation-7885"/>
    <w:basedOn w:val="DefaultParagraphFont"/>
    <w:rsid w:val="00AD7567"/>
  </w:style>
  <w:style w:type="character" w:customStyle="1" w:styleId="citation-7884">
    <w:name w:val="citation-7884"/>
    <w:basedOn w:val="DefaultParagraphFont"/>
    <w:rsid w:val="00AD7567"/>
  </w:style>
  <w:style w:type="character" w:customStyle="1" w:styleId="citation-7883">
    <w:name w:val="citation-7883"/>
    <w:basedOn w:val="DefaultParagraphFont"/>
    <w:rsid w:val="00AD7567"/>
  </w:style>
  <w:style w:type="character" w:customStyle="1" w:styleId="citation-7882">
    <w:name w:val="citation-7882"/>
    <w:basedOn w:val="DefaultParagraphFont"/>
    <w:rsid w:val="00AD7567"/>
  </w:style>
  <w:style w:type="character" w:customStyle="1" w:styleId="citation-7881">
    <w:name w:val="citation-7881"/>
    <w:basedOn w:val="DefaultParagraphFont"/>
    <w:rsid w:val="00AD7567"/>
  </w:style>
  <w:style w:type="character" w:customStyle="1" w:styleId="citation-7880">
    <w:name w:val="citation-7880"/>
    <w:basedOn w:val="DefaultParagraphFont"/>
    <w:rsid w:val="00AD7567"/>
  </w:style>
  <w:style w:type="character" w:customStyle="1" w:styleId="citation-7879">
    <w:name w:val="citation-7879"/>
    <w:basedOn w:val="DefaultParagraphFont"/>
    <w:rsid w:val="00AD7567"/>
  </w:style>
  <w:style w:type="character" w:customStyle="1" w:styleId="citation-7878">
    <w:name w:val="citation-7878"/>
    <w:basedOn w:val="DefaultParagraphFont"/>
    <w:rsid w:val="00AD7567"/>
  </w:style>
  <w:style w:type="character" w:customStyle="1" w:styleId="citation-7877">
    <w:name w:val="citation-7877"/>
    <w:basedOn w:val="DefaultParagraphFont"/>
    <w:rsid w:val="00AD7567"/>
  </w:style>
  <w:style w:type="character" w:customStyle="1" w:styleId="citation-7876">
    <w:name w:val="citation-7876"/>
    <w:basedOn w:val="DefaultParagraphFont"/>
    <w:rsid w:val="00AD7567"/>
  </w:style>
  <w:style w:type="character" w:customStyle="1" w:styleId="citation-7875">
    <w:name w:val="citation-7875"/>
    <w:basedOn w:val="DefaultParagraphFont"/>
    <w:rsid w:val="00AD7567"/>
  </w:style>
  <w:style w:type="character" w:customStyle="1" w:styleId="citation-7874">
    <w:name w:val="citation-7874"/>
    <w:basedOn w:val="DefaultParagraphFont"/>
    <w:rsid w:val="00AD7567"/>
  </w:style>
  <w:style w:type="character" w:customStyle="1" w:styleId="citation-7873">
    <w:name w:val="citation-7873"/>
    <w:basedOn w:val="DefaultParagraphFont"/>
    <w:rsid w:val="00AD7567"/>
  </w:style>
  <w:style w:type="character" w:customStyle="1" w:styleId="citation-7872">
    <w:name w:val="citation-7872"/>
    <w:basedOn w:val="DefaultParagraphFont"/>
    <w:rsid w:val="00AD7567"/>
  </w:style>
  <w:style w:type="character" w:customStyle="1" w:styleId="citation-7871">
    <w:name w:val="citation-7871"/>
    <w:basedOn w:val="DefaultParagraphFont"/>
    <w:rsid w:val="00AD7567"/>
  </w:style>
  <w:style w:type="character" w:customStyle="1" w:styleId="citation-7870">
    <w:name w:val="citation-7870"/>
    <w:basedOn w:val="DefaultParagraphFont"/>
    <w:rsid w:val="00AD7567"/>
  </w:style>
  <w:style w:type="character" w:customStyle="1" w:styleId="citation-7869">
    <w:name w:val="citation-7869"/>
    <w:basedOn w:val="DefaultParagraphFont"/>
    <w:rsid w:val="00AD7567"/>
  </w:style>
  <w:style w:type="character" w:customStyle="1" w:styleId="citation-7868">
    <w:name w:val="citation-7868"/>
    <w:basedOn w:val="DefaultParagraphFont"/>
    <w:rsid w:val="00AD7567"/>
  </w:style>
  <w:style w:type="character" w:customStyle="1" w:styleId="citation-7867">
    <w:name w:val="citation-7867"/>
    <w:basedOn w:val="DefaultParagraphFont"/>
    <w:rsid w:val="00AD7567"/>
  </w:style>
  <w:style w:type="character" w:customStyle="1" w:styleId="citation-7866">
    <w:name w:val="citation-7866"/>
    <w:basedOn w:val="DefaultParagraphFont"/>
    <w:rsid w:val="00AD7567"/>
  </w:style>
  <w:style w:type="character" w:customStyle="1" w:styleId="citation-7865">
    <w:name w:val="citation-7865"/>
    <w:basedOn w:val="DefaultParagraphFont"/>
    <w:rsid w:val="00AD7567"/>
  </w:style>
  <w:style w:type="character" w:customStyle="1" w:styleId="citation-7864">
    <w:name w:val="citation-7864"/>
    <w:basedOn w:val="DefaultParagraphFont"/>
    <w:rsid w:val="00AD7567"/>
  </w:style>
  <w:style w:type="character" w:customStyle="1" w:styleId="citation-7863">
    <w:name w:val="citation-7863"/>
    <w:basedOn w:val="DefaultParagraphFont"/>
    <w:rsid w:val="00AD7567"/>
  </w:style>
  <w:style w:type="character" w:customStyle="1" w:styleId="citation-7862">
    <w:name w:val="citation-7862"/>
    <w:basedOn w:val="DefaultParagraphFont"/>
    <w:rsid w:val="00AD7567"/>
  </w:style>
  <w:style w:type="character" w:customStyle="1" w:styleId="citation-7861">
    <w:name w:val="citation-7861"/>
    <w:basedOn w:val="DefaultParagraphFont"/>
    <w:rsid w:val="00AD7567"/>
  </w:style>
  <w:style w:type="character" w:customStyle="1" w:styleId="citation-7860">
    <w:name w:val="citation-7860"/>
    <w:basedOn w:val="DefaultParagraphFont"/>
    <w:rsid w:val="00AD7567"/>
  </w:style>
  <w:style w:type="character" w:customStyle="1" w:styleId="citation-7859">
    <w:name w:val="citation-7859"/>
    <w:basedOn w:val="DefaultParagraphFont"/>
    <w:rsid w:val="00AD7567"/>
  </w:style>
  <w:style w:type="character" w:customStyle="1" w:styleId="citation-7858">
    <w:name w:val="citation-7858"/>
    <w:basedOn w:val="DefaultParagraphFont"/>
    <w:rsid w:val="00AD7567"/>
  </w:style>
  <w:style w:type="character" w:customStyle="1" w:styleId="citation-7857">
    <w:name w:val="citation-7857"/>
    <w:basedOn w:val="DefaultParagraphFont"/>
    <w:rsid w:val="00AD7567"/>
  </w:style>
  <w:style w:type="character" w:customStyle="1" w:styleId="citation-7856">
    <w:name w:val="citation-7856"/>
    <w:basedOn w:val="DefaultParagraphFont"/>
    <w:rsid w:val="00AD7567"/>
  </w:style>
  <w:style w:type="character" w:customStyle="1" w:styleId="citation-7855">
    <w:name w:val="citation-7855"/>
    <w:basedOn w:val="DefaultParagraphFont"/>
    <w:rsid w:val="00AD7567"/>
  </w:style>
  <w:style w:type="character" w:customStyle="1" w:styleId="citation-7854">
    <w:name w:val="citation-7854"/>
    <w:basedOn w:val="DefaultParagraphFont"/>
    <w:rsid w:val="00AD7567"/>
  </w:style>
  <w:style w:type="character" w:customStyle="1" w:styleId="citation-7853">
    <w:name w:val="citation-7853"/>
    <w:basedOn w:val="DefaultParagraphFont"/>
    <w:rsid w:val="00AD7567"/>
  </w:style>
  <w:style w:type="character" w:customStyle="1" w:styleId="citation-7852">
    <w:name w:val="citation-7852"/>
    <w:basedOn w:val="DefaultParagraphFont"/>
    <w:rsid w:val="00AD7567"/>
  </w:style>
  <w:style w:type="character" w:customStyle="1" w:styleId="citation-7851">
    <w:name w:val="citation-7851"/>
    <w:basedOn w:val="DefaultParagraphFont"/>
    <w:rsid w:val="00AD7567"/>
  </w:style>
  <w:style w:type="character" w:customStyle="1" w:styleId="citation-7850">
    <w:name w:val="citation-7850"/>
    <w:basedOn w:val="DefaultParagraphFont"/>
    <w:rsid w:val="00AD7567"/>
  </w:style>
  <w:style w:type="character" w:customStyle="1" w:styleId="citation-7849">
    <w:name w:val="citation-7849"/>
    <w:basedOn w:val="DefaultParagraphFont"/>
    <w:rsid w:val="00AD7567"/>
  </w:style>
  <w:style w:type="character" w:customStyle="1" w:styleId="citation-7848">
    <w:name w:val="citation-7848"/>
    <w:basedOn w:val="DefaultParagraphFont"/>
    <w:rsid w:val="00AD7567"/>
  </w:style>
  <w:style w:type="character" w:customStyle="1" w:styleId="citation-7847">
    <w:name w:val="citation-7847"/>
    <w:basedOn w:val="DefaultParagraphFont"/>
    <w:rsid w:val="00AD7567"/>
  </w:style>
  <w:style w:type="character" w:customStyle="1" w:styleId="citation-7846">
    <w:name w:val="citation-7846"/>
    <w:basedOn w:val="DefaultParagraphFont"/>
    <w:rsid w:val="00AD7567"/>
  </w:style>
  <w:style w:type="character" w:customStyle="1" w:styleId="citation-7845">
    <w:name w:val="citation-7845"/>
    <w:basedOn w:val="DefaultParagraphFont"/>
    <w:rsid w:val="00AD7567"/>
  </w:style>
  <w:style w:type="character" w:customStyle="1" w:styleId="citation-7844">
    <w:name w:val="citation-7844"/>
    <w:basedOn w:val="DefaultParagraphFont"/>
    <w:rsid w:val="00AD7567"/>
  </w:style>
  <w:style w:type="character" w:customStyle="1" w:styleId="citation-7843">
    <w:name w:val="citation-7843"/>
    <w:basedOn w:val="DefaultParagraphFont"/>
    <w:rsid w:val="00AD7567"/>
  </w:style>
  <w:style w:type="character" w:customStyle="1" w:styleId="citation-7842">
    <w:name w:val="citation-7842"/>
    <w:basedOn w:val="DefaultParagraphFont"/>
    <w:rsid w:val="00AD7567"/>
  </w:style>
  <w:style w:type="character" w:customStyle="1" w:styleId="citation-7841">
    <w:name w:val="citation-7841"/>
    <w:basedOn w:val="DefaultParagraphFont"/>
    <w:rsid w:val="00AD7567"/>
  </w:style>
  <w:style w:type="character" w:customStyle="1" w:styleId="citation-7840">
    <w:name w:val="citation-7840"/>
    <w:basedOn w:val="DefaultParagraphFont"/>
    <w:rsid w:val="00AD7567"/>
  </w:style>
  <w:style w:type="character" w:customStyle="1" w:styleId="citation-7839">
    <w:name w:val="citation-7839"/>
    <w:basedOn w:val="DefaultParagraphFont"/>
    <w:rsid w:val="00AD7567"/>
  </w:style>
  <w:style w:type="character" w:customStyle="1" w:styleId="citation-7838">
    <w:name w:val="citation-7838"/>
    <w:basedOn w:val="DefaultParagraphFont"/>
    <w:rsid w:val="00AD7567"/>
  </w:style>
  <w:style w:type="character" w:customStyle="1" w:styleId="citation-7837">
    <w:name w:val="citation-7837"/>
    <w:basedOn w:val="DefaultParagraphFont"/>
    <w:rsid w:val="00AD7567"/>
  </w:style>
  <w:style w:type="character" w:customStyle="1" w:styleId="citation-7836">
    <w:name w:val="citation-7836"/>
    <w:basedOn w:val="DefaultParagraphFont"/>
    <w:rsid w:val="00AD7567"/>
  </w:style>
  <w:style w:type="character" w:customStyle="1" w:styleId="citation-7835">
    <w:name w:val="citation-7835"/>
    <w:basedOn w:val="DefaultParagraphFont"/>
    <w:rsid w:val="00AD7567"/>
  </w:style>
  <w:style w:type="character" w:customStyle="1" w:styleId="citation-7834">
    <w:name w:val="citation-7834"/>
    <w:basedOn w:val="DefaultParagraphFont"/>
    <w:rsid w:val="00AD7567"/>
  </w:style>
  <w:style w:type="character" w:customStyle="1" w:styleId="citation-7833">
    <w:name w:val="citation-7833"/>
    <w:basedOn w:val="DefaultParagraphFont"/>
    <w:rsid w:val="00AD7567"/>
  </w:style>
  <w:style w:type="character" w:customStyle="1" w:styleId="citation-7832">
    <w:name w:val="citation-7832"/>
    <w:basedOn w:val="DefaultParagraphFont"/>
    <w:rsid w:val="00AD7567"/>
  </w:style>
  <w:style w:type="character" w:customStyle="1" w:styleId="citation-7831">
    <w:name w:val="citation-7831"/>
    <w:basedOn w:val="DefaultParagraphFont"/>
    <w:rsid w:val="00AD7567"/>
  </w:style>
  <w:style w:type="character" w:customStyle="1" w:styleId="citation-7830">
    <w:name w:val="citation-7830"/>
    <w:basedOn w:val="DefaultParagraphFont"/>
    <w:rsid w:val="00AD7567"/>
  </w:style>
  <w:style w:type="character" w:customStyle="1" w:styleId="citation-7829">
    <w:name w:val="citation-7829"/>
    <w:basedOn w:val="DefaultParagraphFont"/>
    <w:rsid w:val="00AD7567"/>
  </w:style>
  <w:style w:type="character" w:customStyle="1" w:styleId="citation-7828">
    <w:name w:val="citation-7828"/>
    <w:basedOn w:val="DefaultParagraphFont"/>
    <w:rsid w:val="00AD7567"/>
  </w:style>
  <w:style w:type="character" w:customStyle="1" w:styleId="citation-7827">
    <w:name w:val="citation-7827"/>
    <w:basedOn w:val="DefaultParagraphFont"/>
    <w:rsid w:val="00AD7567"/>
  </w:style>
  <w:style w:type="character" w:customStyle="1" w:styleId="citation-7826">
    <w:name w:val="citation-7826"/>
    <w:basedOn w:val="DefaultParagraphFont"/>
    <w:rsid w:val="00AD7567"/>
  </w:style>
  <w:style w:type="character" w:customStyle="1" w:styleId="citation-7825">
    <w:name w:val="citation-7825"/>
    <w:basedOn w:val="DefaultParagraphFont"/>
    <w:rsid w:val="00AD7567"/>
  </w:style>
  <w:style w:type="character" w:customStyle="1" w:styleId="citation-7824">
    <w:name w:val="citation-7824"/>
    <w:basedOn w:val="DefaultParagraphFont"/>
    <w:rsid w:val="00AD7567"/>
  </w:style>
  <w:style w:type="character" w:customStyle="1" w:styleId="citation-7823">
    <w:name w:val="citation-7823"/>
    <w:basedOn w:val="DefaultParagraphFont"/>
    <w:rsid w:val="00AD7567"/>
  </w:style>
  <w:style w:type="character" w:customStyle="1" w:styleId="citation-7822">
    <w:name w:val="citation-7822"/>
    <w:basedOn w:val="DefaultParagraphFont"/>
    <w:rsid w:val="00AD7567"/>
  </w:style>
  <w:style w:type="character" w:customStyle="1" w:styleId="citation-7821">
    <w:name w:val="citation-7821"/>
    <w:basedOn w:val="DefaultParagraphFont"/>
    <w:rsid w:val="00AD7567"/>
  </w:style>
  <w:style w:type="character" w:customStyle="1" w:styleId="citation-7820">
    <w:name w:val="citation-7820"/>
    <w:basedOn w:val="DefaultParagraphFont"/>
    <w:rsid w:val="00AD7567"/>
  </w:style>
  <w:style w:type="character" w:customStyle="1" w:styleId="citation-7819">
    <w:name w:val="citation-7819"/>
    <w:basedOn w:val="DefaultParagraphFont"/>
    <w:rsid w:val="00AD7567"/>
  </w:style>
  <w:style w:type="character" w:customStyle="1" w:styleId="citation-7818">
    <w:name w:val="citation-7818"/>
    <w:basedOn w:val="DefaultParagraphFont"/>
    <w:rsid w:val="00AD7567"/>
  </w:style>
  <w:style w:type="character" w:customStyle="1" w:styleId="citation-7817">
    <w:name w:val="citation-7817"/>
    <w:basedOn w:val="DefaultParagraphFont"/>
    <w:rsid w:val="00AD7567"/>
  </w:style>
  <w:style w:type="character" w:customStyle="1" w:styleId="citation-7816">
    <w:name w:val="citation-7816"/>
    <w:basedOn w:val="DefaultParagraphFont"/>
    <w:rsid w:val="00AD7567"/>
  </w:style>
  <w:style w:type="character" w:customStyle="1" w:styleId="citation-7815">
    <w:name w:val="citation-7815"/>
    <w:basedOn w:val="DefaultParagraphFont"/>
    <w:rsid w:val="00AD7567"/>
  </w:style>
  <w:style w:type="character" w:customStyle="1" w:styleId="citation-7814">
    <w:name w:val="citation-7814"/>
    <w:basedOn w:val="DefaultParagraphFont"/>
    <w:rsid w:val="00AD7567"/>
  </w:style>
  <w:style w:type="character" w:customStyle="1" w:styleId="citation-7813">
    <w:name w:val="citation-7813"/>
    <w:basedOn w:val="DefaultParagraphFont"/>
    <w:rsid w:val="00AD7567"/>
  </w:style>
  <w:style w:type="character" w:customStyle="1" w:styleId="citation-7812">
    <w:name w:val="citation-7812"/>
    <w:basedOn w:val="DefaultParagraphFont"/>
    <w:rsid w:val="00AD7567"/>
  </w:style>
  <w:style w:type="character" w:customStyle="1" w:styleId="citation-7811">
    <w:name w:val="citation-7811"/>
    <w:basedOn w:val="DefaultParagraphFont"/>
    <w:rsid w:val="00AD7567"/>
  </w:style>
  <w:style w:type="character" w:customStyle="1" w:styleId="citation-7810">
    <w:name w:val="citation-7810"/>
    <w:basedOn w:val="DefaultParagraphFont"/>
    <w:rsid w:val="00AD7567"/>
  </w:style>
  <w:style w:type="character" w:customStyle="1" w:styleId="citation-7809">
    <w:name w:val="citation-7809"/>
    <w:basedOn w:val="DefaultParagraphFont"/>
    <w:rsid w:val="00AD7567"/>
  </w:style>
  <w:style w:type="character" w:customStyle="1" w:styleId="citation-7808">
    <w:name w:val="citation-7808"/>
    <w:basedOn w:val="DefaultParagraphFont"/>
    <w:rsid w:val="00AD7567"/>
  </w:style>
  <w:style w:type="character" w:customStyle="1" w:styleId="citation-7807">
    <w:name w:val="citation-7807"/>
    <w:basedOn w:val="DefaultParagraphFont"/>
    <w:rsid w:val="00AD7567"/>
  </w:style>
  <w:style w:type="character" w:customStyle="1" w:styleId="citation-7806">
    <w:name w:val="citation-7806"/>
    <w:basedOn w:val="DefaultParagraphFont"/>
    <w:rsid w:val="00AD7567"/>
  </w:style>
  <w:style w:type="character" w:customStyle="1" w:styleId="citation-7805">
    <w:name w:val="citation-7805"/>
    <w:basedOn w:val="DefaultParagraphFont"/>
    <w:rsid w:val="00AD7567"/>
  </w:style>
  <w:style w:type="character" w:customStyle="1" w:styleId="citation-7804">
    <w:name w:val="citation-7804"/>
    <w:basedOn w:val="DefaultParagraphFont"/>
    <w:rsid w:val="00AD7567"/>
  </w:style>
  <w:style w:type="character" w:customStyle="1" w:styleId="citation-7803">
    <w:name w:val="citation-7803"/>
    <w:basedOn w:val="DefaultParagraphFont"/>
    <w:rsid w:val="00AD7567"/>
  </w:style>
  <w:style w:type="character" w:customStyle="1" w:styleId="citation-7802">
    <w:name w:val="citation-7802"/>
    <w:basedOn w:val="DefaultParagraphFont"/>
    <w:rsid w:val="00AD7567"/>
  </w:style>
  <w:style w:type="character" w:customStyle="1" w:styleId="citation-7801">
    <w:name w:val="citation-7801"/>
    <w:basedOn w:val="DefaultParagraphFont"/>
    <w:rsid w:val="00AD7567"/>
  </w:style>
  <w:style w:type="character" w:customStyle="1" w:styleId="citation-7800">
    <w:name w:val="citation-7800"/>
    <w:basedOn w:val="DefaultParagraphFont"/>
    <w:rsid w:val="00AD7567"/>
  </w:style>
  <w:style w:type="character" w:customStyle="1" w:styleId="citation-7799">
    <w:name w:val="citation-7799"/>
    <w:basedOn w:val="DefaultParagraphFont"/>
    <w:rsid w:val="00AD7567"/>
  </w:style>
  <w:style w:type="character" w:customStyle="1" w:styleId="citation-7798">
    <w:name w:val="citation-7798"/>
    <w:basedOn w:val="DefaultParagraphFont"/>
    <w:rsid w:val="00AD7567"/>
  </w:style>
  <w:style w:type="character" w:customStyle="1" w:styleId="citation-7797">
    <w:name w:val="citation-7797"/>
    <w:basedOn w:val="DefaultParagraphFont"/>
    <w:rsid w:val="00AD7567"/>
  </w:style>
  <w:style w:type="character" w:customStyle="1" w:styleId="citation-7796">
    <w:name w:val="citation-7796"/>
    <w:basedOn w:val="DefaultParagraphFont"/>
    <w:rsid w:val="00AD7567"/>
  </w:style>
  <w:style w:type="character" w:customStyle="1" w:styleId="citation-7795">
    <w:name w:val="citation-7795"/>
    <w:basedOn w:val="DefaultParagraphFont"/>
    <w:rsid w:val="00AD7567"/>
  </w:style>
  <w:style w:type="character" w:customStyle="1" w:styleId="citation-7794">
    <w:name w:val="citation-7794"/>
    <w:basedOn w:val="DefaultParagraphFont"/>
    <w:rsid w:val="00AD7567"/>
  </w:style>
  <w:style w:type="character" w:customStyle="1" w:styleId="citation-7793">
    <w:name w:val="citation-7793"/>
    <w:basedOn w:val="DefaultParagraphFont"/>
    <w:rsid w:val="00AD7567"/>
  </w:style>
  <w:style w:type="character" w:customStyle="1" w:styleId="citation-7792">
    <w:name w:val="citation-7792"/>
    <w:basedOn w:val="DefaultParagraphFont"/>
    <w:rsid w:val="00AD7567"/>
  </w:style>
  <w:style w:type="character" w:customStyle="1" w:styleId="citation-7791">
    <w:name w:val="citation-7791"/>
    <w:basedOn w:val="DefaultParagraphFont"/>
    <w:rsid w:val="00AD7567"/>
  </w:style>
  <w:style w:type="character" w:customStyle="1" w:styleId="citation-7790">
    <w:name w:val="citation-7790"/>
    <w:basedOn w:val="DefaultParagraphFont"/>
    <w:rsid w:val="00AD7567"/>
  </w:style>
  <w:style w:type="character" w:customStyle="1" w:styleId="citation-7789">
    <w:name w:val="citation-7789"/>
    <w:basedOn w:val="DefaultParagraphFont"/>
    <w:rsid w:val="00AD7567"/>
  </w:style>
  <w:style w:type="character" w:customStyle="1" w:styleId="citation-7788">
    <w:name w:val="citation-7788"/>
    <w:basedOn w:val="DefaultParagraphFont"/>
    <w:rsid w:val="00AD7567"/>
  </w:style>
  <w:style w:type="character" w:customStyle="1" w:styleId="citation-7787">
    <w:name w:val="citation-7787"/>
    <w:basedOn w:val="DefaultParagraphFont"/>
    <w:rsid w:val="00AD7567"/>
  </w:style>
  <w:style w:type="character" w:customStyle="1" w:styleId="citation-7786">
    <w:name w:val="citation-7786"/>
    <w:basedOn w:val="DefaultParagraphFont"/>
    <w:rsid w:val="00AD7567"/>
  </w:style>
  <w:style w:type="character" w:customStyle="1" w:styleId="citation-7785">
    <w:name w:val="citation-7785"/>
    <w:basedOn w:val="DefaultParagraphFont"/>
    <w:rsid w:val="00AD7567"/>
  </w:style>
  <w:style w:type="character" w:customStyle="1" w:styleId="citation-7784">
    <w:name w:val="citation-7784"/>
    <w:basedOn w:val="DefaultParagraphFont"/>
    <w:rsid w:val="00AD7567"/>
  </w:style>
  <w:style w:type="character" w:customStyle="1" w:styleId="citation-7783">
    <w:name w:val="citation-7783"/>
    <w:basedOn w:val="DefaultParagraphFont"/>
    <w:rsid w:val="00AD7567"/>
  </w:style>
  <w:style w:type="character" w:customStyle="1" w:styleId="citation-7782">
    <w:name w:val="citation-7782"/>
    <w:basedOn w:val="DefaultParagraphFont"/>
    <w:rsid w:val="00AD7567"/>
  </w:style>
  <w:style w:type="character" w:customStyle="1" w:styleId="citation-7781">
    <w:name w:val="citation-7781"/>
    <w:basedOn w:val="DefaultParagraphFont"/>
    <w:rsid w:val="00AD7567"/>
  </w:style>
  <w:style w:type="character" w:customStyle="1" w:styleId="citation-7780">
    <w:name w:val="citation-7780"/>
    <w:basedOn w:val="DefaultParagraphFont"/>
    <w:rsid w:val="00AD7567"/>
  </w:style>
  <w:style w:type="character" w:customStyle="1" w:styleId="citation-7779">
    <w:name w:val="citation-7779"/>
    <w:basedOn w:val="DefaultParagraphFont"/>
    <w:rsid w:val="00AD7567"/>
  </w:style>
  <w:style w:type="character" w:customStyle="1" w:styleId="citation-7778">
    <w:name w:val="citation-7778"/>
    <w:basedOn w:val="DefaultParagraphFont"/>
    <w:rsid w:val="00AD7567"/>
  </w:style>
  <w:style w:type="character" w:customStyle="1" w:styleId="citation-7777">
    <w:name w:val="citation-7777"/>
    <w:basedOn w:val="DefaultParagraphFont"/>
    <w:rsid w:val="00AD7567"/>
  </w:style>
  <w:style w:type="character" w:customStyle="1" w:styleId="citation-7776">
    <w:name w:val="citation-7776"/>
    <w:basedOn w:val="DefaultParagraphFont"/>
    <w:rsid w:val="00AD7567"/>
  </w:style>
  <w:style w:type="character" w:customStyle="1" w:styleId="citation-7775">
    <w:name w:val="citation-7775"/>
    <w:basedOn w:val="DefaultParagraphFont"/>
    <w:rsid w:val="00AD7567"/>
  </w:style>
  <w:style w:type="character" w:customStyle="1" w:styleId="citation-7774">
    <w:name w:val="citation-7774"/>
    <w:basedOn w:val="DefaultParagraphFont"/>
    <w:rsid w:val="00AD7567"/>
  </w:style>
  <w:style w:type="character" w:customStyle="1" w:styleId="citation-7773">
    <w:name w:val="citation-7773"/>
    <w:basedOn w:val="DefaultParagraphFont"/>
    <w:rsid w:val="00AD7567"/>
  </w:style>
  <w:style w:type="character" w:customStyle="1" w:styleId="citation-7772">
    <w:name w:val="citation-7772"/>
    <w:basedOn w:val="DefaultParagraphFont"/>
    <w:rsid w:val="00AD7567"/>
  </w:style>
  <w:style w:type="character" w:customStyle="1" w:styleId="citation-7771">
    <w:name w:val="citation-7771"/>
    <w:basedOn w:val="DefaultParagraphFont"/>
    <w:rsid w:val="00AD7567"/>
  </w:style>
  <w:style w:type="character" w:customStyle="1" w:styleId="citation-7770">
    <w:name w:val="citation-7770"/>
    <w:basedOn w:val="DefaultParagraphFont"/>
    <w:rsid w:val="00AD7567"/>
  </w:style>
  <w:style w:type="character" w:customStyle="1" w:styleId="citation-7769">
    <w:name w:val="citation-7769"/>
    <w:basedOn w:val="DefaultParagraphFont"/>
    <w:rsid w:val="00AD7567"/>
  </w:style>
  <w:style w:type="character" w:customStyle="1" w:styleId="citation-7768">
    <w:name w:val="citation-7768"/>
    <w:basedOn w:val="DefaultParagraphFont"/>
    <w:rsid w:val="00AD7567"/>
  </w:style>
  <w:style w:type="character" w:customStyle="1" w:styleId="citation-7767">
    <w:name w:val="citation-7767"/>
    <w:basedOn w:val="DefaultParagraphFont"/>
    <w:rsid w:val="00AD7567"/>
  </w:style>
  <w:style w:type="character" w:customStyle="1" w:styleId="citation-7766">
    <w:name w:val="citation-7766"/>
    <w:basedOn w:val="DefaultParagraphFont"/>
    <w:rsid w:val="00AD7567"/>
  </w:style>
  <w:style w:type="character" w:customStyle="1" w:styleId="citation-7765">
    <w:name w:val="citation-7765"/>
    <w:basedOn w:val="DefaultParagraphFont"/>
    <w:rsid w:val="00AD7567"/>
  </w:style>
  <w:style w:type="character" w:customStyle="1" w:styleId="citation-7764">
    <w:name w:val="citation-7764"/>
    <w:basedOn w:val="DefaultParagraphFont"/>
    <w:rsid w:val="00AD7567"/>
  </w:style>
  <w:style w:type="character" w:customStyle="1" w:styleId="citation-7763">
    <w:name w:val="citation-7763"/>
    <w:basedOn w:val="DefaultParagraphFont"/>
    <w:rsid w:val="00AD7567"/>
  </w:style>
  <w:style w:type="character" w:customStyle="1" w:styleId="citation-7762">
    <w:name w:val="citation-7762"/>
    <w:basedOn w:val="DefaultParagraphFont"/>
    <w:rsid w:val="00AD7567"/>
  </w:style>
  <w:style w:type="character" w:customStyle="1" w:styleId="citation-7761">
    <w:name w:val="citation-7761"/>
    <w:basedOn w:val="DefaultParagraphFont"/>
    <w:rsid w:val="00AD7567"/>
  </w:style>
  <w:style w:type="character" w:customStyle="1" w:styleId="citation-7760">
    <w:name w:val="citation-7760"/>
    <w:basedOn w:val="DefaultParagraphFont"/>
    <w:rsid w:val="00AD7567"/>
  </w:style>
  <w:style w:type="character" w:customStyle="1" w:styleId="citation-7759">
    <w:name w:val="citation-7759"/>
    <w:basedOn w:val="DefaultParagraphFont"/>
    <w:rsid w:val="00AD7567"/>
  </w:style>
  <w:style w:type="character" w:customStyle="1" w:styleId="citation-7758">
    <w:name w:val="citation-7758"/>
    <w:basedOn w:val="DefaultParagraphFont"/>
    <w:rsid w:val="00AD7567"/>
  </w:style>
  <w:style w:type="character" w:customStyle="1" w:styleId="citation-7757">
    <w:name w:val="citation-7757"/>
    <w:basedOn w:val="DefaultParagraphFont"/>
    <w:rsid w:val="00AD7567"/>
  </w:style>
  <w:style w:type="character" w:customStyle="1" w:styleId="citation-7756">
    <w:name w:val="citation-7756"/>
    <w:basedOn w:val="DefaultParagraphFont"/>
    <w:rsid w:val="00AD7567"/>
  </w:style>
  <w:style w:type="character" w:customStyle="1" w:styleId="citation-7755">
    <w:name w:val="citation-7755"/>
    <w:basedOn w:val="DefaultParagraphFont"/>
    <w:rsid w:val="00AD7567"/>
  </w:style>
  <w:style w:type="character" w:customStyle="1" w:styleId="citation-7754">
    <w:name w:val="citation-7754"/>
    <w:basedOn w:val="DefaultParagraphFont"/>
    <w:rsid w:val="00AD7567"/>
  </w:style>
  <w:style w:type="character" w:customStyle="1" w:styleId="citation-7753">
    <w:name w:val="citation-7753"/>
    <w:basedOn w:val="DefaultParagraphFont"/>
    <w:rsid w:val="00AD7567"/>
  </w:style>
  <w:style w:type="character" w:customStyle="1" w:styleId="citation-7752">
    <w:name w:val="citation-7752"/>
    <w:basedOn w:val="DefaultParagraphFont"/>
    <w:rsid w:val="00AD7567"/>
  </w:style>
  <w:style w:type="character" w:customStyle="1" w:styleId="citation-7751">
    <w:name w:val="citation-7751"/>
    <w:basedOn w:val="DefaultParagraphFont"/>
    <w:rsid w:val="00AD7567"/>
  </w:style>
  <w:style w:type="character" w:customStyle="1" w:styleId="citation-7750">
    <w:name w:val="citation-7750"/>
    <w:basedOn w:val="DefaultParagraphFont"/>
    <w:rsid w:val="00AD7567"/>
  </w:style>
  <w:style w:type="character" w:customStyle="1" w:styleId="citation-7749">
    <w:name w:val="citation-7749"/>
    <w:basedOn w:val="DefaultParagraphFont"/>
    <w:rsid w:val="00AD7567"/>
  </w:style>
  <w:style w:type="character" w:customStyle="1" w:styleId="citation-7748">
    <w:name w:val="citation-7748"/>
    <w:basedOn w:val="DefaultParagraphFont"/>
    <w:rsid w:val="00AD7567"/>
  </w:style>
  <w:style w:type="character" w:customStyle="1" w:styleId="citation-7747">
    <w:name w:val="citation-7747"/>
    <w:basedOn w:val="DefaultParagraphFont"/>
    <w:rsid w:val="00AD7567"/>
  </w:style>
  <w:style w:type="character" w:customStyle="1" w:styleId="citation-7746">
    <w:name w:val="citation-7746"/>
    <w:basedOn w:val="DefaultParagraphFont"/>
    <w:rsid w:val="00AD7567"/>
  </w:style>
  <w:style w:type="character" w:customStyle="1" w:styleId="citation-7745">
    <w:name w:val="citation-7745"/>
    <w:basedOn w:val="DefaultParagraphFont"/>
    <w:rsid w:val="00AD7567"/>
  </w:style>
  <w:style w:type="character" w:customStyle="1" w:styleId="citation-7744">
    <w:name w:val="citation-7744"/>
    <w:basedOn w:val="DefaultParagraphFont"/>
    <w:rsid w:val="00AD7567"/>
  </w:style>
  <w:style w:type="character" w:customStyle="1" w:styleId="citation-7743">
    <w:name w:val="citation-7743"/>
    <w:basedOn w:val="DefaultParagraphFont"/>
    <w:rsid w:val="00AD7567"/>
  </w:style>
  <w:style w:type="character" w:customStyle="1" w:styleId="citation-7742">
    <w:name w:val="citation-7742"/>
    <w:basedOn w:val="DefaultParagraphFont"/>
    <w:rsid w:val="00AD7567"/>
  </w:style>
  <w:style w:type="character" w:customStyle="1" w:styleId="citation-7741">
    <w:name w:val="citation-7741"/>
    <w:basedOn w:val="DefaultParagraphFont"/>
    <w:rsid w:val="00AD7567"/>
  </w:style>
  <w:style w:type="character" w:customStyle="1" w:styleId="citation-7740">
    <w:name w:val="citation-7740"/>
    <w:basedOn w:val="DefaultParagraphFont"/>
    <w:rsid w:val="00AD7567"/>
  </w:style>
  <w:style w:type="character" w:customStyle="1" w:styleId="citation-7739">
    <w:name w:val="citation-7739"/>
    <w:basedOn w:val="DefaultParagraphFont"/>
    <w:rsid w:val="00AD7567"/>
  </w:style>
  <w:style w:type="character" w:customStyle="1" w:styleId="citation-7738">
    <w:name w:val="citation-7738"/>
    <w:basedOn w:val="DefaultParagraphFont"/>
    <w:rsid w:val="00AD7567"/>
  </w:style>
  <w:style w:type="character" w:customStyle="1" w:styleId="citation-7737">
    <w:name w:val="citation-7737"/>
    <w:basedOn w:val="DefaultParagraphFont"/>
    <w:rsid w:val="00AD7567"/>
  </w:style>
  <w:style w:type="character" w:customStyle="1" w:styleId="citation-7736">
    <w:name w:val="citation-7736"/>
    <w:basedOn w:val="DefaultParagraphFont"/>
    <w:rsid w:val="00AD7567"/>
  </w:style>
  <w:style w:type="character" w:customStyle="1" w:styleId="citation-7735">
    <w:name w:val="citation-7735"/>
    <w:basedOn w:val="DefaultParagraphFont"/>
    <w:rsid w:val="00AD7567"/>
  </w:style>
  <w:style w:type="character" w:customStyle="1" w:styleId="citation-7734">
    <w:name w:val="citation-7734"/>
    <w:basedOn w:val="DefaultParagraphFont"/>
    <w:rsid w:val="00AD7567"/>
  </w:style>
  <w:style w:type="character" w:customStyle="1" w:styleId="citation-7733">
    <w:name w:val="citation-7733"/>
    <w:basedOn w:val="DefaultParagraphFont"/>
    <w:rsid w:val="00AD7567"/>
  </w:style>
  <w:style w:type="character" w:customStyle="1" w:styleId="citation-7732">
    <w:name w:val="citation-7732"/>
    <w:basedOn w:val="DefaultParagraphFont"/>
    <w:rsid w:val="00AD7567"/>
  </w:style>
  <w:style w:type="character" w:customStyle="1" w:styleId="citation-7731">
    <w:name w:val="citation-7731"/>
    <w:basedOn w:val="DefaultParagraphFont"/>
    <w:rsid w:val="00AD7567"/>
  </w:style>
  <w:style w:type="character" w:customStyle="1" w:styleId="citation-7730">
    <w:name w:val="citation-7730"/>
    <w:basedOn w:val="DefaultParagraphFont"/>
    <w:rsid w:val="00AD7567"/>
  </w:style>
  <w:style w:type="character" w:customStyle="1" w:styleId="citation-7729">
    <w:name w:val="citation-7729"/>
    <w:basedOn w:val="DefaultParagraphFont"/>
    <w:rsid w:val="00AD7567"/>
  </w:style>
  <w:style w:type="character" w:customStyle="1" w:styleId="citation-7728">
    <w:name w:val="citation-7728"/>
    <w:basedOn w:val="DefaultParagraphFont"/>
    <w:rsid w:val="00AD7567"/>
  </w:style>
  <w:style w:type="character" w:customStyle="1" w:styleId="citation-7727">
    <w:name w:val="citation-7727"/>
    <w:basedOn w:val="DefaultParagraphFont"/>
    <w:rsid w:val="00AD7567"/>
  </w:style>
  <w:style w:type="character" w:customStyle="1" w:styleId="citation-7726">
    <w:name w:val="citation-7726"/>
    <w:basedOn w:val="DefaultParagraphFont"/>
    <w:rsid w:val="00AD7567"/>
  </w:style>
  <w:style w:type="character" w:customStyle="1" w:styleId="citation-7725">
    <w:name w:val="citation-7725"/>
    <w:basedOn w:val="DefaultParagraphFont"/>
    <w:rsid w:val="00AD7567"/>
  </w:style>
  <w:style w:type="character" w:customStyle="1" w:styleId="citation-7724">
    <w:name w:val="citation-7724"/>
    <w:basedOn w:val="DefaultParagraphFont"/>
    <w:rsid w:val="00AD7567"/>
  </w:style>
  <w:style w:type="character" w:customStyle="1" w:styleId="citation-7723">
    <w:name w:val="citation-7723"/>
    <w:basedOn w:val="DefaultParagraphFont"/>
    <w:rsid w:val="00AD7567"/>
  </w:style>
  <w:style w:type="character" w:customStyle="1" w:styleId="citation-7722">
    <w:name w:val="citation-7722"/>
    <w:basedOn w:val="DefaultParagraphFont"/>
    <w:rsid w:val="00AD7567"/>
  </w:style>
  <w:style w:type="character" w:customStyle="1" w:styleId="citation-7721">
    <w:name w:val="citation-7721"/>
    <w:basedOn w:val="DefaultParagraphFont"/>
    <w:rsid w:val="00AD7567"/>
  </w:style>
  <w:style w:type="character" w:customStyle="1" w:styleId="citation-7720">
    <w:name w:val="citation-7720"/>
    <w:basedOn w:val="DefaultParagraphFont"/>
    <w:rsid w:val="00AD7567"/>
  </w:style>
  <w:style w:type="character" w:customStyle="1" w:styleId="citation-7719">
    <w:name w:val="citation-7719"/>
    <w:basedOn w:val="DefaultParagraphFont"/>
    <w:rsid w:val="00AD7567"/>
  </w:style>
  <w:style w:type="character" w:customStyle="1" w:styleId="citation-7718">
    <w:name w:val="citation-7718"/>
    <w:basedOn w:val="DefaultParagraphFont"/>
    <w:rsid w:val="00AD7567"/>
  </w:style>
  <w:style w:type="character" w:customStyle="1" w:styleId="citation-7717">
    <w:name w:val="citation-7717"/>
    <w:basedOn w:val="DefaultParagraphFont"/>
    <w:rsid w:val="00AD7567"/>
  </w:style>
  <w:style w:type="character" w:customStyle="1" w:styleId="citation-7716">
    <w:name w:val="citation-7716"/>
    <w:basedOn w:val="DefaultParagraphFont"/>
    <w:rsid w:val="00AD7567"/>
  </w:style>
  <w:style w:type="character" w:customStyle="1" w:styleId="citation-7715">
    <w:name w:val="citation-7715"/>
    <w:basedOn w:val="DefaultParagraphFont"/>
    <w:rsid w:val="00AD7567"/>
  </w:style>
  <w:style w:type="character" w:customStyle="1" w:styleId="citation-7714">
    <w:name w:val="citation-7714"/>
    <w:basedOn w:val="DefaultParagraphFont"/>
    <w:rsid w:val="00AD7567"/>
  </w:style>
  <w:style w:type="character" w:customStyle="1" w:styleId="citation-7713">
    <w:name w:val="citation-7713"/>
    <w:basedOn w:val="DefaultParagraphFont"/>
    <w:rsid w:val="00AD7567"/>
  </w:style>
  <w:style w:type="character" w:customStyle="1" w:styleId="citation-7712">
    <w:name w:val="citation-7712"/>
    <w:basedOn w:val="DefaultParagraphFont"/>
    <w:rsid w:val="00AD7567"/>
  </w:style>
  <w:style w:type="character" w:customStyle="1" w:styleId="citation-7711">
    <w:name w:val="citation-7711"/>
    <w:basedOn w:val="DefaultParagraphFont"/>
    <w:rsid w:val="00AD7567"/>
  </w:style>
  <w:style w:type="character" w:customStyle="1" w:styleId="citation-7710">
    <w:name w:val="citation-7710"/>
    <w:basedOn w:val="DefaultParagraphFont"/>
    <w:rsid w:val="00AD7567"/>
  </w:style>
  <w:style w:type="character" w:customStyle="1" w:styleId="citation-7709">
    <w:name w:val="citation-7709"/>
    <w:basedOn w:val="DefaultParagraphFont"/>
    <w:rsid w:val="00AD7567"/>
  </w:style>
  <w:style w:type="character" w:customStyle="1" w:styleId="citation-7708">
    <w:name w:val="citation-7708"/>
    <w:basedOn w:val="DefaultParagraphFont"/>
    <w:rsid w:val="00AD7567"/>
  </w:style>
  <w:style w:type="character" w:customStyle="1" w:styleId="citation-7707">
    <w:name w:val="citation-7707"/>
    <w:basedOn w:val="DefaultParagraphFont"/>
    <w:rsid w:val="00AD7567"/>
  </w:style>
  <w:style w:type="character" w:customStyle="1" w:styleId="citation-7706">
    <w:name w:val="citation-7706"/>
    <w:basedOn w:val="DefaultParagraphFont"/>
    <w:rsid w:val="00AD7567"/>
  </w:style>
  <w:style w:type="character" w:customStyle="1" w:styleId="citation-7705">
    <w:name w:val="citation-7705"/>
    <w:basedOn w:val="DefaultParagraphFont"/>
    <w:rsid w:val="00AD7567"/>
  </w:style>
  <w:style w:type="character" w:customStyle="1" w:styleId="citation-7704">
    <w:name w:val="citation-7704"/>
    <w:basedOn w:val="DefaultParagraphFont"/>
    <w:rsid w:val="00AD7567"/>
  </w:style>
  <w:style w:type="character" w:customStyle="1" w:styleId="citation-7703">
    <w:name w:val="citation-7703"/>
    <w:basedOn w:val="DefaultParagraphFont"/>
    <w:rsid w:val="00AD7567"/>
  </w:style>
  <w:style w:type="character" w:customStyle="1" w:styleId="citation-7702">
    <w:name w:val="citation-7702"/>
    <w:basedOn w:val="DefaultParagraphFont"/>
    <w:rsid w:val="00AD7567"/>
  </w:style>
  <w:style w:type="character" w:customStyle="1" w:styleId="citation-7701">
    <w:name w:val="citation-7701"/>
    <w:basedOn w:val="DefaultParagraphFont"/>
    <w:rsid w:val="00AD7567"/>
  </w:style>
  <w:style w:type="character" w:customStyle="1" w:styleId="citation-7700">
    <w:name w:val="citation-7700"/>
    <w:basedOn w:val="DefaultParagraphFont"/>
    <w:rsid w:val="00AD7567"/>
  </w:style>
  <w:style w:type="character" w:customStyle="1" w:styleId="citation-7699">
    <w:name w:val="citation-7699"/>
    <w:basedOn w:val="DefaultParagraphFont"/>
    <w:rsid w:val="00AD7567"/>
  </w:style>
  <w:style w:type="character" w:customStyle="1" w:styleId="citation-7698">
    <w:name w:val="citation-7698"/>
    <w:basedOn w:val="DefaultParagraphFont"/>
    <w:rsid w:val="00AD7567"/>
  </w:style>
  <w:style w:type="character" w:customStyle="1" w:styleId="citation-7697">
    <w:name w:val="citation-7697"/>
    <w:basedOn w:val="DefaultParagraphFont"/>
    <w:rsid w:val="00AD7567"/>
  </w:style>
  <w:style w:type="character" w:customStyle="1" w:styleId="citation-7696">
    <w:name w:val="citation-7696"/>
    <w:basedOn w:val="DefaultParagraphFont"/>
    <w:rsid w:val="00AD7567"/>
  </w:style>
  <w:style w:type="character" w:customStyle="1" w:styleId="citation-7695">
    <w:name w:val="citation-7695"/>
    <w:basedOn w:val="DefaultParagraphFont"/>
    <w:rsid w:val="00AD7567"/>
  </w:style>
  <w:style w:type="character" w:customStyle="1" w:styleId="citation-7694">
    <w:name w:val="citation-7694"/>
    <w:basedOn w:val="DefaultParagraphFont"/>
    <w:rsid w:val="00AD7567"/>
  </w:style>
  <w:style w:type="character" w:customStyle="1" w:styleId="citation-7693">
    <w:name w:val="citation-7693"/>
    <w:basedOn w:val="DefaultParagraphFont"/>
    <w:rsid w:val="00AD7567"/>
  </w:style>
  <w:style w:type="character" w:customStyle="1" w:styleId="citation-7692">
    <w:name w:val="citation-7692"/>
    <w:basedOn w:val="DefaultParagraphFont"/>
    <w:rsid w:val="00AD7567"/>
  </w:style>
  <w:style w:type="character" w:customStyle="1" w:styleId="citation-7691">
    <w:name w:val="citation-7691"/>
    <w:basedOn w:val="DefaultParagraphFont"/>
    <w:rsid w:val="00AD7567"/>
  </w:style>
  <w:style w:type="character" w:customStyle="1" w:styleId="citation-7690">
    <w:name w:val="citation-7690"/>
    <w:basedOn w:val="DefaultParagraphFont"/>
    <w:rsid w:val="00AD7567"/>
  </w:style>
  <w:style w:type="character" w:customStyle="1" w:styleId="citation-7689">
    <w:name w:val="citation-7689"/>
    <w:basedOn w:val="DefaultParagraphFont"/>
    <w:rsid w:val="00AD7567"/>
  </w:style>
  <w:style w:type="character" w:customStyle="1" w:styleId="citation-7688">
    <w:name w:val="citation-7688"/>
    <w:basedOn w:val="DefaultParagraphFont"/>
    <w:rsid w:val="00AD7567"/>
  </w:style>
  <w:style w:type="character" w:customStyle="1" w:styleId="citation-7687">
    <w:name w:val="citation-7687"/>
    <w:basedOn w:val="DefaultParagraphFont"/>
    <w:rsid w:val="00AD7567"/>
  </w:style>
  <w:style w:type="character" w:customStyle="1" w:styleId="citation-7686">
    <w:name w:val="citation-7686"/>
    <w:basedOn w:val="DefaultParagraphFont"/>
    <w:rsid w:val="00AD7567"/>
  </w:style>
  <w:style w:type="character" w:customStyle="1" w:styleId="citation-7685">
    <w:name w:val="citation-7685"/>
    <w:basedOn w:val="DefaultParagraphFont"/>
    <w:rsid w:val="00AD7567"/>
  </w:style>
  <w:style w:type="character" w:customStyle="1" w:styleId="citation-7684">
    <w:name w:val="citation-7684"/>
    <w:basedOn w:val="DefaultParagraphFont"/>
    <w:rsid w:val="00AD7567"/>
  </w:style>
  <w:style w:type="character" w:customStyle="1" w:styleId="citation-7683">
    <w:name w:val="citation-7683"/>
    <w:basedOn w:val="DefaultParagraphFont"/>
    <w:rsid w:val="00AD7567"/>
  </w:style>
  <w:style w:type="character" w:customStyle="1" w:styleId="citation-7682">
    <w:name w:val="citation-7682"/>
    <w:basedOn w:val="DefaultParagraphFont"/>
    <w:rsid w:val="00AD7567"/>
  </w:style>
  <w:style w:type="character" w:customStyle="1" w:styleId="citation-7681">
    <w:name w:val="citation-7681"/>
    <w:basedOn w:val="DefaultParagraphFont"/>
    <w:rsid w:val="00AD7567"/>
  </w:style>
  <w:style w:type="character" w:customStyle="1" w:styleId="citation-7680">
    <w:name w:val="citation-7680"/>
    <w:basedOn w:val="DefaultParagraphFont"/>
    <w:rsid w:val="00AD7567"/>
  </w:style>
  <w:style w:type="character" w:customStyle="1" w:styleId="citation-7679">
    <w:name w:val="citation-7679"/>
    <w:basedOn w:val="DefaultParagraphFont"/>
    <w:rsid w:val="00AD7567"/>
  </w:style>
  <w:style w:type="character" w:customStyle="1" w:styleId="citation-7678">
    <w:name w:val="citation-7678"/>
    <w:basedOn w:val="DefaultParagraphFont"/>
    <w:rsid w:val="00AD7567"/>
  </w:style>
  <w:style w:type="character" w:customStyle="1" w:styleId="citation-7677">
    <w:name w:val="citation-7677"/>
    <w:basedOn w:val="DefaultParagraphFont"/>
    <w:rsid w:val="00AD7567"/>
  </w:style>
  <w:style w:type="character" w:customStyle="1" w:styleId="citation-7676">
    <w:name w:val="citation-7676"/>
    <w:basedOn w:val="DefaultParagraphFont"/>
    <w:rsid w:val="00AD7567"/>
  </w:style>
  <w:style w:type="character" w:customStyle="1" w:styleId="citation-7675">
    <w:name w:val="citation-7675"/>
    <w:basedOn w:val="DefaultParagraphFont"/>
    <w:rsid w:val="00AD7567"/>
  </w:style>
  <w:style w:type="character" w:customStyle="1" w:styleId="citation-7674">
    <w:name w:val="citation-7674"/>
    <w:basedOn w:val="DefaultParagraphFont"/>
    <w:rsid w:val="00AD7567"/>
  </w:style>
  <w:style w:type="character" w:customStyle="1" w:styleId="citation-7673">
    <w:name w:val="citation-7673"/>
    <w:basedOn w:val="DefaultParagraphFont"/>
    <w:rsid w:val="00AD7567"/>
  </w:style>
  <w:style w:type="character" w:customStyle="1" w:styleId="citation-7672">
    <w:name w:val="citation-7672"/>
    <w:basedOn w:val="DefaultParagraphFont"/>
    <w:rsid w:val="00AD7567"/>
  </w:style>
  <w:style w:type="character" w:customStyle="1" w:styleId="citation-7671">
    <w:name w:val="citation-7671"/>
    <w:basedOn w:val="DefaultParagraphFont"/>
    <w:rsid w:val="00AD7567"/>
  </w:style>
  <w:style w:type="character" w:customStyle="1" w:styleId="citation-7670">
    <w:name w:val="citation-7670"/>
    <w:basedOn w:val="DefaultParagraphFont"/>
    <w:rsid w:val="00AD7567"/>
  </w:style>
  <w:style w:type="character" w:customStyle="1" w:styleId="citation-7669">
    <w:name w:val="citation-7669"/>
    <w:basedOn w:val="DefaultParagraphFont"/>
    <w:rsid w:val="00AD7567"/>
  </w:style>
  <w:style w:type="character" w:customStyle="1" w:styleId="citation-7668">
    <w:name w:val="citation-7668"/>
    <w:basedOn w:val="DefaultParagraphFont"/>
    <w:rsid w:val="00AD7567"/>
  </w:style>
  <w:style w:type="character" w:customStyle="1" w:styleId="citation-7667">
    <w:name w:val="citation-7667"/>
    <w:basedOn w:val="DefaultParagraphFont"/>
    <w:rsid w:val="00AD7567"/>
  </w:style>
  <w:style w:type="character" w:customStyle="1" w:styleId="citation-7666">
    <w:name w:val="citation-7666"/>
    <w:basedOn w:val="DefaultParagraphFont"/>
    <w:rsid w:val="00AD7567"/>
  </w:style>
  <w:style w:type="character" w:customStyle="1" w:styleId="citation-7665">
    <w:name w:val="citation-7665"/>
    <w:basedOn w:val="DefaultParagraphFont"/>
    <w:rsid w:val="00AD7567"/>
  </w:style>
  <w:style w:type="character" w:customStyle="1" w:styleId="citation-7664">
    <w:name w:val="citation-7664"/>
    <w:basedOn w:val="DefaultParagraphFont"/>
    <w:rsid w:val="00AD7567"/>
  </w:style>
  <w:style w:type="character" w:customStyle="1" w:styleId="citation-7663">
    <w:name w:val="citation-7663"/>
    <w:basedOn w:val="DefaultParagraphFont"/>
    <w:rsid w:val="00AD7567"/>
  </w:style>
  <w:style w:type="character" w:customStyle="1" w:styleId="citation-7662">
    <w:name w:val="citation-7662"/>
    <w:basedOn w:val="DefaultParagraphFont"/>
    <w:rsid w:val="00AD7567"/>
  </w:style>
  <w:style w:type="character" w:customStyle="1" w:styleId="citation-7661">
    <w:name w:val="citation-7661"/>
    <w:basedOn w:val="DefaultParagraphFont"/>
    <w:rsid w:val="00AD7567"/>
  </w:style>
  <w:style w:type="character" w:customStyle="1" w:styleId="citation-7660">
    <w:name w:val="citation-7660"/>
    <w:basedOn w:val="DefaultParagraphFont"/>
    <w:rsid w:val="00AD7567"/>
  </w:style>
  <w:style w:type="character" w:customStyle="1" w:styleId="citation-7659">
    <w:name w:val="citation-7659"/>
    <w:basedOn w:val="DefaultParagraphFont"/>
    <w:rsid w:val="00AD7567"/>
  </w:style>
  <w:style w:type="character" w:customStyle="1" w:styleId="citation-7658">
    <w:name w:val="citation-7658"/>
    <w:basedOn w:val="DefaultParagraphFont"/>
    <w:rsid w:val="00AD7567"/>
  </w:style>
  <w:style w:type="character" w:customStyle="1" w:styleId="citation-7657">
    <w:name w:val="citation-7657"/>
    <w:basedOn w:val="DefaultParagraphFont"/>
    <w:rsid w:val="00AD7567"/>
  </w:style>
  <w:style w:type="character" w:customStyle="1" w:styleId="citation-7656">
    <w:name w:val="citation-7656"/>
    <w:basedOn w:val="DefaultParagraphFont"/>
    <w:rsid w:val="00AD7567"/>
  </w:style>
  <w:style w:type="character" w:customStyle="1" w:styleId="citation-7655">
    <w:name w:val="citation-7655"/>
    <w:basedOn w:val="DefaultParagraphFont"/>
    <w:rsid w:val="00AD7567"/>
  </w:style>
  <w:style w:type="character" w:customStyle="1" w:styleId="citation-7654">
    <w:name w:val="citation-7654"/>
    <w:basedOn w:val="DefaultParagraphFont"/>
    <w:rsid w:val="00AD7567"/>
  </w:style>
  <w:style w:type="character" w:customStyle="1" w:styleId="citation-7653">
    <w:name w:val="citation-7653"/>
    <w:basedOn w:val="DefaultParagraphFont"/>
    <w:rsid w:val="00AD7567"/>
  </w:style>
  <w:style w:type="character" w:customStyle="1" w:styleId="citation-7652">
    <w:name w:val="citation-7652"/>
    <w:basedOn w:val="DefaultParagraphFont"/>
    <w:rsid w:val="00AD7567"/>
  </w:style>
  <w:style w:type="character" w:customStyle="1" w:styleId="citation-7651">
    <w:name w:val="citation-7651"/>
    <w:basedOn w:val="DefaultParagraphFont"/>
    <w:rsid w:val="00AD7567"/>
  </w:style>
  <w:style w:type="character" w:customStyle="1" w:styleId="citation-7650">
    <w:name w:val="citation-7650"/>
    <w:basedOn w:val="DefaultParagraphFont"/>
    <w:rsid w:val="00AD7567"/>
  </w:style>
  <w:style w:type="character" w:customStyle="1" w:styleId="citation-7649">
    <w:name w:val="citation-7649"/>
    <w:basedOn w:val="DefaultParagraphFont"/>
    <w:rsid w:val="00AD7567"/>
  </w:style>
  <w:style w:type="character" w:customStyle="1" w:styleId="citation-7648">
    <w:name w:val="citation-7648"/>
    <w:basedOn w:val="DefaultParagraphFont"/>
    <w:rsid w:val="00AD7567"/>
  </w:style>
  <w:style w:type="character" w:customStyle="1" w:styleId="citation-7647">
    <w:name w:val="citation-7647"/>
    <w:basedOn w:val="DefaultParagraphFont"/>
    <w:rsid w:val="00AD7567"/>
  </w:style>
  <w:style w:type="character" w:customStyle="1" w:styleId="citation-7646">
    <w:name w:val="citation-7646"/>
    <w:basedOn w:val="DefaultParagraphFont"/>
    <w:rsid w:val="00AD7567"/>
  </w:style>
  <w:style w:type="character" w:customStyle="1" w:styleId="citation-7645">
    <w:name w:val="citation-7645"/>
    <w:basedOn w:val="DefaultParagraphFont"/>
    <w:rsid w:val="00AD7567"/>
  </w:style>
  <w:style w:type="character" w:customStyle="1" w:styleId="citation-7644">
    <w:name w:val="citation-7644"/>
    <w:basedOn w:val="DefaultParagraphFont"/>
    <w:rsid w:val="00AD7567"/>
  </w:style>
  <w:style w:type="character" w:customStyle="1" w:styleId="citation-7643">
    <w:name w:val="citation-7643"/>
    <w:basedOn w:val="DefaultParagraphFont"/>
    <w:rsid w:val="00AD7567"/>
  </w:style>
  <w:style w:type="character" w:customStyle="1" w:styleId="citation-7642">
    <w:name w:val="citation-7642"/>
    <w:basedOn w:val="DefaultParagraphFont"/>
    <w:rsid w:val="00AD7567"/>
  </w:style>
  <w:style w:type="character" w:customStyle="1" w:styleId="citation-7641">
    <w:name w:val="citation-7641"/>
    <w:basedOn w:val="DefaultParagraphFont"/>
    <w:rsid w:val="00AD7567"/>
  </w:style>
  <w:style w:type="character" w:customStyle="1" w:styleId="citation-7640">
    <w:name w:val="citation-7640"/>
    <w:basedOn w:val="DefaultParagraphFont"/>
    <w:rsid w:val="00AD7567"/>
  </w:style>
  <w:style w:type="character" w:customStyle="1" w:styleId="citation-7639">
    <w:name w:val="citation-7639"/>
    <w:basedOn w:val="DefaultParagraphFont"/>
    <w:rsid w:val="00AD7567"/>
  </w:style>
  <w:style w:type="character" w:customStyle="1" w:styleId="citation-7638">
    <w:name w:val="citation-7638"/>
    <w:basedOn w:val="DefaultParagraphFont"/>
    <w:rsid w:val="00AD7567"/>
  </w:style>
  <w:style w:type="character" w:customStyle="1" w:styleId="citation-7637">
    <w:name w:val="citation-7637"/>
    <w:basedOn w:val="DefaultParagraphFont"/>
    <w:rsid w:val="00AD7567"/>
  </w:style>
  <w:style w:type="character" w:customStyle="1" w:styleId="citation-7636">
    <w:name w:val="citation-7636"/>
    <w:basedOn w:val="DefaultParagraphFont"/>
    <w:rsid w:val="00AD7567"/>
  </w:style>
  <w:style w:type="character" w:customStyle="1" w:styleId="citation-7635">
    <w:name w:val="citation-7635"/>
    <w:basedOn w:val="DefaultParagraphFont"/>
    <w:rsid w:val="00AD7567"/>
  </w:style>
  <w:style w:type="character" w:customStyle="1" w:styleId="citation-7634">
    <w:name w:val="citation-7634"/>
    <w:basedOn w:val="DefaultParagraphFont"/>
    <w:rsid w:val="00AD7567"/>
  </w:style>
  <w:style w:type="character" w:customStyle="1" w:styleId="citation-7633">
    <w:name w:val="citation-7633"/>
    <w:basedOn w:val="DefaultParagraphFont"/>
    <w:rsid w:val="00AD7567"/>
  </w:style>
  <w:style w:type="character" w:customStyle="1" w:styleId="citation-7632">
    <w:name w:val="citation-7632"/>
    <w:basedOn w:val="DefaultParagraphFont"/>
    <w:rsid w:val="00AD7567"/>
  </w:style>
  <w:style w:type="character" w:customStyle="1" w:styleId="citation-7631">
    <w:name w:val="citation-7631"/>
    <w:basedOn w:val="DefaultParagraphFont"/>
    <w:rsid w:val="00AD7567"/>
  </w:style>
  <w:style w:type="character" w:customStyle="1" w:styleId="citation-7630">
    <w:name w:val="citation-7630"/>
    <w:basedOn w:val="DefaultParagraphFont"/>
    <w:rsid w:val="00AD7567"/>
  </w:style>
  <w:style w:type="character" w:customStyle="1" w:styleId="citation-7629">
    <w:name w:val="citation-7629"/>
    <w:basedOn w:val="DefaultParagraphFont"/>
    <w:rsid w:val="00AD7567"/>
  </w:style>
  <w:style w:type="character" w:customStyle="1" w:styleId="citation-7628">
    <w:name w:val="citation-7628"/>
    <w:basedOn w:val="DefaultParagraphFont"/>
    <w:rsid w:val="00AD7567"/>
  </w:style>
  <w:style w:type="character" w:customStyle="1" w:styleId="citation-7627">
    <w:name w:val="citation-7627"/>
    <w:basedOn w:val="DefaultParagraphFont"/>
    <w:rsid w:val="00AD7567"/>
  </w:style>
  <w:style w:type="character" w:customStyle="1" w:styleId="citation-7626">
    <w:name w:val="citation-7626"/>
    <w:basedOn w:val="DefaultParagraphFont"/>
    <w:rsid w:val="00AD7567"/>
  </w:style>
  <w:style w:type="character" w:customStyle="1" w:styleId="citation-7625">
    <w:name w:val="citation-7625"/>
    <w:basedOn w:val="DefaultParagraphFont"/>
    <w:rsid w:val="00AD7567"/>
  </w:style>
  <w:style w:type="character" w:customStyle="1" w:styleId="citation-7624">
    <w:name w:val="citation-7624"/>
    <w:basedOn w:val="DefaultParagraphFont"/>
    <w:rsid w:val="00AD7567"/>
  </w:style>
  <w:style w:type="character" w:customStyle="1" w:styleId="citation-7623">
    <w:name w:val="citation-7623"/>
    <w:basedOn w:val="DefaultParagraphFont"/>
    <w:rsid w:val="00AD7567"/>
  </w:style>
  <w:style w:type="character" w:customStyle="1" w:styleId="citation-7622">
    <w:name w:val="citation-7622"/>
    <w:basedOn w:val="DefaultParagraphFont"/>
    <w:rsid w:val="00AD7567"/>
  </w:style>
  <w:style w:type="character" w:customStyle="1" w:styleId="citation-7621">
    <w:name w:val="citation-7621"/>
    <w:basedOn w:val="DefaultParagraphFont"/>
    <w:rsid w:val="00AD7567"/>
  </w:style>
  <w:style w:type="character" w:customStyle="1" w:styleId="citation-7620">
    <w:name w:val="citation-7620"/>
    <w:basedOn w:val="DefaultParagraphFont"/>
    <w:rsid w:val="00AD7567"/>
  </w:style>
  <w:style w:type="character" w:customStyle="1" w:styleId="citation-7619">
    <w:name w:val="citation-7619"/>
    <w:basedOn w:val="DefaultParagraphFont"/>
    <w:rsid w:val="00AD7567"/>
  </w:style>
  <w:style w:type="character" w:customStyle="1" w:styleId="citation-7618">
    <w:name w:val="citation-7618"/>
    <w:basedOn w:val="DefaultParagraphFont"/>
    <w:rsid w:val="00AD7567"/>
  </w:style>
  <w:style w:type="character" w:customStyle="1" w:styleId="citation-7617">
    <w:name w:val="citation-7617"/>
    <w:basedOn w:val="DefaultParagraphFont"/>
    <w:rsid w:val="00AD7567"/>
  </w:style>
  <w:style w:type="character" w:customStyle="1" w:styleId="citation-7616">
    <w:name w:val="citation-7616"/>
    <w:basedOn w:val="DefaultParagraphFont"/>
    <w:rsid w:val="00AD7567"/>
  </w:style>
  <w:style w:type="character" w:customStyle="1" w:styleId="citation-7615">
    <w:name w:val="citation-7615"/>
    <w:basedOn w:val="DefaultParagraphFont"/>
    <w:rsid w:val="00AD7567"/>
  </w:style>
  <w:style w:type="character" w:customStyle="1" w:styleId="citation-7614">
    <w:name w:val="citation-7614"/>
    <w:basedOn w:val="DefaultParagraphFont"/>
    <w:rsid w:val="00AD7567"/>
  </w:style>
  <w:style w:type="character" w:customStyle="1" w:styleId="citation-7613">
    <w:name w:val="citation-7613"/>
    <w:basedOn w:val="DefaultParagraphFont"/>
    <w:rsid w:val="00AD7567"/>
  </w:style>
  <w:style w:type="character" w:customStyle="1" w:styleId="citation-7612">
    <w:name w:val="citation-7612"/>
    <w:basedOn w:val="DefaultParagraphFont"/>
    <w:rsid w:val="00AD7567"/>
  </w:style>
  <w:style w:type="character" w:customStyle="1" w:styleId="citation-7611">
    <w:name w:val="citation-7611"/>
    <w:basedOn w:val="DefaultParagraphFont"/>
    <w:rsid w:val="00AD7567"/>
  </w:style>
  <w:style w:type="character" w:customStyle="1" w:styleId="citation-7610">
    <w:name w:val="citation-7610"/>
    <w:basedOn w:val="DefaultParagraphFont"/>
    <w:rsid w:val="00AD7567"/>
  </w:style>
  <w:style w:type="character" w:customStyle="1" w:styleId="citation-7609">
    <w:name w:val="citation-7609"/>
    <w:basedOn w:val="DefaultParagraphFont"/>
    <w:rsid w:val="00AD7567"/>
  </w:style>
  <w:style w:type="character" w:customStyle="1" w:styleId="citation-7608">
    <w:name w:val="citation-7608"/>
    <w:basedOn w:val="DefaultParagraphFont"/>
    <w:rsid w:val="00AD7567"/>
  </w:style>
  <w:style w:type="character" w:customStyle="1" w:styleId="citation-7607">
    <w:name w:val="citation-7607"/>
    <w:basedOn w:val="DefaultParagraphFont"/>
    <w:rsid w:val="00AD7567"/>
  </w:style>
  <w:style w:type="character" w:customStyle="1" w:styleId="citation-7606">
    <w:name w:val="citation-7606"/>
    <w:basedOn w:val="DefaultParagraphFont"/>
    <w:rsid w:val="00AD7567"/>
  </w:style>
  <w:style w:type="character" w:customStyle="1" w:styleId="citation-7605">
    <w:name w:val="citation-7605"/>
    <w:basedOn w:val="DefaultParagraphFont"/>
    <w:rsid w:val="00AD7567"/>
  </w:style>
  <w:style w:type="character" w:customStyle="1" w:styleId="citation-7604">
    <w:name w:val="citation-7604"/>
    <w:basedOn w:val="DefaultParagraphFont"/>
    <w:rsid w:val="00AD7567"/>
  </w:style>
  <w:style w:type="character" w:customStyle="1" w:styleId="citation-7603">
    <w:name w:val="citation-7603"/>
    <w:basedOn w:val="DefaultParagraphFont"/>
    <w:rsid w:val="00AD7567"/>
  </w:style>
  <w:style w:type="character" w:customStyle="1" w:styleId="citation-7602">
    <w:name w:val="citation-7602"/>
    <w:basedOn w:val="DefaultParagraphFont"/>
    <w:rsid w:val="00AD7567"/>
  </w:style>
  <w:style w:type="character" w:customStyle="1" w:styleId="citation-7601">
    <w:name w:val="citation-7601"/>
    <w:basedOn w:val="DefaultParagraphFont"/>
    <w:rsid w:val="00AD7567"/>
  </w:style>
  <w:style w:type="character" w:customStyle="1" w:styleId="citation-7600">
    <w:name w:val="citation-7600"/>
    <w:basedOn w:val="DefaultParagraphFont"/>
    <w:rsid w:val="00AD7567"/>
  </w:style>
  <w:style w:type="character" w:customStyle="1" w:styleId="citation-7599">
    <w:name w:val="citation-7599"/>
    <w:basedOn w:val="DefaultParagraphFont"/>
    <w:rsid w:val="00AD7567"/>
  </w:style>
  <w:style w:type="character" w:customStyle="1" w:styleId="citation-7598">
    <w:name w:val="citation-7598"/>
    <w:basedOn w:val="DefaultParagraphFont"/>
    <w:rsid w:val="00AD7567"/>
  </w:style>
  <w:style w:type="character" w:customStyle="1" w:styleId="citation-7597">
    <w:name w:val="citation-7597"/>
    <w:basedOn w:val="DefaultParagraphFont"/>
    <w:rsid w:val="00AD7567"/>
  </w:style>
  <w:style w:type="character" w:customStyle="1" w:styleId="citation-7596">
    <w:name w:val="citation-7596"/>
    <w:basedOn w:val="DefaultParagraphFont"/>
    <w:rsid w:val="00AD7567"/>
  </w:style>
  <w:style w:type="character" w:customStyle="1" w:styleId="citation-7595">
    <w:name w:val="citation-7595"/>
    <w:basedOn w:val="DefaultParagraphFont"/>
    <w:rsid w:val="00AD7567"/>
  </w:style>
  <w:style w:type="character" w:customStyle="1" w:styleId="citation-7594">
    <w:name w:val="citation-7594"/>
    <w:basedOn w:val="DefaultParagraphFont"/>
    <w:rsid w:val="00AD7567"/>
  </w:style>
  <w:style w:type="character" w:customStyle="1" w:styleId="citation-7593">
    <w:name w:val="citation-7593"/>
    <w:basedOn w:val="DefaultParagraphFont"/>
    <w:rsid w:val="00AD7567"/>
  </w:style>
  <w:style w:type="character" w:customStyle="1" w:styleId="citation-7592">
    <w:name w:val="citation-7592"/>
    <w:basedOn w:val="DefaultParagraphFont"/>
    <w:rsid w:val="00AD7567"/>
  </w:style>
  <w:style w:type="character" w:customStyle="1" w:styleId="citation-7591">
    <w:name w:val="citation-7591"/>
    <w:basedOn w:val="DefaultParagraphFont"/>
    <w:rsid w:val="00AD7567"/>
  </w:style>
  <w:style w:type="character" w:customStyle="1" w:styleId="citation-7590">
    <w:name w:val="citation-7590"/>
    <w:basedOn w:val="DefaultParagraphFont"/>
    <w:rsid w:val="00AD7567"/>
  </w:style>
  <w:style w:type="character" w:customStyle="1" w:styleId="citation-7589">
    <w:name w:val="citation-7589"/>
    <w:basedOn w:val="DefaultParagraphFont"/>
    <w:rsid w:val="00AD7567"/>
  </w:style>
  <w:style w:type="character" w:customStyle="1" w:styleId="citation-7588">
    <w:name w:val="citation-7588"/>
    <w:basedOn w:val="DefaultParagraphFont"/>
    <w:rsid w:val="00AD7567"/>
  </w:style>
  <w:style w:type="character" w:customStyle="1" w:styleId="citation-7587">
    <w:name w:val="citation-7587"/>
    <w:basedOn w:val="DefaultParagraphFont"/>
    <w:rsid w:val="00AD7567"/>
  </w:style>
  <w:style w:type="character" w:customStyle="1" w:styleId="citation-7586">
    <w:name w:val="citation-7586"/>
    <w:basedOn w:val="DefaultParagraphFont"/>
    <w:rsid w:val="00AD7567"/>
  </w:style>
  <w:style w:type="character" w:customStyle="1" w:styleId="citation-7585">
    <w:name w:val="citation-7585"/>
    <w:basedOn w:val="DefaultParagraphFont"/>
    <w:rsid w:val="00AD7567"/>
  </w:style>
  <w:style w:type="character" w:customStyle="1" w:styleId="citation-7584">
    <w:name w:val="citation-7584"/>
    <w:basedOn w:val="DefaultParagraphFont"/>
    <w:rsid w:val="00AD7567"/>
  </w:style>
  <w:style w:type="character" w:customStyle="1" w:styleId="citation-7583">
    <w:name w:val="citation-7583"/>
    <w:basedOn w:val="DefaultParagraphFont"/>
    <w:rsid w:val="00AD7567"/>
  </w:style>
  <w:style w:type="character" w:customStyle="1" w:styleId="citation-7582">
    <w:name w:val="citation-7582"/>
    <w:basedOn w:val="DefaultParagraphFont"/>
    <w:rsid w:val="00AD7567"/>
  </w:style>
  <w:style w:type="character" w:customStyle="1" w:styleId="citation-7581">
    <w:name w:val="citation-7581"/>
    <w:basedOn w:val="DefaultParagraphFont"/>
    <w:rsid w:val="00AD7567"/>
  </w:style>
  <w:style w:type="character" w:customStyle="1" w:styleId="citation-7580">
    <w:name w:val="citation-7580"/>
    <w:basedOn w:val="DefaultParagraphFont"/>
    <w:rsid w:val="00AD7567"/>
  </w:style>
  <w:style w:type="character" w:customStyle="1" w:styleId="citation-7579">
    <w:name w:val="citation-7579"/>
    <w:basedOn w:val="DefaultParagraphFont"/>
    <w:rsid w:val="00AD7567"/>
  </w:style>
  <w:style w:type="character" w:customStyle="1" w:styleId="citation-7578">
    <w:name w:val="citation-7578"/>
    <w:basedOn w:val="DefaultParagraphFont"/>
    <w:rsid w:val="00AD7567"/>
  </w:style>
  <w:style w:type="character" w:customStyle="1" w:styleId="citation-7577">
    <w:name w:val="citation-7577"/>
    <w:basedOn w:val="DefaultParagraphFont"/>
    <w:rsid w:val="00AD7567"/>
  </w:style>
  <w:style w:type="character" w:customStyle="1" w:styleId="citation-7576">
    <w:name w:val="citation-7576"/>
    <w:basedOn w:val="DefaultParagraphFont"/>
    <w:rsid w:val="00AD7567"/>
  </w:style>
  <w:style w:type="character" w:customStyle="1" w:styleId="citation-7575">
    <w:name w:val="citation-7575"/>
    <w:basedOn w:val="DefaultParagraphFont"/>
    <w:rsid w:val="00AD7567"/>
  </w:style>
  <w:style w:type="character" w:customStyle="1" w:styleId="citation-7574">
    <w:name w:val="citation-7574"/>
    <w:basedOn w:val="DefaultParagraphFont"/>
    <w:rsid w:val="00AD7567"/>
  </w:style>
  <w:style w:type="character" w:customStyle="1" w:styleId="citation-7573">
    <w:name w:val="citation-7573"/>
    <w:basedOn w:val="DefaultParagraphFont"/>
    <w:rsid w:val="00AD7567"/>
  </w:style>
  <w:style w:type="character" w:customStyle="1" w:styleId="citation-7572">
    <w:name w:val="citation-7572"/>
    <w:basedOn w:val="DefaultParagraphFont"/>
    <w:rsid w:val="00AD7567"/>
  </w:style>
  <w:style w:type="character" w:customStyle="1" w:styleId="citation-7571">
    <w:name w:val="citation-7571"/>
    <w:basedOn w:val="DefaultParagraphFont"/>
    <w:rsid w:val="00AD7567"/>
  </w:style>
  <w:style w:type="character" w:customStyle="1" w:styleId="citation-7570">
    <w:name w:val="citation-7570"/>
    <w:basedOn w:val="DefaultParagraphFont"/>
    <w:rsid w:val="00AD7567"/>
  </w:style>
  <w:style w:type="character" w:customStyle="1" w:styleId="citation-7569">
    <w:name w:val="citation-7569"/>
    <w:basedOn w:val="DefaultParagraphFont"/>
    <w:rsid w:val="00AD7567"/>
  </w:style>
  <w:style w:type="character" w:customStyle="1" w:styleId="citation-7568">
    <w:name w:val="citation-7568"/>
    <w:basedOn w:val="DefaultParagraphFont"/>
    <w:rsid w:val="00AD7567"/>
  </w:style>
  <w:style w:type="character" w:customStyle="1" w:styleId="citation-7567">
    <w:name w:val="citation-7567"/>
    <w:basedOn w:val="DefaultParagraphFont"/>
    <w:rsid w:val="00AD7567"/>
  </w:style>
  <w:style w:type="character" w:customStyle="1" w:styleId="citation-7566">
    <w:name w:val="citation-7566"/>
    <w:basedOn w:val="DefaultParagraphFont"/>
    <w:rsid w:val="00AD7567"/>
  </w:style>
  <w:style w:type="character" w:customStyle="1" w:styleId="citation-7565">
    <w:name w:val="citation-7565"/>
    <w:basedOn w:val="DefaultParagraphFont"/>
    <w:rsid w:val="00AD7567"/>
  </w:style>
  <w:style w:type="character" w:customStyle="1" w:styleId="citation-7564">
    <w:name w:val="citation-7564"/>
    <w:basedOn w:val="DefaultParagraphFont"/>
    <w:rsid w:val="00AD7567"/>
  </w:style>
  <w:style w:type="character" w:customStyle="1" w:styleId="citation-7563">
    <w:name w:val="citation-7563"/>
    <w:basedOn w:val="DefaultParagraphFont"/>
    <w:rsid w:val="00AD7567"/>
  </w:style>
  <w:style w:type="character" w:customStyle="1" w:styleId="citation-7562">
    <w:name w:val="citation-7562"/>
    <w:basedOn w:val="DefaultParagraphFont"/>
    <w:rsid w:val="00AD7567"/>
  </w:style>
  <w:style w:type="character" w:customStyle="1" w:styleId="citation-7561">
    <w:name w:val="citation-7561"/>
    <w:basedOn w:val="DefaultParagraphFont"/>
    <w:rsid w:val="00AD7567"/>
  </w:style>
  <w:style w:type="character" w:customStyle="1" w:styleId="citation-7560">
    <w:name w:val="citation-7560"/>
    <w:basedOn w:val="DefaultParagraphFont"/>
    <w:rsid w:val="00AD7567"/>
  </w:style>
  <w:style w:type="character" w:customStyle="1" w:styleId="citation-7559">
    <w:name w:val="citation-7559"/>
    <w:basedOn w:val="DefaultParagraphFont"/>
    <w:rsid w:val="00AD7567"/>
  </w:style>
  <w:style w:type="character" w:customStyle="1" w:styleId="citation-7558">
    <w:name w:val="citation-7558"/>
    <w:basedOn w:val="DefaultParagraphFont"/>
    <w:rsid w:val="00AD7567"/>
  </w:style>
  <w:style w:type="character" w:customStyle="1" w:styleId="citation-7557">
    <w:name w:val="citation-7557"/>
    <w:basedOn w:val="DefaultParagraphFont"/>
    <w:rsid w:val="00AD7567"/>
  </w:style>
  <w:style w:type="character" w:customStyle="1" w:styleId="citation-7556">
    <w:name w:val="citation-7556"/>
    <w:basedOn w:val="DefaultParagraphFont"/>
    <w:rsid w:val="00AD7567"/>
  </w:style>
  <w:style w:type="character" w:customStyle="1" w:styleId="citation-7555">
    <w:name w:val="citation-7555"/>
    <w:basedOn w:val="DefaultParagraphFont"/>
    <w:rsid w:val="00AD7567"/>
  </w:style>
  <w:style w:type="character" w:customStyle="1" w:styleId="citation-7554">
    <w:name w:val="citation-7554"/>
    <w:basedOn w:val="DefaultParagraphFont"/>
    <w:rsid w:val="00AD7567"/>
  </w:style>
  <w:style w:type="character" w:customStyle="1" w:styleId="citation-7553">
    <w:name w:val="citation-7553"/>
    <w:basedOn w:val="DefaultParagraphFont"/>
    <w:rsid w:val="00AD7567"/>
  </w:style>
  <w:style w:type="character" w:customStyle="1" w:styleId="citation-7552">
    <w:name w:val="citation-7552"/>
    <w:basedOn w:val="DefaultParagraphFont"/>
    <w:rsid w:val="00AD7567"/>
  </w:style>
  <w:style w:type="character" w:customStyle="1" w:styleId="citation-7551">
    <w:name w:val="citation-7551"/>
    <w:basedOn w:val="DefaultParagraphFont"/>
    <w:rsid w:val="00AD7567"/>
  </w:style>
  <w:style w:type="character" w:customStyle="1" w:styleId="citation-7550">
    <w:name w:val="citation-7550"/>
    <w:basedOn w:val="DefaultParagraphFont"/>
    <w:rsid w:val="00AD7567"/>
  </w:style>
  <w:style w:type="character" w:customStyle="1" w:styleId="citation-7549">
    <w:name w:val="citation-7549"/>
    <w:basedOn w:val="DefaultParagraphFont"/>
    <w:rsid w:val="00AD7567"/>
  </w:style>
  <w:style w:type="character" w:customStyle="1" w:styleId="citation-7548">
    <w:name w:val="citation-7548"/>
    <w:basedOn w:val="DefaultParagraphFont"/>
    <w:rsid w:val="00AD7567"/>
  </w:style>
  <w:style w:type="character" w:customStyle="1" w:styleId="citation-7547">
    <w:name w:val="citation-7547"/>
    <w:basedOn w:val="DefaultParagraphFont"/>
    <w:rsid w:val="00AD7567"/>
  </w:style>
  <w:style w:type="character" w:customStyle="1" w:styleId="citation-7546">
    <w:name w:val="citation-7546"/>
    <w:basedOn w:val="DefaultParagraphFont"/>
    <w:rsid w:val="00AD7567"/>
  </w:style>
  <w:style w:type="character" w:customStyle="1" w:styleId="citation-7545">
    <w:name w:val="citation-7545"/>
    <w:basedOn w:val="DefaultParagraphFont"/>
    <w:rsid w:val="00AD7567"/>
  </w:style>
  <w:style w:type="character" w:customStyle="1" w:styleId="citation-7544">
    <w:name w:val="citation-7544"/>
    <w:basedOn w:val="DefaultParagraphFont"/>
    <w:rsid w:val="00AD7567"/>
  </w:style>
  <w:style w:type="character" w:customStyle="1" w:styleId="citation-7543">
    <w:name w:val="citation-7543"/>
    <w:basedOn w:val="DefaultParagraphFont"/>
    <w:rsid w:val="00AD7567"/>
  </w:style>
  <w:style w:type="character" w:customStyle="1" w:styleId="citation-7542">
    <w:name w:val="citation-7542"/>
    <w:basedOn w:val="DefaultParagraphFont"/>
    <w:rsid w:val="00AD7567"/>
  </w:style>
  <w:style w:type="character" w:customStyle="1" w:styleId="citation-7541">
    <w:name w:val="citation-7541"/>
    <w:basedOn w:val="DefaultParagraphFont"/>
    <w:rsid w:val="00AD7567"/>
  </w:style>
  <w:style w:type="character" w:customStyle="1" w:styleId="citation-7540">
    <w:name w:val="citation-7540"/>
    <w:basedOn w:val="DefaultParagraphFont"/>
    <w:rsid w:val="00AD7567"/>
  </w:style>
  <w:style w:type="character" w:customStyle="1" w:styleId="citation-7539">
    <w:name w:val="citation-7539"/>
    <w:basedOn w:val="DefaultParagraphFont"/>
    <w:rsid w:val="00AD7567"/>
  </w:style>
  <w:style w:type="character" w:customStyle="1" w:styleId="citation-7538">
    <w:name w:val="citation-7538"/>
    <w:basedOn w:val="DefaultParagraphFont"/>
    <w:rsid w:val="00AD7567"/>
  </w:style>
  <w:style w:type="character" w:customStyle="1" w:styleId="citation-7537">
    <w:name w:val="citation-7537"/>
    <w:basedOn w:val="DefaultParagraphFont"/>
    <w:rsid w:val="00AD7567"/>
  </w:style>
  <w:style w:type="character" w:customStyle="1" w:styleId="citation-7536">
    <w:name w:val="citation-7536"/>
    <w:basedOn w:val="DefaultParagraphFont"/>
    <w:rsid w:val="00AD7567"/>
  </w:style>
  <w:style w:type="character" w:customStyle="1" w:styleId="citation-7535">
    <w:name w:val="citation-7535"/>
    <w:basedOn w:val="DefaultParagraphFont"/>
    <w:rsid w:val="00AD7567"/>
  </w:style>
  <w:style w:type="character" w:customStyle="1" w:styleId="citation-7534">
    <w:name w:val="citation-7534"/>
    <w:basedOn w:val="DefaultParagraphFont"/>
    <w:rsid w:val="00AD7567"/>
  </w:style>
  <w:style w:type="character" w:customStyle="1" w:styleId="citation-7533">
    <w:name w:val="citation-7533"/>
    <w:basedOn w:val="DefaultParagraphFont"/>
    <w:rsid w:val="00AD7567"/>
  </w:style>
  <w:style w:type="character" w:customStyle="1" w:styleId="citation-7532">
    <w:name w:val="citation-7532"/>
    <w:basedOn w:val="DefaultParagraphFont"/>
    <w:rsid w:val="00AD7567"/>
  </w:style>
  <w:style w:type="character" w:customStyle="1" w:styleId="citation-7531">
    <w:name w:val="citation-7531"/>
    <w:basedOn w:val="DefaultParagraphFont"/>
    <w:rsid w:val="00AD7567"/>
  </w:style>
  <w:style w:type="character" w:customStyle="1" w:styleId="citation-7530">
    <w:name w:val="citation-7530"/>
    <w:basedOn w:val="DefaultParagraphFont"/>
    <w:rsid w:val="00AD7567"/>
  </w:style>
  <w:style w:type="character" w:customStyle="1" w:styleId="citation-7529">
    <w:name w:val="citation-7529"/>
    <w:basedOn w:val="DefaultParagraphFont"/>
    <w:rsid w:val="00AD7567"/>
  </w:style>
  <w:style w:type="character" w:customStyle="1" w:styleId="citation-7528">
    <w:name w:val="citation-7528"/>
    <w:basedOn w:val="DefaultParagraphFont"/>
    <w:rsid w:val="00AD7567"/>
  </w:style>
  <w:style w:type="character" w:customStyle="1" w:styleId="citation-7527">
    <w:name w:val="citation-7527"/>
    <w:basedOn w:val="DefaultParagraphFont"/>
    <w:rsid w:val="00AD7567"/>
  </w:style>
  <w:style w:type="character" w:customStyle="1" w:styleId="citation-7526">
    <w:name w:val="citation-7526"/>
    <w:basedOn w:val="DefaultParagraphFont"/>
    <w:rsid w:val="00AD7567"/>
  </w:style>
  <w:style w:type="character" w:customStyle="1" w:styleId="citation-7525">
    <w:name w:val="citation-7525"/>
    <w:basedOn w:val="DefaultParagraphFont"/>
    <w:rsid w:val="00AD7567"/>
  </w:style>
  <w:style w:type="character" w:customStyle="1" w:styleId="citation-7524">
    <w:name w:val="citation-7524"/>
    <w:basedOn w:val="DefaultParagraphFont"/>
    <w:rsid w:val="00AD7567"/>
  </w:style>
  <w:style w:type="character" w:customStyle="1" w:styleId="citation-7523">
    <w:name w:val="citation-7523"/>
    <w:basedOn w:val="DefaultParagraphFont"/>
    <w:rsid w:val="00AD7567"/>
  </w:style>
  <w:style w:type="character" w:customStyle="1" w:styleId="citation-7522">
    <w:name w:val="citation-7522"/>
    <w:basedOn w:val="DefaultParagraphFont"/>
    <w:rsid w:val="00AD7567"/>
  </w:style>
  <w:style w:type="character" w:customStyle="1" w:styleId="citation-7521">
    <w:name w:val="citation-7521"/>
    <w:basedOn w:val="DefaultParagraphFont"/>
    <w:rsid w:val="00AD7567"/>
  </w:style>
  <w:style w:type="character" w:customStyle="1" w:styleId="citation-7520">
    <w:name w:val="citation-7520"/>
    <w:basedOn w:val="DefaultParagraphFont"/>
    <w:rsid w:val="00AD7567"/>
  </w:style>
  <w:style w:type="character" w:customStyle="1" w:styleId="citation-7519">
    <w:name w:val="citation-7519"/>
    <w:basedOn w:val="DefaultParagraphFont"/>
    <w:rsid w:val="00AD7567"/>
  </w:style>
  <w:style w:type="character" w:customStyle="1" w:styleId="citation-7518">
    <w:name w:val="citation-7518"/>
    <w:basedOn w:val="DefaultParagraphFont"/>
    <w:rsid w:val="00AD7567"/>
  </w:style>
  <w:style w:type="character" w:customStyle="1" w:styleId="citation-7517">
    <w:name w:val="citation-7517"/>
    <w:basedOn w:val="DefaultParagraphFont"/>
    <w:rsid w:val="00AD7567"/>
  </w:style>
  <w:style w:type="character" w:customStyle="1" w:styleId="citation-7516">
    <w:name w:val="citation-7516"/>
    <w:basedOn w:val="DefaultParagraphFont"/>
    <w:rsid w:val="00AD7567"/>
  </w:style>
  <w:style w:type="character" w:customStyle="1" w:styleId="citation-7515">
    <w:name w:val="citation-7515"/>
    <w:basedOn w:val="DefaultParagraphFont"/>
    <w:rsid w:val="00AD7567"/>
  </w:style>
  <w:style w:type="character" w:customStyle="1" w:styleId="citation-7514">
    <w:name w:val="citation-7514"/>
    <w:basedOn w:val="DefaultParagraphFont"/>
    <w:rsid w:val="00AD7567"/>
  </w:style>
  <w:style w:type="character" w:customStyle="1" w:styleId="citation-7513">
    <w:name w:val="citation-7513"/>
    <w:basedOn w:val="DefaultParagraphFont"/>
    <w:rsid w:val="00AD7567"/>
  </w:style>
  <w:style w:type="character" w:customStyle="1" w:styleId="citation-7512">
    <w:name w:val="citation-7512"/>
    <w:basedOn w:val="DefaultParagraphFont"/>
    <w:rsid w:val="00AD7567"/>
  </w:style>
  <w:style w:type="character" w:customStyle="1" w:styleId="citation-7511">
    <w:name w:val="citation-7511"/>
    <w:basedOn w:val="DefaultParagraphFont"/>
    <w:rsid w:val="00AD7567"/>
  </w:style>
  <w:style w:type="character" w:customStyle="1" w:styleId="citation-7510">
    <w:name w:val="citation-7510"/>
    <w:basedOn w:val="DefaultParagraphFont"/>
    <w:rsid w:val="00AD7567"/>
  </w:style>
  <w:style w:type="character" w:customStyle="1" w:styleId="citation-7509">
    <w:name w:val="citation-7509"/>
    <w:basedOn w:val="DefaultParagraphFont"/>
    <w:rsid w:val="00AD7567"/>
  </w:style>
  <w:style w:type="character" w:customStyle="1" w:styleId="citation-7508">
    <w:name w:val="citation-7508"/>
    <w:basedOn w:val="DefaultParagraphFont"/>
    <w:rsid w:val="00AD7567"/>
  </w:style>
  <w:style w:type="character" w:customStyle="1" w:styleId="citation-7507">
    <w:name w:val="citation-7507"/>
    <w:basedOn w:val="DefaultParagraphFont"/>
    <w:rsid w:val="00AD7567"/>
  </w:style>
  <w:style w:type="character" w:customStyle="1" w:styleId="citation-7506">
    <w:name w:val="citation-7506"/>
    <w:basedOn w:val="DefaultParagraphFont"/>
    <w:rsid w:val="00AD7567"/>
  </w:style>
  <w:style w:type="character" w:customStyle="1" w:styleId="citation-7505">
    <w:name w:val="citation-7505"/>
    <w:basedOn w:val="DefaultParagraphFont"/>
    <w:rsid w:val="00AD7567"/>
  </w:style>
  <w:style w:type="character" w:customStyle="1" w:styleId="citation-7504">
    <w:name w:val="citation-7504"/>
    <w:basedOn w:val="DefaultParagraphFont"/>
    <w:rsid w:val="00AD7567"/>
  </w:style>
  <w:style w:type="character" w:customStyle="1" w:styleId="citation-7503">
    <w:name w:val="citation-7503"/>
    <w:basedOn w:val="DefaultParagraphFont"/>
    <w:rsid w:val="00AD7567"/>
  </w:style>
  <w:style w:type="character" w:customStyle="1" w:styleId="citation-7502">
    <w:name w:val="citation-7502"/>
    <w:basedOn w:val="DefaultParagraphFont"/>
    <w:rsid w:val="00AD7567"/>
  </w:style>
  <w:style w:type="character" w:customStyle="1" w:styleId="citation-7501">
    <w:name w:val="citation-7501"/>
    <w:basedOn w:val="DefaultParagraphFont"/>
    <w:rsid w:val="00AD7567"/>
  </w:style>
  <w:style w:type="character" w:customStyle="1" w:styleId="citation-7500">
    <w:name w:val="citation-7500"/>
    <w:basedOn w:val="DefaultParagraphFont"/>
    <w:rsid w:val="00AD7567"/>
  </w:style>
  <w:style w:type="character" w:customStyle="1" w:styleId="citation-7499">
    <w:name w:val="citation-7499"/>
    <w:basedOn w:val="DefaultParagraphFont"/>
    <w:rsid w:val="00AD7567"/>
  </w:style>
  <w:style w:type="character" w:customStyle="1" w:styleId="citation-7498">
    <w:name w:val="citation-7498"/>
    <w:basedOn w:val="DefaultParagraphFont"/>
    <w:rsid w:val="00AD7567"/>
  </w:style>
  <w:style w:type="character" w:customStyle="1" w:styleId="citation-7497">
    <w:name w:val="citation-7497"/>
    <w:basedOn w:val="DefaultParagraphFont"/>
    <w:rsid w:val="00AD7567"/>
  </w:style>
  <w:style w:type="character" w:customStyle="1" w:styleId="citation-7496">
    <w:name w:val="citation-7496"/>
    <w:basedOn w:val="DefaultParagraphFont"/>
    <w:rsid w:val="00AD7567"/>
  </w:style>
  <w:style w:type="character" w:customStyle="1" w:styleId="citation-7495">
    <w:name w:val="citation-7495"/>
    <w:basedOn w:val="DefaultParagraphFont"/>
    <w:rsid w:val="00AD7567"/>
  </w:style>
  <w:style w:type="character" w:customStyle="1" w:styleId="citation-7494">
    <w:name w:val="citation-7494"/>
    <w:basedOn w:val="DefaultParagraphFont"/>
    <w:rsid w:val="00AD7567"/>
  </w:style>
  <w:style w:type="character" w:customStyle="1" w:styleId="citation-7493">
    <w:name w:val="citation-7493"/>
    <w:basedOn w:val="DefaultParagraphFont"/>
    <w:rsid w:val="00AD7567"/>
  </w:style>
  <w:style w:type="character" w:customStyle="1" w:styleId="citation-7492">
    <w:name w:val="citation-7492"/>
    <w:basedOn w:val="DefaultParagraphFont"/>
    <w:rsid w:val="00AD7567"/>
  </w:style>
  <w:style w:type="character" w:customStyle="1" w:styleId="citation-7491">
    <w:name w:val="citation-7491"/>
    <w:basedOn w:val="DefaultParagraphFont"/>
    <w:rsid w:val="00AD7567"/>
  </w:style>
  <w:style w:type="character" w:customStyle="1" w:styleId="citation-7490">
    <w:name w:val="citation-7490"/>
    <w:basedOn w:val="DefaultParagraphFont"/>
    <w:rsid w:val="00AD7567"/>
  </w:style>
  <w:style w:type="character" w:customStyle="1" w:styleId="citation-7489">
    <w:name w:val="citation-7489"/>
    <w:basedOn w:val="DefaultParagraphFont"/>
    <w:rsid w:val="00AD7567"/>
  </w:style>
  <w:style w:type="character" w:customStyle="1" w:styleId="citation-7488">
    <w:name w:val="citation-7488"/>
    <w:basedOn w:val="DefaultParagraphFont"/>
    <w:rsid w:val="00AD7567"/>
  </w:style>
  <w:style w:type="character" w:customStyle="1" w:styleId="citation-7487">
    <w:name w:val="citation-7487"/>
    <w:basedOn w:val="DefaultParagraphFont"/>
    <w:rsid w:val="00AD7567"/>
  </w:style>
  <w:style w:type="character" w:customStyle="1" w:styleId="citation-7486">
    <w:name w:val="citation-7486"/>
    <w:basedOn w:val="DefaultParagraphFont"/>
    <w:rsid w:val="00AD7567"/>
  </w:style>
  <w:style w:type="character" w:customStyle="1" w:styleId="citation-7485">
    <w:name w:val="citation-7485"/>
    <w:basedOn w:val="DefaultParagraphFont"/>
    <w:rsid w:val="00AD7567"/>
  </w:style>
  <w:style w:type="character" w:customStyle="1" w:styleId="citation-7484">
    <w:name w:val="citation-7484"/>
    <w:basedOn w:val="DefaultParagraphFont"/>
    <w:rsid w:val="00AD7567"/>
  </w:style>
  <w:style w:type="character" w:customStyle="1" w:styleId="citation-7483">
    <w:name w:val="citation-7483"/>
    <w:basedOn w:val="DefaultParagraphFont"/>
    <w:rsid w:val="00AD7567"/>
  </w:style>
  <w:style w:type="character" w:customStyle="1" w:styleId="citation-7482">
    <w:name w:val="citation-7482"/>
    <w:basedOn w:val="DefaultParagraphFont"/>
    <w:rsid w:val="00AD7567"/>
  </w:style>
  <w:style w:type="character" w:customStyle="1" w:styleId="citation-7481">
    <w:name w:val="citation-7481"/>
    <w:basedOn w:val="DefaultParagraphFont"/>
    <w:rsid w:val="00AD7567"/>
  </w:style>
  <w:style w:type="character" w:customStyle="1" w:styleId="citation-7480">
    <w:name w:val="citation-7480"/>
    <w:basedOn w:val="DefaultParagraphFont"/>
    <w:rsid w:val="00AD7567"/>
  </w:style>
  <w:style w:type="character" w:customStyle="1" w:styleId="citation-7479">
    <w:name w:val="citation-7479"/>
    <w:basedOn w:val="DefaultParagraphFont"/>
    <w:rsid w:val="00AD7567"/>
  </w:style>
  <w:style w:type="character" w:customStyle="1" w:styleId="citation-7478">
    <w:name w:val="citation-7478"/>
    <w:basedOn w:val="DefaultParagraphFont"/>
    <w:rsid w:val="00AD7567"/>
  </w:style>
  <w:style w:type="character" w:customStyle="1" w:styleId="citation-7477">
    <w:name w:val="citation-7477"/>
    <w:basedOn w:val="DefaultParagraphFont"/>
    <w:rsid w:val="00AD7567"/>
  </w:style>
  <w:style w:type="character" w:customStyle="1" w:styleId="citation-7476">
    <w:name w:val="citation-7476"/>
    <w:basedOn w:val="DefaultParagraphFont"/>
    <w:rsid w:val="00AD7567"/>
  </w:style>
  <w:style w:type="character" w:customStyle="1" w:styleId="citation-7475">
    <w:name w:val="citation-7475"/>
    <w:basedOn w:val="DefaultParagraphFont"/>
    <w:rsid w:val="00AD7567"/>
  </w:style>
  <w:style w:type="character" w:customStyle="1" w:styleId="citation-7474">
    <w:name w:val="citation-7474"/>
    <w:basedOn w:val="DefaultParagraphFont"/>
    <w:rsid w:val="00AD7567"/>
  </w:style>
  <w:style w:type="character" w:customStyle="1" w:styleId="citation-7473">
    <w:name w:val="citation-7473"/>
    <w:basedOn w:val="DefaultParagraphFont"/>
    <w:rsid w:val="00AD7567"/>
  </w:style>
  <w:style w:type="character" w:customStyle="1" w:styleId="citation-7472">
    <w:name w:val="citation-7472"/>
    <w:basedOn w:val="DefaultParagraphFont"/>
    <w:rsid w:val="00AD7567"/>
  </w:style>
  <w:style w:type="character" w:customStyle="1" w:styleId="citation-7471">
    <w:name w:val="citation-7471"/>
    <w:basedOn w:val="DefaultParagraphFont"/>
    <w:rsid w:val="00AD7567"/>
  </w:style>
  <w:style w:type="character" w:customStyle="1" w:styleId="citation-7470">
    <w:name w:val="citation-7470"/>
    <w:basedOn w:val="DefaultParagraphFont"/>
    <w:rsid w:val="00AD7567"/>
  </w:style>
  <w:style w:type="character" w:customStyle="1" w:styleId="citation-7469">
    <w:name w:val="citation-7469"/>
    <w:basedOn w:val="DefaultParagraphFont"/>
    <w:rsid w:val="00AD7567"/>
  </w:style>
  <w:style w:type="character" w:customStyle="1" w:styleId="citation-7468">
    <w:name w:val="citation-7468"/>
    <w:basedOn w:val="DefaultParagraphFont"/>
    <w:rsid w:val="00AD7567"/>
  </w:style>
  <w:style w:type="character" w:customStyle="1" w:styleId="citation-7467">
    <w:name w:val="citation-7467"/>
    <w:basedOn w:val="DefaultParagraphFont"/>
    <w:rsid w:val="00AD7567"/>
  </w:style>
  <w:style w:type="character" w:customStyle="1" w:styleId="citation-7466">
    <w:name w:val="citation-7466"/>
    <w:basedOn w:val="DefaultParagraphFont"/>
    <w:rsid w:val="00AD7567"/>
  </w:style>
  <w:style w:type="character" w:customStyle="1" w:styleId="citation-7465">
    <w:name w:val="citation-7465"/>
    <w:basedOn w:val="DefaultParagraphFont"/>
    <w:rsid w:val="00AD7567"/>
  </w:style>
  <w:style w:type="character" w:customStyle="1" w:styleId="citation-7464">
    <w:name w:val="citation-7464"/>
    <w:basedOn w:val="DefaultParagraphFont"/>
    <w:rsid w:val="00AD7567"/>
  </w:style>
  <w:style w:type="character" w:customStyle="1" w:styleId="citation-7463">
    <w:name w:val="citation-7463"/>
    <w:basedOn w:val="DefaultParagraphFont"/>
    <w:rsid w:val="00AD75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18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kashjadhav/Library/Group%20Containers/UBF8T346G9.Office/User%20Content.localized/Templates.localized/Norm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95F87-6317-0D45-8F7E-4F6F1A748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1</TotalTime>
  <Pages>5</Pages>
  <Words>14686</Words>
  <Characters>83713</Characters>
  <Application>Microsoft Office Word</Application>
  <DocSecurity>0</DocSecurity>
  <Lines>697</Lines>
  <Paragraphs>196</Paragraphs>
  <ScaleCrop>false</ScaleCrop>
  <Company/>
  <LinksUpToDate>false</LinksUpToDate>
  <CharactersWithSpaces>98203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Jadhav</dc:creator>
  <cp:keywords/>
  <dc:description/>
  <cp:lastModifiedBy>Aakash Jadhav</cp:lastModifiedBy>
  <cp:revision>1</cp:revision>
  <dcterms:created xsi:type="dcterms:W3CDTF">2025-12-05T13:14:00Z</dcterms:created>
  <dcterms:modified xsi:type="dcterms:W3CDTF">2025-12-05T13:16:00Z</dcterms:modified>
</cp:coreProperties>
</file>